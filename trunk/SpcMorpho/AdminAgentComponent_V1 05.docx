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A91" w:rsidRDefault="00854A91">
      <w:pPr>
        <w:pStyle w:val="OdsAdmberschrift"/>
      </w:pPr>
      <w:r>
        <w:t>Document Administration</w:t>
      </w:r>
    </w:p>
    <w:p w:rsidR="00854A91" w:rsidRDefault="00854A91">
      <w:pPr>
        <w:pStyle w:val="OdsAbsberschrift"/>
      </w:pPr>
      <w:r>
        <w:t>Recipient</w:t>
      </w:r>
    </w:p>
    <w:p w:rsidR="00854A91" w:rsidRDefault="00854A91">
      <w:pPr>
        <w:pStyle w:val="OdsAdresse"/>
        <w:keepNext/>
        <w:tabs>
          <w:tab w:val="clear" w:pos="7371"/>
          <w:tab w:val="left" w:pos="6237"/>
        </w:tabs>
      </w:pPr>
      <w:r>
        <w:t>Department</w:t>
      </w:r>
      <w:r>
        <w:tab/>
        <w:t>Name</w:t>
      </w:r>
      <w:r>
        <w:tab/>
      </w:r>
    </w:p>
    <w:p w:rsidR="00854A91" w:rsidRDefault="00854A91">
      <w:pPr>
        <w:pStyle w:val="OdsAdressatVT"/>
        <w:tabs>
          <w:tab w:val="clear" w:pos="7371"/>
          <w:tab w:val="left" w:pos="6237"/>
        </w:tabs>
      </w:pPr>
    </w:p>
    <w:p w:rsidR="00854A91" w:rsidRDefault="00854A91">
      <w:pPr>
        <w:pStyle w:val="OdsAbsberschrift"/>
      </w:pPr>
      <w:r>
        <w:t>For the attention of</w:t>
      </w:r>
    </w:p>
    <w:p w:rsidR="00854A91" w:rsidRDefault="00854A91">
      <w:pPr>
        <w:pStyle w:val="OdsAdresse"/>
        <w:keepNext/>
        <w:tabs>
          <w:tab w:val="clear" w:pos="7371"/>
          <w:tab w:val="left" w:pos="6237"/>
        </w:tabs>
      </w:pPr>
      <w:r>
        <w:t>Department</w:t>
      </w:r>
      <w:r>
        <w:tab/>
        <w:t>Name</w:t>
      </w:r>
      <w:r>
        <w:tab/>
      </w:r>
    </w:p>
    <w:p w:rsidR="00854A91" w:rsidRDefault="00854A91">
      <w:pPr>
        <w:pStyle w:val="OdsAdressatZK"/>
        <w:tabs>
          <w:tab w:val="clear" w:pos="7371"/>
          <w:tab w:val="left" w:pos="6237"/>
        </w:tabs>
      </w:pPr>
    </w:p>
    <w:p w:rsidR="00854A91" w:rsidRDefault="00854A91">
      <w:pPr>
        <w:pStyle w:val="OdsAbsberschrift"/>
      </w:pPr>
      <w:r>
        <w:t>Info</w:t>
      </w:r>
    </w:p>
    <w:p w:rsidR="00854A91" w:rsidRDefault="00854A91">
      <w:pPr>
        <w:pStyle w:val="OdsStandard"/>
      </w:pPr>
    </w:p>
    <w:p w:rsidR="00854A91" w:rsidRDefault="00854A91">
      <w:pPr>
        <w:pStyle w:val="OdsStandard"/>
      </w:pPr>
    </w:p>
    <w:p w:rsidR="00854A91" w:rsidRDefault="00854A91">
      <w:pPr>
        <w:pStyle w:val="OdsStandard"/>
      </w:pPr>
    </w:p>
    <w:p w:rsidR="00854A91" w:rsidRDefault="00854A91">
      <w:pPr>
        <w:pStyle w:val="OdsStandard"/>
      </w:pPr>
    </w:p>
    <w:p w:rsidR="00854A91" w:rsidRDefault="00854A91">
      <w:pPr>
        <w:sectPr w:rsidR="00854A91" w:rsidSect="0003276D">
          <w:headerReference w:type="even" r:id="rId8"/>
          <w:headerReference w:type="default" r:id="rId9"/>
          <w:footerReference w:type="even" r:id="rId10"/>
          <w:footerReference w:type="default" r:id="rId11"/>
          <w:pgSz w:w="11906" w:h="16838" w:code="9"/>
          <w:pgMar w:top="1418" w:right="1418" w:bottom="1134" w:left="1418" w:header="720" w:footer="720" w:gutter="0"/>
          <w:cols w:space="720"/>
          <w:docGrid w:linePitch="71"/>
        </w:sectPr>
      </w:pPr>
      <w:bookmarkStart w:id="0" w:name="OdsAdminEnd"/>
      <w:bookmarkEnd w:id="0"/>
    </w:p>
    <w:p w:rsidR="00854A91" w:rsidRDefault="00854A91">
      <w:pPr>
        <w:pStyle w:val="OdsStandard"/>
      </w:pPr>
    </w:p>
    <w:p w:rsidR="00854A91" w:rsidRDefault="00854A91">
      <w:pPr>
        <w:pStyle w:val="OdsStandard"/>
      </w:pPr>
      <w:bookmarkStart w:id="1" w:name="TxtMrkTemp_Neu"/>
      <w:bookmarkEnd w:id="1"/>
    </w:p>
    <w:p w:rsidR="00854A91" w:rsidRDefault="00854A91">
      <w:pPr>
        <w:pStyle w:val="OdsStandard"/>
      </w:pPr>
    </w:p>
    <w:p w:rsidR="00854A91" w:rsidRDefault="00EA1969">
      <w:pPr>
        <w:pStyle w:val="OdsAbsberschrift"/>
        <w:jc w:val="center"/>
      </w:pPr>
      <w:r>
        <w:fldChar w:fldCharType="begin"/>
      </w:r>
      <w:r w:rsidR="00782AF3">
        <w:instrText xml:space="preserve"> DOCPROPERTY OdsCompany </w:instrText>
      </w:r>
      <w:r>
        <w:fldChar w:fldCharType="separate"/>
      </w:r>
      <w:proofErr w:type="spellStart"/>
      <w:r w:rsidR="00B552B8">
        <w:t>Morpho</w:t>
      </w:r>
      <w:proofErr w:type="spellEnd"/>
      <w:r w:rsidR="00B552B8">
        <w:t xml:space="preserve"> Cards GmbH, SAFRAN group</w:t>
      </w:r>
      <w:r>
        <w:fldChar w:fldCharType="end"/>
      </w:r>
    </w:p>
    <w:p w:rsidR="00854A91" w:rsidRDefault="00854A91">
      <w:pPr>
        <w:pStyle w:val="OdsStandard"/>
      </w:pPr>
    </w:p>
    <w:p w:rsidR="00854A91" w:rsidRDefault="00854A91">
      <w:pPr>
        <w:pStyle w:val="OdsStandard"/>
      </w:pPr>
    </w:p>
    <w:p w:rsidR="00854A91" w:rsidRDefault="00854A91">
      <w:pPr>
        <w:pStyle w:val="OdsStandard"/>
      </w:pPr>
    </w:p>
    <w:p w:rsidR="00854A91" w:rsidRDefault="00EA1969">
      <w:pPr>
        <w:pStyle w:val="OdsTitel"/>
      </w:pPr>
      <w:fldSimple w:instr=" DOCPROPERTY OdsTitel ">
        <w:r w:rsidR="00B552B8">
          <w:t>Admin Agent Component</w:t>
        </w:r>
      </w:fldSimple>
    </w:p>
    <w:p w:rsidR="00854A91" w:rsidRDefault="00854A91">
      <w:pPr>
        <w:pStyle w:val="OdsStandard"/>
      </w:pPr>
    </w:p>
    <w:p w:rsidR="00854A91" w:rsidRDefault="00854A91">
      <w:pPr>
        <w:pStyle w:val="OdsStandard"/>
      </w:pPr>
    </w:p>
    <w:p w:rsidR="00854A91" w:rsidRDefault="00854A91">
      <w:pPr>
        <w:pStyle w:val="OdsStandard"/>
      </w:pPr>
    </w:p>
    <w:p w:rsidR="00854A91" w:rsidRDefault="00854A91">
      <w:pPr>
        <w:pStyle w:val="OdsStandard"/>
      </w:pPr>
    </w:p>
    <w:p w:rsidR="00854A91" w:rsidRDefault="00EA1969">
      <w:pPr>
        <w:pStyle w:val="OdsAbsberschrift"/>
        <w:jc w:val="center"/>
      </w:pPr>
      <w:fldSimple w:instr=" DOCPROPERTY OdsDocCatLong ">
        <w:r w:rsidR="00B552B8">
          <w:t>Information</w:t>
        </w:r>
      </w:fldSimple>
    </w:p>
    <w:p w:rsidR="00854A91" w:rsidRDefault="00854A91">
      <w:pPr>
        <w:pStyle w:val="OdsStandard"/>
      </w:pPr>
    </w:p>
    <w:p w:rsidR="00854A91" w:rsidRDefault="00854A91">
      <w:pPr>
        <w:pStyle w:val="OdsKennungsBlock"/>
        <w:framePr w:wrap="around"/>
      </w:pPr>
    </w:p>
    <w:p w:rsidR="00854A91" w:rsidRDefault="00854A91">
      <w:pPr>
        <w:pStyle w:val="OdsKennungsBlock"/>
        <w:framePr w:wrap="around"/>
      </w:pPr>
      <w:r>
        <w:tab/>
        <w:t>Document Id:</w:t>
      </w:r>
      <w:r>
        <w:tab/>
      </w:r>
      <w:fldSimple w:instr=" DOCPROPERTY OdsDocID ">
        <w:r w:rsidR="00B552B8">
          <w:t xml:space="preserve"> </w:t>
        </w:r>
      </w:fldSimple>
    </w:p>
    <w:p w:rsidR="00854A91" w:rsidRDefault="00854A91">
      <w:pPr>
        <w:pStyle w:val="OdsKennungsBlock"/>
        <w:framePr w:wrap="around"/>
      </w:pPr>
      <w:r>
        <w:tab/>
      </w:r>
      <w:r>
        <w:tab/>
        <w:t>Archive:</w:t>
      </w:r>
      <w:r>
        <w:tab/>
      </w:r>
      <w:fldSimple w:instr=" DOCPROPERTY OdsDocPool ">
        <w:r w:rsidR="00B552B8">
          <w:t>3</w:t>
        </w:r>
      </w:fldSimple>
    </w:p>
    <w:p w:rsidR="00854A91" w:rsidRDefault="00854A91">
      <w:pPr>
        <w:pStyle w:val="OdsKennungsBlock"/>
        <w:framePr w:wrap="around"/>
      </w:pPr>
      <w:r>
        <w:tab/>
      </w:r>
      <w:r>
        <w:tab/>
        <w:t>Product/project/subject:</w:t>
      </w:r>
      <w:r>
        <w:tab/>
      </w:r>
      <w:r w:rsidR="00EA1969">
        <w:fldChar w:fldCharType="begin"/>
      </w:r>
      <w:r w:rsidR="00782AF3">
        <w:instrText xml:space="preserve"> DOCPROPERTY OdsPPTCombined </w:instrText>
      </w:r>
      <w:r w:rsidR="00EA1969">
        <w:fldChar w:fldCharType="separate"/>
      </w:r>
      <w:r w:rsidR="00B552B8">
        <w:t>ALLGEMEIN (</w:t>
      </w:r>
      <w:proofErr w:type="spellStart"/>
      <w:r w:rsidR="00B552B8">
        <w:t>allgemeines</w:t>
      </w:r>
      <w:proofErr w:type="spellEnd"/>
      <w:r w:rsidR="00B552B8">
        <w:t xml:space="preserve"> </w:t>
      </w:r>
      <w:proofErr w:type="spellStart"/>
      <w:r w:rsidR="00B552B8">
        <w:t>Sammel-Projekt</w:t>
      </w:r>
      <w:proofErr w:type="spellEnd"/>
      <w:r w:rsidR="00B552B8">
        <w:t>)</w:t>
      </w:r>
      <w:r w:rsidR="00EA1969">
        <w:fldChar w:fldCharType="end"/>
      </w:r>
    </w:p>
    <w:p w:rsidR="00854A91" w:rsidRDefault="00854A91">
      <w:pPr>
        <w:pStyle w:val="OdsKennungsBlock"/>
        <w:framePr w:wrap="around"/>
      </w:pPr>
      <w:r>
        <w:tab/>
      </w:r>
      <w:r>
        <w:tab/>
        <w:t>Category of document:</w:t>
      </w:r>
      <w:r>
        <w:tab/>
      </w:r>
      <w:fldSimple w:instr=" DOCPROPERTY OdsDocCatCombined ">
        <w:r w:rsidR="00B552B8">
          <w:t>INF (Information)</w:t>
        </w:r>
      </w:fldSimple>
    </w:p>
    <w:p w:rsidR="00854A91" w:rsidRDefault="00854A91">
      <w:pPr>
        <w:pStyle w:val="OdsKennungsBlock"/>
        <w:framePr w:wrap="around"/>
      </w:pPr>
      <w:r>
        <w:tab/>
      </w:r>
      <w:r>
        <w:tab/>
        <w:t>Consecutive number:</w:t>
      </w:r>
      <w:r>
        <w:tab/>
      </w:r>
      <w:fldSimple w:instr=" DOCPROPERTY OdsNumber ">
        <w:r w:rsidR="00B552B8">
          <w:t xml:space="preserve"> </w:t>
        </w:r>
      </w:fldSimple>
    </w:p>
    <w:p w:rsidR="00854A91" w:rsidRDefault="00854A91">
      <w:pPr>
        <w:pStyle w:val="OdsKennungsBlock"/>
        <w:framePr w:wrap="around"/>
      </w:pPr>
      <w:r>
        <w:tab/>
        <w:t>Version:</w:t>
      </w:r>
      <w:r>
        <w:tab/>
      </w:r>
      <w:r w:rsidR="00973793">
        <w:t>V1.0</w:t>
      </w:r>
      <w:r w:rsidR="005D35EB">
        <w:t>0</w:t>
      </w:r>
    </w:p>
    <w:p w:rsidR="00854A91" w:rsidRDefault="00854A91">
      <w:pPr>
        <w:pStyle w:val="OdsKennungsBlock"/>
        <w:framePr w:wrap="around"/>
      </w:pPr>
      <w:r>
        <w:tab/>
        <w:t>Date:</w:t>
      </w:r>
      <w:r>
        <w:tab/>
      </w:r>
      <w:fldSimple w:instr=" DOCPROPERTY OdsVerDate \@ &quot;dd MMMM yyyy&quot; ">
        <w:r w:rsidR="00B552B8">
          <w:t>25 January 2013</w:t>
        </w:r>
      </w:fldSimple>
    </w:p>
    <w:p w:rsidR="00854A91" w:rsidRDefault="00854A91">
      <w:pPr>
        <w:pStyle w:val="OdsKennungsBlock"/>
        <w:framePr w:wrap="around"/>
      </w:pPr>
      <w:r>
        <w:tab/>
        <w:t>Author:</w:t>
      </w:r>
      <w:r>
        <w:tab/>
      </w:r>
      <w:r w:rsidR="00EA1969">
        <w:fldChar w:fldCharType="begin"/>
      </w:r>
      <w:r w:rsidR="00782AF3">
        <w:instrText xml:space="preserve"> DOCPROPERTY OdsAuthor </w:instrText>
      </w:r>
      <w:r w:rsidR="00EA1969">
        <w:fldChar w:fldCharType="separate"/>
      </w:r>
      <w:r w:rsidR="00B552B8">
        <w:t xml:space="preserve">Marco </w:t>
      </w:r>
      <w:proofErr w:type="spellStart"/>
      <w:r w:rsidR="00B552B8">
        <w:t>Weißenborn</w:t>
      </w:r>
      <w:proofErr w:type="spellEnd"/>
      <w:r w:rsidR="00EA1969">
        <w:fldChar w:fldCharType="end"/>
      </w:r>
    </w:p>
    <w:p w:rsidR="00854A91" w:rsidRDefault="00854A91">
      <w:pPr>
        <w:pStyle w:val="OdsKennungsBlock"/>
        <w:framePr w:wrap="around"/>
      </w:pPr>
      <w:r>
        <w:tab/>
        <w:t>Confidentiality:</w:t>
      </w:r>
      <w:r>
        <w:tab/>
      </w:r>
      <w:fldSimple w:instr=" DOCPROPERTY OdsConfidentiality ">
        <w:r w:rsidR="00B552B8">
          <w:t>project internal</w:t>
        </w:r>
      </w:fldSimple>
    </w:p>
    <w:p w:rsidR="00854A91" w:rsidRDefault="00854A91">
      <w:pPr>
        <w:pStyle w:val="OdsKennungsBlock"/>
        <w:framePr w:wrap="around"/>
      </w:pPr>
    </w:p>
    <w:p w:rsidR="00854A91" w:rsidRDefault="00854A91">
      <w:pPr>
        <w:pStyle w:val="OdsStandard"/>
      </w:pPr>
    </w:p>
    <w:p w:rsidR="00854A91" w:rsidRDefault="00854A91">
      <w:pPr>
        <w:pStyle w:val="OdsPGABlock"/>
        <w:framePr w:wrap="around"/>
      </w:pPr>
    </w:p>
    <w:p w:rsidR="00854A91" w:rsidRDefault="00854A91">
      <w:pPr>
        <w:pStyle w:val="OdsPGABlock"/>
        <w:framePr w:wrap="around"/>
      </w:pPr>
      <w:r>
        <w:tab/>
        <w:t xml:space="preserve">Checked report: </w:t>
      </w:r>
      <w:r>
        <w:tab/>
      </w:r>
      <w:fldSimple w:instr=" DOCPROPERTY OdsReviewProto ">
        <w:r w:rsidR="00B552B8">
          <w:t>not applicable</w:t>
        </w:r>
      </w:fldSimple>
    </w:p>
    <w:p w:rsidR="00854A91" w:rsidRDefault="00854A91">
      <w:pPr>
        <w:pStyle w:val="OdsPGABlock"/>
        <w:framePr w:wrap="around"/>
        <w:spacing w:before="120"/>
      </w:pPr>
      <w:r>
        <w:tab/>
        <w:t xml:space="preserve">Authorized </w:t>
      </w:r>
      <w:r>
        <w:rPr>
          <w:sz w:val="16"/>
        </w:rPr>
        <w:t>(Date/Signature)</w:t>
      </w:r>
      <w:r>
        <w:t xml:space="preserve">: </w:t>
      </w:r>
      <w:r>
        <w:tab/>
      </w:r>
      <w:fldSimple w:instr=" DOCPROPERTY OdsApproval ">
        <w:r w:rsidR="00B552B8">
          <w:t>not applicable</w:t>
        </w:r>
      </w:fldSimple>
    </w:p>
    <w:p w:rsidR="00854A91" w:rsidRDefault="00854A91">
      <w:pPr>
        <w:pStyle w:val="OdsPGABlock"/>
        <w:framePr w:wrap="around"/>
        <w:spacing w:before="120"/>
      </w:pPr>
      <w:r>
        <w:tab/>
        <w:t xml:space="preserve">Accepted </w:t>
      </w:r>
      <w:r>
        <w:rPr>
          <w:sz w:val="16"/>
        </w:rPr>
        <w:t>(Date/Signature)</w:t>
      </w:r>
      <w:r>
        <w:t>:</w:t>
      </w:r>
      <w:r>
        <w:tab/>
      </w:r>
      <w:fldSimple w:instr=" DOCPROPERTY OdsAcceptance ">
        <w:r w:rsidR="00B552B8">
          <w:t>not applicable</w:t>
        </w:r>
      </w:fldSimple>
    </w:p>
    <w:p w:rsidR="00854A91" w:rsidRDefault="00854A91">
      <w:pPr>
        <w:pStyle w:val="OdsPGABlock"/>
        <w:framePr w:wrap="around"/>
      </w:pPr>
    </w:p>
    <w:p w:rsidR="00854A91" w:rsidRDefault="00EA1969">
      <w:pPr>
        <w:framePr w:w="369" w:hSpace="142" w:wrap="around" w:hAnchor="page" w:x="285" w:yAlign="bottom"/>
      </w:pPr>
      <w:r w:rsidRPr="00EA196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25pt;margin-top:-45.85pt;width:11.95pt;height:43.2pt;z-index:3;visibility:visible;mso-wrap-edited:f" o:allowincell="f">
            <v:imagedata r:id="rId12" o:title=""/>
            <w10:wrap type="topAndBottom"/>
          </v:shape>
          <o:OLEObject Type="Embed" ProgID="Word.Picture.8" ShapeID="_x0000_s2050" DrawAspect="Content" ObjectID="_1465295543" r:id="rId13"/>
        </w:pict>
      </w:r>
    </w:p>
    <w:p w:rsidR="00854A91" w:rsidRDefault="00854A91">
      <w:pPr>
        <w:pStyle w:val="OdsStandard"/>
      </w:pPr>
    </w:p>
    <w:p w:rsidR="00854A91" w:rsidRDefault="00854A91">
      <w:pPr>
        <w:pStyle w:val="OdsDeckbCopyright"/>
        <w:framePr w:hSpace="142" w:wrap="around" w:hAnchor="text" w:yAlign="bottom"/>
      </w:pPr>
      <w:r>
        <w:t>©</w:t>
      </w:r>
      <w:r w:rsidR="00EA1969">
        <w:fldChar w:fldCharType="begin"/>
      </w:r>
      <w:r w:rsidR="00782AF3">
        <w:instrText xml:space="preserve"> DOCPROPERTY OdsCompany </w:instrText>
      </w:r>
      <w:r w:rsidR="00EA1969">
        <w:fldChar w:fldCharType="separate"/>
      </w:r>
      <w:proofErr w:type="spellStart"/>
      <w:r w:rsidR="00B552B8">
        <w:t>Morpho</w:t>
      </w:r>
      <w:proofErr w:type="spellEnd"/>
      <w:r w:rsidR="00B552B8">
        <w:t xml:space="preserve"> Cards GmbH, SAFRAN group</w:t>
      </w:r>
      <w:r w:rsidR="00EA1969">
        <w:fldChar w:fldCharType="end"/>
      </w:r>
      <w:r>
        <w:t xml:space="preserve">, </w:t>
      </w:r>
      <w:fldSimple w:instr=" DOCPROPERTY OdsCompanyCity ">
        <w:r w:rsidR="00B552B8">
          <w:t>Paderborn</w:t>
        </w:r>
      </w:fldSimple>
      <w:r>
        <w:t xml:space="preserve">, </w:t>
      </w:r>
      <w:fldSimple w:instr=" DOCPROPERTY OdsVerDate \@ &quot;yyyy&quot;">
        <w:r w:rsidR="00B552B8">
          <w:t>2013</w:t>
        </w:r>
      </w:fldSimple>
    </w:p>
    <w:p w:rsidR="00854A91" w:rsidRDefault="00854A91">
      <w:pPr>
        <w:pStyle w:val="OdsStandard"/>
        <w:sectPr w:rsidR="00854A91" w:rsidSect="0003276D">
          <w:headerReference w:type="default" r:id="rId14"/>
          <w:footerReference w:type="default" r:id="rId15"/>
          <w:pgSz w:w="11906" w:h="16838" w:code="9"/>
          <w:pgMar w:top="1418" w:right="1418" w:bottom="1134" w:left="1418" w:header="720" w:footer="720" w:gutter="0"/>
          <w:cols w:space="720"/>
          <w:docGrid w:linePitch="71"/>
        </w:sectPr>
      </w:pPr>
      <w:bookmarkStart w:id="2" w:name="OdsDeckbEnd"/>
      <w:bookmarkEnd w:id="2"/>
    </w:p>
    <w:p w:rsidR="00854A91" w:rsidRDefault="00854A91">
      <w:pPr>
        <w:pStyle w:val="OdsBerberschrift"/>
      </w:pPr>
      <w:bookmarkStart w:id="3" w:name="_Toc358635340"/>
      <w:r>
        <w:lastRenderedPageBreak/>
        <w:t>Document Organisation</w:t>
      </w:r>
      <w:bookmarkEnd w:id="3"/>
    </w:p>
    <w:p w:rsidR="00854A91" w:rsidRDefault="00854A91">
      <w:pPr>
        <w:pStyle w:val="OdsStandard"/>
      </w:pPr>
    </w:p>
    <w:bookmarkStart w:id="4" w:name="_Toc323348829"/>
    <w:p w:rsidR="00854A91" w:rsidRDefault="00EA1969">
      <w:pPr>
        <w:pStyle w:val="OdsOrgberschrift"/>
      </w:pPr>
      <w:r>
        <w:fldChar w:fldCharType="begin"/>
      </w:r>
      <w:r w:rsidR="00854A91">
        <w:instrText xml:space="preserve"> SEQ OdsOrganisation \* roman \* MERGEFORMAT </w:instrText>
      </w:r>
      <w:r>
        <w:fldChar w:fldCharType="separate"/>
      </w:r>
      <w:bookmarkStart w:id="5" w:name="_Toc358635341"/>
      <w:r w:rsidR="004F1614">
        <w:rPr>
          <w:noProof/>
        </w:rPr>
        <w:t>i</w:t>
      </w:r>
      <w:r>
        <w:fldChar w:fldCharType="end"/>
      </w:r>
      <w:r w:rsidR="00854A91">
        <w:tab/>
        <w:t>Notation</w:t>
      </w:r>
      <w:bookmarkEnd w:id="4"/>
      <w:bookmarkEnd w:id="5"/>
    </w:p>
    <w:p w:rsidR="00854A91" w:rsidRDefault="00854A91">
      <w:pPr>
        <w:pStyle w:val="OdsStandard"/>
      </w:pPr>
    </w:p>
    <w:p w:rsidR="00854A91" w:rsidRDefault="00854A91">
      <w:pPr>
        <w:pStyle w:val="OdsStandard"/>
      </w:pPr>
      <w:r>
        <w:t>None of the notations used in this document need extra explanation.</w:t>
      </w:r>
    </w:p>
    <w:p w:rsidR="00854A91" w:rsidRDefault="00854A91">
      <w:pPr>
        <w:pStyle w:val="OdsStandard"/>
      </w:pPr>
    </w:p>
    <w:bookmarkStart w:id="6" w:name="_Toc323348830"/>
    <w:p w:rsidR="00854A91" w:rsidRDefault="00EA1969">
      <w:pPr>
        <w:pStyle w:val="OdsOrgberschrift"/>
      </w:pPr>
      <w:r>
        <w:fldChar w:fldCharType="begin"/>
      </w:r>
      <w:r w:rsidR="00854A91">
        <w:instrText xml:space="preserve"> SEQ OdsOrganisation \* roman \* MERGEFORMAT </w:instrText>
      </w:r>
      <w:r>
        <w:fldChar w:fldCharType="separate"/>
      </w:r>
      <w:bookmarkStart w:id="7" w:name="_Toc358635342"/>
      <w:r w:rsidR="004F1614">
        <w:rPr>
          <w:noProof/>
        </w:rPr>
        <w:t>ii</w:t>
      </w:r>
      <w:r>
        <w:fldChar w:fldCharType="end"/>
      </w:r>
      <w:r w:rsidR="00854A91">
        <w:tab/>
      </w:r>
      <w:bookmarkEnd w:id="6"/>
      <w:r w:rsidR="00854A91">
        <w:t>Official Documents and Standards</w:t>
      </w:r>
      <w:bookmarkEnd w:id="7"/>
    </w:p>
    <w:p w:rsidR="00854A91" w:rsidRDefault="00854A91">
      <w:pPr>
        <w:pStyle w:val="OdsStandard"/>
      </w:pPr>
    </w:p>
    <w:p w:rsidR="00854A91" w:rsidRDefault="00854A91">
      <w:pPr>
        <w:pStyle w:val="OdsStandard"/>
      </w:pPr>
      <w:r>
        <w:t>No superior, related valid documents or standards were used when creating this doc</w:t>
      </w:r>
      <w:r>
        <w:t>u</w:t>
      </w:r>
      <w:r>
        <w:t>ment.</w:t>
      </w:r>
    </w:p>
    <w:p w:rsidR="00854A91" w:rsidRDefault="00854A91">
      <w:pPr>
        <w:pStyle w:val="OdsStandard"/>
      </w:pPr>
    </w:p>
    <w:bookmarkStart w:id="8" w:name="_Toc323348831"/>
    <w:p w:rsidR="00854A91" w:rsidRDefault="00EA1969">
      <w:pPr>
        <w:pStyle w:val="OdsOrgberschrift"/>
      </w:pPr>
      <w:r>
        <w:fldChar w:fldCharType="begin"/>
      </w:r>
      <w:r w:rsidR="00854A91">
        <w:instrText xml:space="preserve"> SEQ OdsOrganisation \* roman \* MERGEFORMAT </w:instrText>
      </w:r>
      <w:r>
        <w:fldChar w:fldCharType="separate"/>
      </w:r>
      <w:bookmarkStart w:id="9" w:name="_Toc358635343"/>
      <w:r w:rsidR="004F1614">
        <w:rPr>
          <w:noProof/>
        </w:rPr>
        <w:t>iii</w:t>
      </w:r>
      <w:r>
        <w:fldChar w:fldCharType="end"/>
      </w:r>
      <w:r w:rsidR="00854A91">
        <w:tab/>
      </w:r>
      <w:bookmarkEnd w:id="8"/>
      <w:r w:rsidR="00854A91">
        <w:t>Revision History</w:t>
      </w:r>
      <w:bookmarkEnd w:id="9"/>
    </w:p>
    <w:p w:rsidR="00854A91" w:rsidRDefault="00854A91">
      <w:pPr>
        <w:pStyle w:val="OdsStandard"/>
      </w:pPr>
    </w:p>
    <w:tbl>
      <w:tblPr>
        <w:tblW w:w="8839" w:type="dxa"/>
        <w:tblInd w:w="709" w:type="dxa"/>
        <w:tblLayout w:type="fixed"/>
        <w:tblCellMar>
          <w:left w:w="70" w:type="dxa"/>
          <w:right w:w="70" w:type="dxa"/>
        </w:tblCellMar>
        <w:tblLook w:val="0000"/>
      </w:tblPr>
      <w:tblGrid>
        <w:gridCol w:w="1163"/>
        <w:gridCol w:w="1462"/>
        <w:gridCol w:w="3946"/>
        <w:gridCol w:w="2268"/>
      </w:tblGrid>
      <w:tr w:rsidR="00854A91" w:rsidTr="00591AD7">
        <w:trPr>
          <w:cantSplit/>
        </w:trPr>
        <w:tc>
          <w:tcPr>
            <w:tcW w:w="1163" w:type="dxa"/>
            <w:tcBorders>
              <w:bottom w:val="single" w:sz="6" w:space="0" w:color="auto"/>
              <w:right w:val="single" w:sz="4" w:space="0" w:color="auto"/>
            </w:tcBorders>
          </w:tcPr>
          <w:p w:rsidR="00854A91" w:rsidRDefault="00854A91">
            <w:pPr>
              <w:spacing w:before="120" w:after="120"/>
              <w:jc w:val="center"/>
            </w:pPr>
            <w:r>
              <w:t>Version</w:t>
            </w:r>
          </w:p>
        </w:tc>
        <w:tc>
          <w:tcPr>
            <w:tcW w:w="1462" w:type="dxa"/>
            <w:tcBorders>
              <w:left w:val="nil"/>
              <w:bottom w:val="single" w:sz="6" w:space="0" w:color="auto"/>
            </w:tcBorders>
          </w:tcPr>
          <w:p w:rsidR="00854A91" w:rsidRDefault="00854A91">
            <w:pPr>
              <w:spacing w:before="120" w:after="120"/>
              <w:jc w:val="center"/>
            </w:pPr>
            <w:r>
              <w:t>Date</w:t>
            </w:r>
          </w:p>
        </w:tc>
        <w:tc>
          <w:tcPr>
            <w:tcW w:w="3946" w:type="dxa"/>
            <w:tcBorders>
              <w:left w:val="single" w:sz="6" w:space="0" w:color="auto"/>
              <w:bottom w:val="single" w:sz="6" w:space="0" w:color="auto"/>
              <w:right w:val="single" w:sz="6" w:space="0" w:color="auto"/>
            </w:tcBorders>
          </w:tcPr>
          <w:p w:rsidR="00854A91" w:rsidRDefault="00854A91">
            <w:pPr>
              <w:spacing w:before="120" w:after="120"/>
              <w:jc w:val="center"/>
            </w:pPr>
            <w:r>
              <w:t>Type of change</w:t>
            </w:r>
          </w:p>
        </w:tc>
        <w:tc>
          <w:tcPr>
            <w:tcW w:w="2268" w:type="dxa"/>
            <w:tcBorders>
              <w:bottom w:val="single" w:sz="6" w:space="0" w:color="auto"/>
            </w:tcBorders>
          </w:tcPr>
          <w:p w:rsidR="00854A91" w:rsidRDefault="00854A91">
            <w:pPr>
              <w:spacing w:before="120" w:after="120"/>
              <w:ind w:left="71"/>
              <w:jc w:val="center"/>
            </w:pPr>
            <w:r>
              <w:t>Author / team</w:t>
            </w:r>
          </w:p>
        </w:tc>
      </w:tr>
      <w:tr w:rsidR="00854A91" w:rsidTr="001B7475">
        <w:trPr>
          <w:cantSplit/>
        </w:trPr>
        <w:tc>
          <w:tcPr>
            <w:tcW w:w="1163" w:type="dxa"/>
            <w:tcBorders>
              <w:top w:val="single" w:sz="6" w:space="0" w:color="auto"/>
              <w:bottom w:val="single" w:sz="6" w:space="0" w:color="auto"/>
              <w:right w:val="single" w:sz="4" w:space="0" w:color="auto"/>
            </w:tcBorders>
          </w:tcPr>
          <w:p w:rsidR="00854A91" w:rsidRDefault="00591AD7">
            <w:pPr>
              <w:spacing w:before="60"/>
              <w:ind w:left="142"/>
            </w:pPr>
            <w:r>
              <w:t>X</w:t>
            </w:r>
            <w:r w:rsidR="00854A91">
              <w:t>1.00</w:t>
            </w:r>
            <w:r>
              <w:t>.1</w:t>
            </w:r>
          </w:p>
        </w:tc>
        <w:tc>
          <w:tcPr>
            <w:tcW w:w="1462" w:type="dxa"/>
            <w:tcBorders>
              <w:top w:val="single" w:sz="6" w:space="0" w:color="auto"/>
              <w:left w:val="nil"/>
              <w:bottom w:val="single" w:sz="6" w:space="0" w:color="auto"/>
            </w:tcBorders>
          </w:tcPr>
          <w:p w:rsidR="00854A91" w:rsidRDefault="00591AD7">
            <w:pPr>
              <w:spacing w:before="60"/>
              <w:ind w:left="142" w:right="1"/>
            </w:pPr>
            <w:r>
              <w:t>2012-05-04</w:t>
            </w:r>
          </w:p>
        </w:tc>
        <w:tc>
          <w:tcPr>
            <w:tcW w:w="3946" w:type="dxa"/>
            <w:tcBorders>
              <w:top w:val="single" w:sz="6" w:space="0" w:color="auto"/>
              <w:left w:val="single" w:sz="6" w:space="0" w:color="auto"/>
              <w:bottom w:val="single" w:sz="6" w:space="0" w:color="auto"/>
              <w:right w:val="single" w:sz="6" w:space="0" w:color="auto"/>
            </w:tcBorders>
          </w:tcPr>
          <w:p w:rsidR="00854A91" w:rsidRDefault="00071E16">
            <w:pPr>
              <w:spacing w:before="60"/>
              <w:ind w:left="142" w:right="1"/>
            </w:pPr>
            <w:r>
              <w:t xml:space="preserve">Added </w:t>
            </w:r>
            <w:r w:rsidR="002F3BC6">
              <w:t>s</w:t>
            </w:r>
            <w:r>
              <w:t>ection ‘Admin Agent Session Parameters’.</w:t>
            </w:r>
          </w:p>
        </w:tc>
        <w:tc>
          <w:tcPr>
            <w:tcW w:w="2268" w:type="dxa"/>
            <w:tcBorders>
              <w:top w:val="single" w:sz="6" w:space="0" w:color="auto"/>
              <w:bottom w:val="single" w:sz="6" w:space="0" w:color="auto"/>
            </w:tcBorders>
          </w:tcPr>
          <w:p w:rsidR="00854A91" w:rsidRDefault="00591AD7">
            <w:pPr>
              <w:spacing w:before="60"/>
              <w:ind w:left="71"/>
            </w:pPr>
            <w:r>
              <w:t xml:space="preserve">Marco </w:t>
            </w:r>
            <w:proofErr w:type="spellStart"/>
            <w:r>
              <w:t>Weißenborn</w:t>
            </w:r>
            <w:proofErr w:type="spellEnd"/>
          </w:p>
        </w:tc>
      </w:tr>
      <w:tr w:rsidR="001B7475" w:rsidTr="00EF2BB5">
        <w:trPr>
          <w:cantSplit/>
        </w:trPr>
        <w:tc>
          <w:tcPr>
            <w:tcW w:w="1163" w:type="dxa"/>
            <w:tcBorders>
              <w:top w:val="single" w:sz="6" w:space="0" w:color="auto"/>
              <w:bottom w:val="single" w:sz="6" w:space="0" w:color="auto"/>
              <w:right w:val="single" w:sz="4" w:space="0" w:color="auto"/>
            </w:tcBorders>
          </w:tcPr>
          <w:p w:rsidR="001B7475" w:rsidRDefault="001B7475">
            <w:pPr>
              <w:spacing w:before="60"/>
              <w:ind w:left="142"/>
            </w:pPr>
            <w:r>
              <w:t>X1.00.2</w:t>
            </w:r>
          </w:p>
        </w:tc>
        <w:tc>
          <w:tcPr>
            <w:tcW w:w="1462" w:type="dxa"/>
            <w:tcBorders>
              <w:top w:val="single" w:sz="6" w:space="0" w:color="auto"/>
              <w:left w:val="nil"/>
              <w:bottom w:val="single" w:sz="6" w:space="0" w:color="auto"/>
            </w:tcBorders>
          </w:tcPr>
          <w:p w:rsidR="001B7475" w:rsidRDefault="001B7475">
            <w:pPr>
              <w:spacing w:before="60"/>
              <w:ind w:left="142" w:right="1"/>
            </w:pPr>
            <w:r>
              <w:t>2012-05-09</w:t>
            </w:r>
          </w:p>
        </w:tc>
        <w:tc>
          <w:tcPr>
            <w:tcW w:w="3946" w:type="dxa"/>
            <w:tcBorders>
              <w:top w:val="single" w:sz="6" w:space="0" w:color="auto"/>
              <w:left w:val="single" w:sz="6" w:space="0" w:color="auto"/>
              <w:bottom w:val="single" w:sz="6" w:space="0" w:color="auto"/>
              <w:right w:val="single" w:sz="6" w:space="0" w:color="auto"/>
            </w:tcBorders>
          </w:tcPr>
          <w:p w:rsidR="001B7475" w:rsidRDefault="002F3BC6">
            <w:pPr>
              <w:spacing w:before="60"/>
              <w:ind w:left="142" w:right="1"/>
            </w:pPr>
            <w:r>
              <w:t>Updated section ‘Admin Agent Se</w:t>
            </w:r>
            <w:r>
              <w:t>s</w:t>
            </w:r>
            <w:r>
              <w:t>sion Parameters’ and added</w:t>
            </w:r>
            <w:r w:rsidR="001B7475">
              <w:t xml:space="preserve"> </w:t>
            </w:r>
            <w:r>
              <w:t>s</w:t>
            </w:r>
            <w:r w:rsidR="001B7475">
              <w:t>ection ‘</w:t>
            </w:r>
            <w:r w:rsidR="001B7475" w:rsidRPr="001B7475">
              <w:t>HTTP Messages and Allocation of Transient Memory</w:t>
            </w:r>
            <w:r w:rsidR="001B7475">
              <w:t>’.</w:t>
            </w:r>
          </w:p>
        </w:tc>
        <w:tc>
          <w:tcPr>
            <w:tcW w:w="2268" w:type="dxa"/>
            <w:tcBorders>
              <w:top w:val="single" w:sz="6" w:space="0" w:color="auto"/>
              <w:bottom w:val="single" w:sz="6" w:space="0" w:color="auto"/>
            </w:tcBorders>
          </w:tcPr>
          <w:p w:rsidR="001B7475" w:rsidRDefault="001B7475">
            <w:pPr>
              <w:spacing w:before="60"/>
              <w:ind w:left="71"/>
            </w:pPr>
            <w:r>
              <w:t xml:space="preserve">Marco </w:t>
            </w:r>
            <w:proofErr w:type="spellStart"/>
            <w:r>
              <w:t>Weißenborn</w:t>
            </w:r>
            <w:proofErr w:type="spellEnd"/>
          </w:p>
        </w:tc>
      </w:tr>
      <w:tr w:rsidR="00EF2BB5" w:rsidTr="00753333">
        <w:trPr>
          <w:cantSplit/>
        </w:trPr>
        <w:tc>
          <w:tcPr>
            <w:tcW w:w="1163" w:type="dxa"/>
            <w:tcBorders>
              <w:top w:val="single" w:sz="6" w:space="0" w:color="auto"/>
              <w:bottom w:val="single" w:sz="6" w:space="0" w:color="auto"/>
              <w:right w:val="single" w:sz="4" w:space="0" w:color="auto"/>
            </w:tcBorders>
          </w:tcPr>
          <w:p w:rsidR="00EF2BB5" w:rsidRDefault="00EF2BB5">
            <w:pPr>
              <w:spacing w:before="60"/>
              <w:ind w:left="142"/>
            </w:pPr>
            <w:r>
              <w:t>X1.00.3</w:t>
            </w:r>
          </w:p>
        </w:tc>
        <w:tc>
          <w:tcPr>
            <w:tcW w:w="1462" w:type="dxa"/>
            <w:tcBorders>
              <w:top w:val="single" w:sz="6" w:space="0" w:color="auto"/>
              <w:left w:val="nil"/>
              <w:bottom w:val="single" w:sz="6" w:space="0" w:color="auto"/>
            </w:tcBorders>
          </w:tcPr>
          <w:p w:rsidR="00EF2BB5" w:rsidRDefault="00EF2BB5">
            <w:pPr>
              <w:spacing w:before="60"/>
              <w:ind w:left="142" w:right="1"/>
            </w:pPr>
            <w:r>
              <w:t>2012-05-09</w:t>
            </w:r>
          </w:p>
        </w:tc>
        <w:tc>
          <w:tcPr>
            <w:tcW w:w="3946" w:type="dxa"/>
            <w:tcBorders>
              <w:top w:val="single" w:sz="6" w:space="0" w:color="auto"/>
              <w:left w:val="single" w:sz="6" w:space="0" w:color="auto"/>
              <w:bottom w:val="single" w:sz="6" w:space="0" w:color="auto"/>
              <w:right w:val="single" w:sz="6" w:space="0" w:color="auto"/>
            </w:tcBorders>
          </w:tcPr>
          <w:p w:rsidR="00EF2BB5" w:rsidRDefault="00EF2BB5">
            <w:pPr>
              <w:spacing w:before="60"/>
              <w:ind w:left="142" w:right="1"/>
            </w:pPr>
            <w:r>
              <w:t>Updated section ‘Admin Agent Se</w:t>
            </w:r>
            <w:r>
              <w:t>s</w:t>
            </w:r>
            <w:r>
              <w:t>sion Parameters’</w:t>
            </w:r>
          </w:p>
        </w:tc>
        <w:tc>
          <w:tcPr>
            <w:tcW w:w="2268" w:type="dxa"/>
            <w:tcBorders>
              <w:top w:val="single" w:sz="6" w:space="0" w:color="auto"/>
              <w:bottom w:val="single" w:sz="6" w:space="0" w:color="auto"/>
            </w:tcBorders>
          </w:tcPr>
          <w:p w:rsidR="00EF2BB5" w:rsidRDefault="00EF2BB5">
            <w:pPr>
              <w:spacing w:before="60"/>
              <w:ind w:left="71"/>
            </w:pPr>
            <w:r>
              <w:t xml:space="preserve">Marco </w:t>
            </w:r>
            <w:proofErr w:type="spellStart"/>
            <w:r>
              <w:t>Weißenborn</w:t>
            </w:r>
            <w:proofErr w:type="spellEnd"/>
          </w:p>
        </w:tc>
      </w:tr>
      <w:tr w:rsidR="00753333" w:rsidTr="00E73012">
        <w:trPr>
          <w:cantSplit/>
        </w:trPr>
        <w:tc>
          <w:tcPr>
            <w:tcW w:w="1163" w:type="dxa"/>
            <w:tcBorders>
              <w:top w:val="single" w:sz="6" w:space="0" w:color="auto"/>
              <w:bottom w:val="single" w:sz="6" w:space="0" w:color="auto"/>
              <w:right w:val="single" w:sz="4" w:space="0" w:color="auto"/>
            </w:tcBorders>
          </w:tcPr>
          <w:p w:rsidR="00753333" w:rsidRDefault="00753333">
            <w:pPr>
              <w:spacing w:before="60"/>
              <w:ind w:left="142"/>
            </w:pPr>
            <w:r>
              <w:t>X1.004</w:t>
            </w:r>
          </w:p>
        </w:tc>
        <w:tc>
          <w:tcPr>
            <w:tcW w:w="1462" w:type="dxa"/>
            <w:tcBorders>
              <w:top w:val="single" w:sz="6" w:space="0" w:color="auto"/>
              <w:left w:val="nil"/>
              <w:bottom w:val="single" w:sz="6" w:space="0" w:color="auto"/>
            </w:tcBorders>
          </w:tcPr>
          <w:p w:rsidR="00753333" w:rsidRDefault="00753333">
            <w:pPr>
              <w:spacing w:before="60"/>
              <w:ind w:left="142" w:right="1"/>
            </w:pPr>
            <w:r>
              <w:t>2012-05-10</w:t>
            </w:r>
          </w:p>
        </w:tc>
        <w:tc>
          <w:tcPr>
            <w:tcW w:w="3946" w:type="dxa"/>
            <w:tcBorders>
              <w:top w:val="single" w:sz="6" w:space="0" w:color="auto"/>
              <w:left w:val="single" w:sz="6" w:space="0" w:color="auto"/>
              <w:bottom w:val="single" w:sz="6" w:space="0" w:color="auto"/>
              <w:right w:val="single" w:sz="6" w:space="0" w:color="auto"/>
            </w:tcBorders>
          </w:tcPr>
          <w:p w:rsidR="00753333" w:rsidRDefault="00753333">
            <w:pPr>
              <w:spacing w:before="60"/>
              <w:ind w:left="142" w:right="1"/>
            </w:pPr>
            <w:r>
              <w:t>Updated section ‘Admin Agent Se</w:t>
            </w:r>
            <w:r>
              <w:t>s</w:t>
            </w:r>
            <w:r>
              <w:t>sion Parameters’</w:t>
            </w:r>
          </w:p>
        </w:tc>
        <w:tc>
          <w:tcPr>
            <w:tcW w:w="2268" w:type="dxa"/>
            <w:tcBorders>
              <w:top w:val="single" w:sz="6" w:space="0" w:color="auto"/>
              <w:bottom w:val="single" w:sz="6" w:space="0" w:color="auto"/>
            </w:tcBorders>
          </w:tcPr>
          <w:p w:rsidR="00753333" w:rsidRDefault="00753333">
            <w:pPr>
              <w:spacing w:before="60"/>
              <w:ind w:left="71"/>
            </w:pPr>
            <w:r>
              <w:t xml:space="preserve">Marco </w:t>
            </w:r>
            <w:proofErr w:type="spellStart"/>
            <w:r>
              <w:t>Weißenborn</w:t>
            </w:r>
            <w:proofErr w:type="spellEnd"/>
          </w:p>
        </w:tc>
      </w:tr>
      <w:tr w:rsidR="00E73012" w:rsidTr="00911026">
        <w:trPr>
          <w:cantSplit/>
        </w:trPr>
        <w:tc>
          <w:tcPr>
            <w:tcW w:w="1163" w:type="dxa"/>
            <w:tcBorders>
              <w:top w:val="single" w:sz="6" w:space="0" w:color="auto"/>
              <w:bottom w:val="single" w:sz="6" w:space="0" w:color="auto"/>
              <w:right w:val="single" w:sz="4" w:space="0" w:color="auto"/>
            </w:tcBorders>
          </w:tcPr>
          <w:p w:rsidR="00E73012" w:rsidRDefault="00E73012">
            <w:pPr>
              <w:spacing w:before="60"/>
              <w:ind w:left="142"/>
            </w:pPr>
            <w:r>
              <w:t>X1.00.5</w:t>
            </w:r>
          </w:p>
        </w:tc>
        <w:tc>
          <w:tcPr>
            <w:tcW w:w="1462" w:type="dxa"/>
            <w:tcBorders>
              <w:top w:val="single" w:sz="6" w:space="0" w:color="auto"/>
              <w:left w:val="nil"/>
              <w:bottom w:val="single" w:sz="6" w:space="0" w:color="auto"/>
            </w:tcBorders>
          </w:tcPr>
          <w:p w:rsidR="00E73012" w:rsidRDefault="00E73012">
            <w:pPr>
              <w:spacing w:before="60"/>
              <w:ind w:left="142" w:right="1"/>
            </w:pPr>
            <w:r>
              <w:t>2012-05-11</w:t>
            </w:r>
          </w:p>
        </w:tc>
        <w:tc>
          <w:tcPr>
            <w:tcW w:w="3946" w:type="dxa"/>
            <w:tcBorders>
              <w:top w:val="single" w:sz="6" w:space="0" w:color="auto"/>
              <w:left w:val="single" w:sz="6" w:space="0" w:color="auto"/>
              <w:bottom w:val="single" w:sz="6" w:space="0" w:color="auto"/>
              <w:right w:val="single" w:sz="6" w:space="0" w:color="auto"/>
            </w:tcBorders>
          </w:tcPr>
          <w:p w:rsidR="00E73012" w:rsidRDefault="005B6DDD">
            <w:pPr>
              <w:spacing w:before="60"/>
              <w:ind w:left="142" w:right="1"/>
            </w:pPr>
            <w:r>
              <w:t>Added section ‘</w:t>
            </w:r>
            <w:r w:rsidRPr="005B6DDD">
              <w:t>Proof of Receipt of Administration Session Triggering SMS</w:t>
            </w:r>
            <w:r>
              <w:t>’. Updated section ‘Admin Agent Session Parameters’</w:t>
            </w:r>
          </w:p>
        </w:tc>
        <w:tc>
          <w:tcPr>
            <w:tcW w:w="2268" w:type="dxa"/>
            <w:tcBorders>
              <w:top w:val="single" w:sz="6" w:space="0" w:color="auto"/>
              <w:bottom w:val="single" w:sz="6" w:space="0" w:color="auto"/>
            </w:tcBorders>
          </w:tcPr>
          <w:p w:rsidR="00E73012" w:rsidRDefault="00E73012">
            <w:pPr>
              <w:spacing w:before="60"/>
              <w:ind w:left="71"/>
            </w:pPr>
            <w:r>
              <w:t xml:space="preserve">Marco </w:t>
            </w:r>
            <w:proofErr w:type="spellStart"/>
            <w:r>
              <w:t>Weißenborn</w:t>
            </w:r>
            <w:proofErr w:type="spellEnd"/>
          </w:p>
        </w:tc>
      </w:tr>
      <w:tr w:rsidR="00911026" w:rsidTr="00E8092F">
        <w:trPr>
          <w:cantSplit/>
        </w:trPr>
        <w:tc>
          <w:tcPr>
            <w:tcW w:w="1163" w:type="dxa"/>
            <w:tcBorders>
              <w:top w:val="single" w:sz="6" w:space="0" w:color="auto"/>
              <w:bottom w:val="single" w:sz="6" w:space="0" w:color="auto"/>
              <w:right w:val="single" w:sz="4" w:space="0" w:color="auto"/>
            </w:tcBorders>
          </w:tcPr>
          <w:p w:rsidR="00911026" w:rsidRDefault="00911026">
            <w:pPr>
              <w:spacing w:before="60"/>
              <w:ind w:left="142"/>
            </w:pPr>
            <w:r>
              <w:t>X1.00.6</w:t>
            </w:r>
          </w:p>
        </w:tc>
        <w:tc>
          <w:tcPr>
            <w:tcW w:w="1462" w:type="dxa"/>
            <w:tcBorders>
              <w:top w:val="single" w:sz="6" w:space="0" w:color="auto"/>
              <w:left w:val="nil"/>
              <w:bottom w:val="single" w:sz="6" w:space="0" w:color="auto"/>
            </w:tcBorders>
          </w:tcPr>
          <w:p w:rsidR="00911026" w:rsidRDefault="00911026">
            <w:pPr>
              <w:spacing w:before="60"/>
              <w:ind w:left="142" w:right="1"/>
            </w:pPr>
            <w:r>
              <w:t>2012-05-11</w:t>
            </w:r>
          </w:p>
        </w:tc>
        <w:tc>
          <w:tcPr>
            <w:tcW w:w="3946" w:type="dxa"/>
            <w:tcBorders>
              <w:top w:val="single" w:sz="6" w:space="0" w:color="auto"/>
              <w:left w:val="single" w:sz="6" w:space="0" w:color="auto"/>
              <w:bottom w:val="single" w:sz="6" w:space="0" w:color="auto"/>
              <w:right w:val="single" w:sz="6" w:space="0" w:color="auto"/>
            </w:tcBorders>
          </w:tcPr>
          <w:p w:rsidR="00911026" w:rsidRDefault="00911026">
            <w:pPr>
              <w:spacing w:before="60"/>
              <w:ind w:left="142" w:right="1"/>
            </w:pPr>
            <w:r>
              <w:t>Updated section ‘</w:t>
            </w:r>
            <w:r w:rsidRPr="005B6DDD">
              <w:t>Proof of Receipt of Administration Session Triggering SMS</w:t>
            </w:r>
            <w:r>
              <w:t>’.</w:t>
            </w:r>
          </w:p>
        </w:tc>
        <w:tc>
          <w:tcPr>
            <w:tcW w:w="2268" w:type="dxa"/>
            <w:tcBorders>
              <w:top w:val="single" w:sz="6" w:space="0" w:color="auto"/>
              <w:bottom w:val="single" w:sz="6" w:space="0" w:color="auto"/>
            </w:tcBorders>
          </w:tcPr>
          <w:p w:rsidR="00911026" w:rsidRDefault="00911026">
            <w:pPr>
              <w:spacing w:before="60"/>
              <w:ind w:left="71"/>
            </w:pPr>
            <w:r>
              <w:t xml:space="preserve">Marco </w:t>
            </w:r>
            <w:proofErr w:type="spellStart"/>
            <w:r>
              <w:t>Weißenborn</w:t>
            </w:r>
            <w:proofErr w:type="spellEnd"/>
          </w:p>
        </w:tc>
      </w:tr>
      <w:tr w:rsidR="00E8092F" w:rsidTr="00CD20E5">
        <w:trPr>
          <w:cantSplit/>
        </w:trPr>
        <w:tc>
          <w:tcPr>
            <w:tcW w:w="1163" w:type="dxa"/>
            <w:tcBorders>
              <w:top w:val="single" w:sz="6" w:space="0" w:color="auto"/>
              <w:bottom w:val="single" w:sz="6" w:space="0" w:color="auto"/>
              <w:right w:val="single" w:sz="4" w:space="0" w:color="auto"/>
            </w:tcBorders>
          </w:tcPr>
          <w:p w:rsidR="00E8092F" w:rsidRDefault="00E8092F">
            <w:pPr>
              <w:spacing w:before="60"/>
              <w:ind w:left="142"/>
            </w:pPr>
            <w:r>
              <w:t>X1.00.7</w:t>
            </w:r>
          </w:p>
        </w:tc>
        <w:tc>
          <w:tcPr>
            <w:tcW w:w="1462" w:type="dxa"/>
            <w:tcBorders>
              <w:top w:val="single" w:sz="6" w:space="0" w:color="auto"/>
              <w:left w:val="nil"/>
              <w:bottom w:val="single" w:sz="6" w:space="0" w:color="auto"/>
            </w:tcBorders>
          </w:tcPr>
          <w:p w:rsidR="00E8092F" w:rsidRDefault="00E8092F">
            <w:pPr>
              <w:spacing w:before="60"/>
              <w:ind w:left="142" w:right="1"/>
            </w:pPr>
            <w:r>
              <w:t>2012-05-21</w:t>
            </w:r>
          </w:p>
        </w:tc>
        <w:tc>
          <w:tcPr>
            <w:tcW w:w="3946" w:type="dxa"/>
            <w:tcBorders>
              <w:top w:val="single" w:sz="6" w:space="0" w:color="auto"/>
              <w:left w:val="single" w:sz="6" w:space="0" w:color="auto"/>
              <w:bottom w:val="single" w:sz="6" w:space="0" w:color="auto"/>
              <w:right w:val="single" w:sz="6" w:space="0" w:color="auto"/>
            </w:tcBorders>
          </w:tcPr>
          <w:p w:rsidR="00E8092F" w:rsidRDefault="00E8092F">
            <w:pPr>
              <w:spacing w:before="60"/>
              <w:ind w:left="142" w:right="1"/>
            </w:pPr>
            <w:r>
              <w:t>Updated section ‘</w:t>
            </w:r>
            <w:r w:rsidRPr="005B6DDD">
              <w:t>Proof of Receipt of Administration Session Triggering SMS</w:t>
            </w:r>
            <w:r>
              <w:t>’.</w:t>
            </w:r>
          </w:p>
        </w:tc>
        <w:tc>
          <w:tcPr>
            <w:tcW w:w="2268" w:type="dxa"/>
            <w:tcBorders>
              <w:top w:val="single" w:sz="6" w:space="0" w:color="auto"/>
              <w:bottom w:val="single" w:sz="6" w:space="0" w:color="auto"/>
            </w:tcBorders>
          </w:tcPr>
          <w:p w:rsidR="00E8092F" w:rsidRDefault="00E8092F">
            <w:pPr>
              <w:spacing w:before="60"/>
              <w:ind w:left="71"/>
            </w:pPr>
            <w:r>
              <w:t xml:space="preserve">Marco </w:t>
            </w:r>
            <w:proofErr w:type="spellStart"/>
            <w:r>
              <w:t>Weißenborn</w:t>
            </w:r>
            <w:proofErr w:type="spellEnd"/>
          </w:p>
        </w:tc>
      </w:tr>
      <w:tr w:rsidR="00CD20E5" w:rsidTr="005C7AC4">
        <w:trPr>
          <w:cantSplit/>
        </w:trPr>
        <w:tc>
          <w:tcPr>
            <w:tcW w:w="1163" w:type="dxa"/>
            <w:tcBorders>
              <w:top w:val="single" w:sz="6" w:space="0" w:color="auto"/>
              <w:bottom w:val="single" w:sz="6" w:space="0" w:color="auto"/>
              <w:right w:val="single" w:sz="4" w:space="0" w:color="auto"/>
            </w:tcBorders>
          </w:tcPr>
          <w:p w:rsidR="00CD20E5" w:rsidRDefault="00CD20E5">
            <w:pPr>
              <w:spacing w:before="60"/>
              <w:ind w:left="142"/>
            </w:pPr>
            <w:r>
              <w:t>X1.00.8</w:t>
            </w:r>
          </w:p>
        </w:tc>
        <w:tc>
          <w:tcPr>
            <w:tcW w:w="1462" w:type="dxa"/>
            <w:tcBorders>
              <w:top w:val="single" w:sz="6" w:space="0" w:color="auto"/>
              <w:left w:val="nil"/>
              <w:bottom w:val="single" w:sz="6" w:space="0" w:color="auto"/>
            </w:tcBorders>
          </w:tcPr>
          <w:p w:rsidR="00CD20E5" w:rsidRDefault="00CD20E5">
            <w:pPr>
              <w:spacing w:before="60"/>
              <w:ind w:left="142" w:right="1"/>
            </w:pPr>
            <w:r>
              <w:t>2012-05-24</w:t>
            </w:r>
          </w:p>
        </w:tc>
        <w:tc>
          <w:tcPr>
            <w:tcW w:w="3946" w:type="dxa"/>
            <w:tcBorders>
              <w:top w:val="single" w:sz="6" w:space="0" w:color="auto"/>
              <w:left w:val="single" w:sz="6" w:space="0" w:color="auto"/>
              <w:bottom w:val="single" w:sz="6" w:space="0" w:color="auto"/>
              <w:right w:val="single" w:sz="6" w:space="0" w:color="auto"/>
            </w:tcBorders>
          </w:tcPr>
          <w:p w:rsidR="00CD20E5" w:rsidRDefault="00CD20E5">
            <w:pPr>
              <w:spacing w:before="60"/>
              <w:ind w:left="142" w:right="1"/>
            </w:pPr>
            <w:r>
              <w:t>Overall update.</w:t>
            </w:r>
          </w:p>
        </w:tc>
        <w:tc>
          <w:tcPr>
            <w:tcW w:w="2268" w:type="dxa"/>
            <w:tcBorders>
              <w:top w:val="single" w:sz="6" w:space="0" w:color="auto"/>
              <w:bottom w:val="single" w:sz="6" w:space="0" w:color="auto"/>
            </w:tcBorders>
          </w:tcPr>
          <w:p w:rsidR="00CD20E5" w:rsidRDefault="00CD20E5">
            <w:pPr>
              <w:spacing w:before="60"/>
              <w:ind w:left="71"/>
            </w:pPr>
            <w:r>
              <w:t xml:space="preserve">Marco </w:t>
            </w:r>
            <w:proofErr w:type="spellStart"/>
            <w:r>
              <w:t>Weißenborn</w:t>
            </w:r>
            <w:proofErr w:type="spellEnd"/>
          </w:p>
        </w:tc>
      </w:tr>
      <w:tr w:rsidR="005C7AC4" w:rsidTr="00364869">
        <w:trPr>
          <w:cantSplit/>
        </w:trPr>
        <w:tc>
          <w:tcPr>
            <w:tcW w:w="1163" w:type="dxa"/>
            <w:tcBorders>
              <w:top w:val="single" w:sz="6" w:space="0" w:color="auto"/>
              <w:bottom w:val="single" w:sz="6" w:space="0" w:color="auto"/>
              <w:right w:val="single" w:sz="4" w:space="0" w:color="auto"/>
            </w:tcBorders>
          </w:tcPr>
          <w:p w:rsidR="005C7AC4" w:rsidRDefault="005C7AC4">
            <w:pPr>
              <w:spacing w:before="60"/>
              <w:ind w:left="142"/>
            </w:pPr>
            <w:r>
              <w:t>X1.00.9</w:t>
            </w:r>
          </w:p>
        </w:tc>
        <w:tc>
          <w:tcPr>
            <w:tcW w:w="1462" w:type="dxa"/>
            <w:tcBorders>
              <w:top w:val="single" w:sz="6" w:space="0" w:color="auto"/>
              <w:left w:val="nil"/>
              <w:bottom w:val="single" w:sz="6" w:space="0" w:color="auto"/>
            </w:tcBorders>
          </w:tcPr>
          <w:p w:rsidR="005C7AC4" w:rsidRDefault="005C7AC4">
            <w:pPr>
              <w:spacing w:before="60"/>
              <w:ind w:left="142" w:right="1"/>
            </w:pPr>
            <w:r>
              <w:t>2012-05-30</w:t>
            </w:r>
          </w:p>
        </w:tc>
        <w:tc>
          <w:tcPr>
            <w:tcW w:w="3946" w:type="dxa"/>
            <w:tcBorders>
              <w:top w:val="single" w:sz="6" w:space="0" w:color="auto"/>
              <w:left w:val="single" w:sz="6" w:space="0" w:color="auto"/>
              <w:bottom w:val="single" w:sz="6" w:space="0" w:color="auto"/>
              <w:right w:val="single" w:sz="6" w:space="0" w:color="auto"/>
            </w:tcBorders>
          </w:tcPr>
          <w:p w:rsidR="005C7AC4" w:rsidRDefault="00B93B3E">
            <w:pPr>
              <w:spacing w:before="60"/>
              <w:ind w:left="142" w:right="1"/>
            </w:pPr>
            <w:r>
              <w:t>Added section ‘</w:t>
            </w:r>
            <w:r w:rsidRPr="00B93B3E">
              <w:t>Administration Se</w:t>
            </w:r>
            <w:r w:rsidRPr="00B93B3E">
              <w:t>s</w:t>
            </w:r>
            <w:r w:rsidRPr="00B93B3E">
              <w:t>sion processing and Retry manag</w:t>
            </w:r>
            <w:r w:rsidRPr="00B93B3E">
              <w:t>e</w:t>
            </w:r>
            <w:r w:rsidRPr="00B93B3E">
              <w:t>ment</w:t>
            </w:r>
            <w:r>
              <w:t>’.</w:t>
            </w:r>
          </w:p>
        </w:tc>
        <w:tc>
          <w:tcPr>
            <w:tcW w:w="2268" w:type="dxa"/>
            <w:tcBorders>
              <w:top w:val="single" w:sz="6" w:space="0" w:color="auto"/>
              <w:bottom w:val="single" w:sz="6" w:space="0" w:color="auto"/>
            </w:tcBorders>
          </w:tcPr>
          <w:p w:rsidR="005C7AC4" w:rsidRDefault="005C7AC4">
            <w:pPr>
              <w:spacing w:before="60"/>
              <w:ind w:left="71"/>
            </w:pPr>
            <w:r>
              <w:t xml:space="preserve">Marco </w:t>
            </w:r>
            <w:proofErr w:type="spellStart"/>
            <w:r>
              <w:t>Weißenborn</w:t>
            </w:r>
            <w:proofErr w:type="spellEnd"/>
          </w:p>
        </w:tc>
      </w:tr>
      <w:tr w:rsidR="00364869" w:rsidTr="001E4407">
        <w:trPr>
          <w:cantSplit/>
        </w:trPr>
        <w:tc>
          <w:tcPr>
            <w:tcW w:w="1163" w:type="dxa"/>
            <w:tcBorders>
              <w:top w:val="single" w:sz="6" w:space="0" w:color="auto"/>
              <w:bottom w:val="single" w:sz="6" w:space="0" w:color="auto"/>
              <w:right w:val="single" w:sz="4" w:space="0" w:color="auto"/>
            </w:tcBorders>
          </w:tcPr>
          <w:p w:rsidR="00364869" w:rsidRDefault="00364869">
            <w:pPr>
              <w:spacing w:before="60"/>
              <w:ind w:left="142"/>
            </w:pPr>
            <w:r>
              <w:t>X1.00.10</w:t>
            </w:r>
          </w:p>
        </w:tc>
        <w:tc>
          <w:tcPr>
            <w:tcW w:w="1462" w:type="dxa"/>
            <w:tcBorders>
              <w:top w:val="single" w:sz="6" w:space="0" w:color="auto"/>
              <w:left w:val="nil"/>
              <w:bottom w:val="single" w:sz="6" w:space="0" w:color="auto"/>
            </w:tcBorders>
          </w:tcPr>
          <w:p w:rsidR="00364869" w:rsidRDefault="00364869">
            <w:pPr>
              <w:spacing w:before="60"/>
              <w:ind w:left="142" w:right="1"/>
            </w:pPr>
            <w:r>
              <w:t>2012-06-14</w:t>
            </w:r>
          </w:p>
        </w:tc>
        <w:tc>
          <w:tcPr>
            <w:tcW w:w="3946" w:type="dxa"/>
            <w:tcBorders>
              <w:top w:val="single" w:sz="6" w:space="0" w:color="auto"/>
              <w:left w:val="single" w:sz="6" w:space="0" w:color="auto"/>
              <w:bottom w:val="single" w:sz="6" w:space="0" w:color="auto"/>
              <w:right w:val="single" w:sz="6" w:space="0" w:color="auto"/>
            </w:tcBorders>
          </w:tcPr>
          <w:p w:rsidR="00364869" w:rsidRDefault="00CE19F6">
            <w:pPr>
              <w:spacing w:before="60"/>
              <w:ind w:left="142" w:right="1"/>
            </w:pPr>
            <w:r>
              <w:t>Updated sections ‘Admin Agent Se</w:t>
            </w:r>
            <w:r>
              <w:t>s</w:t>
            </w:r>
            <w:r>
              <w:t>sion Parameters’, ‘</w:t>
            </w:r>
            <w:r w:rsidRPr="001B7475">
              <w:t>HTTP Messages and Allocation of Transient Memory</w:t>
            </w:r>
            <w:r>
              <w:t>’, ‘</w:t>
            </w:r>
            <w:r w:rsidRPr="00B93B3E">
              <w:t>Administration Session processing and Retry management</w:t>
            </w:r>
            <w:r>
              <w:t>’.</w:t>
            </w:r>
          </w:p>
        </w:tc>
        <w:tc>
          <w:tcPr>
            <w:tcW w:w="2268" w:type="dxa"/>
            <w:tcBorders>
              <w:top w:val="single" w:sz="6" w:space="0" w:color="auto"/>
              <w:bottom w:val="single" w:sz="6" w:space="0" w:color="auto"/>
            </w:tcBorders>
          </w:tcPr>
          <w:p w:rsidR="00364869" w:rsidRDefault="00364869">
            <w:pPr>
              <w:spacing w:before="60"/>
              <w:ind w:left="71"/>
            </w:pPr>
            <w:r>
              <w:t xml:space="preserve">Marco </w:t>
            </w:r>
            <w:proofErr w:type="spellStart"/>
            <w:r>
              <w:t>Weißenborn</w:t>
            </w:r>
            <w:proofErr w:type="spellEnd"/>
          </w:p>
        </w:tc>
      </w:tr>
      <w:tr w:rsidR="001E4407" w:rsidTr="006A353D">
        <w:trPr>
          <w:cantSplit/>
        </w:trPr>
        <w:tc>
          <w:tcPr>
            <w:tcW w:w="1163" w:type="dxa"/>
            <w:tcBorders>
              <w:top w:val="single" w:sz="6" w:space="0" w:color="auto"/>
              <w:bottom w:val="single" w:sz="6" w:space="0" w:color="auto"/>
              <w:right w:val="single" w:sz="4" w:space="0" w:color="auto"/>
            </w:tcBorders>
          </w:tcPr>
          <w:p w:rsidR="001E4407" w:rsidRDefault="001E4407">
            <w:pPr>
              <w:spacing w:before="60"/>
              <w:ind w:left="142"/>
            </w:pPr>
            <w:r>
              <w:lastRenderedPageBreak/>
              <w:t>X1.00.11</w:t>
            </w:r>
          </w:p>
        </w:tc>
        <w:tc>
          <w:tcPr>
            <w:tcW w:w="1462" w:type="dxa"/>
            <w:tcBorders>
              <w:top w:val="single" w:sz="6" w:space="0" w:color="auto"/>
              <w:left w:val="nil"/>
              <w:bottom w:val="single" w:sz="6" w:space="0" w:color="auto"/>
            </w:tcBorders>
          </w:tcPr>
          <w:p w:rsidR="001E4407" w:rsidRDefault="001E4407">
            <w:pPr>
              <w:spacing w:before="60"/>
              <w:ind w:left="142" w:right="1"/>
            </w:pPr>
            <w:r>
              <w:t>2012-06-21</w:t>
            </w:r>
          </w:p>
        </w:tc>
        <w:tc>
          <w:tcPr>
            <w:tcW w:w="3946" w:type="dxa"/>
            <w:tcBorders>
              <w:top w:val="single" w:sz="6" w:space="0" w:color="auto"/>
              <w:left w:val="single" w:sz="6" w:space="0" w:color="auto"/>
              <w:bottom w:val="single" w:sz="6" w:space="0" w:color="auto"/>
              <w:right w:val="single" w:sz="6" w:space="0" w:color="auto"/>
            </w:tcBorders>
          </w:tcPr>
          <w:p w:rsidR="001E4407" w:rsidRDefault="001E4407">
            <w:pPr>
              <w:spacing w:before="60"/>
              <w:ind w:left="142" w:right="1"/>
            </w:pPr>
            <w:r>
              <w:t>Update of section ‘</w:t>
            </w:r>
            <w:r w:rsidRPr="001E4407">
              <w:t>Administration Failure Report SMS-MO</w:t>
            </w:r>
            <w:r>
              <w:t>’.</w:t>
            </w:r>
          </w:p>
        </w:tc>
        <w:tc>
          <w:tcPr>
            <w:tcW w:w="2268" w:type="dxa"/>
            <w:tcBorders>
              <w:top w:val="single" w:sz="6" w:space="0" w:color="auto"/>
              <w:bottom w:val="single" w:sz="6" w:space="0" w:color="auto"/>
            </w:tcBorders>
          </w:tcPr>
          <w:p w:rsidR="001E4407" w:rsidRDefault="001E4407">
            <w:pPr>
              <w:spacing w:before="60"/>
              <w:ind w:left="71"/>
            </w:pPr>
            <w:r>
              <w:t xml:space="preserve">Marco </w:t>
            </w:r>
            <w:proofErr w:type="spellStart"/>
            <w:r>
              <w:t>Weißenborn</w:t>
            </w:r>
            <w:proofErr w:type="spellEnd"/>
          </w:p>
        </w:tc>
      </w:tr>
      <w:tr w:rsidR="006A353D" w:rsidTr="00B657FF">
        <w:trPr>
          <w:cantSplit/>
        </w:trPr>
        <w:tc>
          <w:tcPr>
            <w:tcW w:w="1163" w:type="dxa"/>
            <w:tcBorders>
              <w:top w:val="single" w:sz="6" w:space="0" w:color="auto"/>
              <w:bottom w:val="single" w:sz="6" w:space="0" w:color="auto"/>
              <w:right w:val="single" w:sz="4" w:space="0" w:color="auto"/>
            </w:tcBorders>
          </w:tcPr>
          <w:p w:rsidR="006A353D" w:rsidRDefault="006A353D">
            <w:pPr>
              <w:spacing w:before="60"/>
              <w:ind w:left="142"/>
            </w:pPr>
            <w:r>
              <w:t>X1.0012</w:t>
            </w:r>
          </w:p>
        </w:tc>
        <w:tc>
          <w:tcPr>
            <w:tcW w:w="1462" w:type="dxa"/>
            <w:tcBorders>
              <w:top w:val="single" w:sz="6" w:space="0" w:color="auto"/>
              <w:left w:val="nil"/>
              <w:bottom w:val="single" w:sz="6" w:space="0" w:color="auto"/>
            </w:tcBorders>
          </w:tcPr>
          <w:p w:rsidR="006A353D" w:rsidRDefault="006A353D">
            <w:pPr>
              <w:spacing w:before="60"/>
              <w:ind w:left="142" w:right="1"/>
            </w:pPr>
            <w:r>
              <w:t>2012-06-25</w:t>
            </w:r>
          </w:p>
        </w:tc>
        <w:tc>
          <w:tcPr>
            <w:tcW w:w="3946" w:type="dxa"/>
            <w:tcBorders>
              <w:top w:val="single" w:sz="6" w:space="0" w:color="auto"/>
              <w:left w:val="single" w:sz="6" w:space="0" w:color="auto"/>
              <w:bottom w:val="single" w:sz="6" w:space="0" w:color="auto"/>
              <w:right w:val="single" w:sz="6" w:space="0" w:color="auto"/>
            </w:tcBorders>
          </w:tcPr>
          <w:p w:rsidR="006A353D" w:rsidRDefault="00982AD7">
            <w:pPr>
              <w:spacing w:before="60"/>
              <w:ind w:left="142" w:right="1"/>
            </w:pPr>
            <w:r>
              <w:t>Added limitation of BIP Connection buffer size.</w:t>
            </w:r>
          </w:p>
        </w:tc>
        <w:tc>
          <w:tcPr>
            <w:tcW w:w="2268" w:type="dxa"/>
            <w:tcBorders>
              <w:top w:val="single" w:sz="6" w:space="0" w:color="auto"/>
              <w:bottom w:val="single" w:sz="6" w:space="0" w:color="auto"/>
            </w:tcBorders>
          </w:tcPr>
          <w:p w:rsidR="006A353D" w:rsidRDefault="006A353D">
            <w:pPr>
              <w:spacing w:before="60"/>
              <w:ind w:left="71"/>
            </w:pPr>
            <w:r>
              <w:t xml:space="preserve">Marco </w:t>
            </w:r>
            <w:proofErr w:type="spellStart"/>
            <w:r>
              <w:t>Weißenborn</w:t>
            </w:r>
            <w:proofErr w:type="spellEnd"/>
          </w:p>
        </w:tc>
      </w:tr>
      <w:tr w:rsidR="00B657FF" w:rsidTr="00060765">
        <w:trPr>
          <w:cantSplit/>
        </w:trPr>
        <w:tc>
          <w:tcPr>
            <w:tcW w:w="1163" w:type="dxa"/>
            <w:tcBorders>
              <w:top w:val="single" w:sz="6" w:space="0" w:color="auto"/>
              <w:bottom w:val="single" w:sz="6" w:space="0" w:color="auto"/>
              <w:right w:val="single" w:sz="4" w:space="0" w:color="auto"/>
            </w:tcBorders>
          </w:tcPr>
          <w:p w:rsidR="00B657FF" w:rsidRDefault="00B657FF">
            <w:pPr>
              <w:spacing w:before="60"/>
              <w:ind w:left="142"/>
            </w:pPr>
            <w:r>
              <w:t>X1.00.13</w:t>
            </w:r>
          </w:p>
        </w:tc>
        <w:tc>
          <w:tcPr>
            <w:tcW w:w="1462" w:type="dxa"/>
            <w:tcBorders>
              <w:top w:val="single" w:sz="6" w:space="0" w:color="auto"/>
              <w:left w:val="nil"/>
              <w:bottom w:val="single" w:sz="6" w:space="0" w:color="auto"/>
            </w:tcBorders>
          </w:tcPr>
          <w:p w:rsidR="00B657FF" w:rsidRDefault="00B657FF">
            <w:pPr>
              <w:spacing w:before="60"/>
              <w:ind w:left="142" w:right="1"/>
            </w:pPr>
            <w:r>
              <w:t>2012-07-02</w:t>
            </w:r>
          </w:p>
        </w:tc>
        <w:tc>
          <w:tcPr>
            <w:tcW w:w="3946" w:type="dxa"/>
            <w:tcBorders>
              <w:top w:val="single" w:sz="6" w:space="0" w:color="auto"/>
              <w:left w:val="single" w:sz="6" w:space="0" w:color="auto"/>
              <w:bottom w:val="single" w:sz="6" w:space="0" w:color="auto"/>
              <w:right w:val="single" w:sz="6" w:space="0" w:color="auto"/>
            </w:tcBorders>
          </w:tcPr>
          <w:p w:rsidR="00B657FF" w:rsidRDefault="0053732E">
            <w:pPr>
              <w:spacing w:before="60"/>
              <w:ind w:left="142" w:right="1"/>
            </w:pPr>
            <w:r>
              <w:t>Updated sessions ‘</w:t>
            </w:r>
            <w:r w:rsidRPr="0053732E">
              <w:t>Admin Agent Owner Application Installation</w:t>
            </w:r>
            <w:r>
              <w:t>’ and ‘</w:t>
            </w:r>
            <w:r w:rsidRPr="00B93B3E">
              <w:t>Administration Session processing and Retry management</w:t>
            </w:r>
            <w:r>
              <w:t>’.</w:t>
            </w:r>
          </w:p>
        </w:tc>
        <w:tc>
          <w:tcPr>
            <w:tcW w:w="2268" w:type="dxa"/>
            <w:tcBorders>
              <w:top w:val="single" w:sz="6" w:space="0" w:color="auto"/>
              <w:bottom w:val="single" w:sz="6" w:space="0" w:color="auto"/>
            </w:tcBorders>
          </w:tcPr>
          <w:p w:rsidR="00B657FF" w:rsidRDefault="00B657FF">
            <w:pPr>
              <w:spacing w:before="60"/>
              <w:ind w:left="71"/>
            </w:pPr>
            <w:r>
              <w:t xml:space="preserve">Marco </w:t>
            </w:r>
            <w:proofErr w:type="spellStart"/>
            <w:r>
              <w:t>Weißenborn</w:t>
            </w:r>
            <w:proofErr w:type="spellEnd"/>
          </w:p>
        </w:tc>
      </w:tr>
      <w:tr w:rsidR="00060765" w:rsidTr="00F81E7C">
        <w:trPr>
          <w:cantSplit/>
        </w:trPr>
        <w:tc>
          <w:tcPr>
            <w:tcW w:w="1163" w:type="dxa"/>
            <w:tcBorders>
              <w:top w:val="single" w:sz="6" w:space="0" w:color="auto"/>
              <w:bottom w:val="single" w:sz="6" w:space="0" w:color="auto"/>
              <w:right w:val="single" w:sz="4" w:space="0" w:color="auto"/>
            </w:tcBorders>
          </w:tcPr>
          <w:p w:rsidR="00060765" w:rsidRDefault="00060765">
            <w:pPr>
              <w:spacing w:before="60"/>
              <w:ind w:left="142"/>
            </w:pPr>
            <w:r>
              <w:t>X1.00.14</w:t>
            </w:r>
          </w:p>
        </w:tc>
        <w:tc>
          <w:tcPr>
            <w:tcW w:w="1462" w:type="dxa"/>
            <w:tcBorders>
              <w:top w:val="single" w:sz="6" w:space="0" w:color="auto"/>
              <w:left w:val="nil"/>
              <w:bottom w:val="single" w:sz="6" w:space="0" w:color="auto"/>
            </w:tcBorders>
          </w:tcPr>
          <w:p w:rsidR="00060765" w:rsidRDefault="00060765">
            <w:pPr>
              <w:spacing w:before="60"/>
              <w:ind w:left="142" w:right="1"/>
            </w:pPr>
            <w:r>
              <w:t>2012-07-06</w:t>
            </w:r>
          </w:p>
        </w:tc>
        <w:tc>
          <w:tcPr>
            <w:tcW w:w="3946" w:type="dxa"/>
            <w:tcBorders>
              <w:top w:val="single" w:sz="6" w:space="0" w:color="auto"/>
              <w:left w:val="single" w:sz="6" w:space="0" w:color="auto"/>
              <w:bottom w:val="single" w:sz="6" w:space="0" w:color="auto"/>
              <w:right w:val="single" w:sz="6" w:space="0" w:color="auto"/>
            </w:tcBorders>
          </w:tcPr>
          <w:p w:rsidR="00060765" w:rsidRDefault="00060765">
            <w:pPr>
              <w:spacing w:before="60"/>
              <w:ind w:left="142" w:right="1"/>
            </w:pPr>
            <w:r>
              <w:t>Updated session ‘</w:t>
            </w:r>
            <w:r w:rsidRPr="00B93B3E">
              <w:t>Administration Session processing and Retry ma</w:t>
            </w:r>
            <w:r w:rsidRPr="00B93B3E">
              <w:t>n</w:t>
            </w:r>
            <w:r w:rsidRPr="00B93B3E">
              <w:t>agement</w:t>
            </w:r>
            <w:r>
              <w:t>’.</w:t>
            </w:r>
          </w:p>
        </w:tc>
        <w:tc>
          <w:tcPr>
            <w:tcW w:w="2268" w:type="dxa"/>
            <w:tcBorders>
              <w:top w:val="single" w:sz="6" w:space="0" w:color="auto"/>
              <w:bottom w:val="single" w:sz="6" w:space="0" w:color="auto"/>
            </w:tcBorders>
          </w:tcPr>
          <w:p w:rsidR="00060765" w:rsidRDefault="00060765">
            <w:pPr>
              <w:spacing w:before="60"/>
              <w:ind w:left="71"/>
            </w:pPr>
            <w:r>
              <w:t xml:space="preserve">Marco </w:t>
            </w:r>
            <w:proofErr w:type="spellStart"/>
            <w:r>
              <w:t>Weißenborn</w:t>
            </w:r>
            <w:proofErr w:type="spellEnd"/>
          </w:p>
        </w:tc>
      </w:tr>
      <w:tr w:rsidR="00F81E7C" w:rsidTr="00272E63">
        <w:trPr>
          <w:cantSplit/>
        </w:trPr>
        <w:tc>
          <w:tcPr>
            <w:tcW w:w="1163" w:type="dxa"/>
            <w:tcBorders>
              <w:top w:val="single" w:sz="6" w:space="0" w:color="auto"/>
              <w:bottom w:val="single" w:sz="6" w:space="0" w:color="auto"/>
              <w:right w:val="single" w:sz="4" w:space="0" w:color="auto"/>
            </w:tcBorders>
          </w:tcPr>
          <w:p w:rsidR="00F81E7C" w:rsidRDefault="00F81E7C">
            <w:pPr>
              <w:spacing w:before="60"/>
              <w:ind w:left="142"/>
            </w:pPr>
            <w:r>
              <w:t>V1.00</w:t>
            </w:r>
          </w:p>
        </w:tc>
        <w:tc>
          <w:tcPr>
            <w:tcW w:w="1462" w:type="dxa"/>
            <w:tcBorders>
              <w:top w:val="single" w:sz="6" w:space="0" w:color="auto"/>
              <w:left w:val="nil"/>
              <w:bottom w:val="single" w:sz="6" w:space="0" w:color="auto"/>
            </w:tcBorders>
          </w:tcPr>
          <w:p w:rsidR="00F81E7C" w:rsidRDefault="00F81E7C">
            <w:pPr>
              <w:spacing w:before="60"/>
              <w:ind w:left="142" w:right="1"/>
            </w:pPr>
            <w:r>
              <w:t>2012-07-18</w:t>
            </w:r>
          </w:p>
        </w:tc>
        <w:tc>
          <w:tcPr>
            <w:tcW w:w="3946" w:type="dxa"/>
            <w:tcBorders>
              <w:top w:val="single" w:sz="6" w:space="0" w:color="auto"/>
              <w:left w:val="single" w:sz="6" w:space="0" w:color="auto"/>
              <w:bottom w:val="single" w:sz="6" w:space="0" w:color="auto"/>
              <w:right w:val="single" w:sz="6" w:space="0" w:color="auto"/>
            </w:tcBorders>
          </w:tcPr>
          <w:p w:rsidR="00F81E7C" w:rsidRDefault="00F81E7C">
            <w:pPr>
              <w:spacing w:before="60"/>
              <w:ind w:left="142" w:right="1"/>
            </w:pPr>
            <w:r>
              <w:t>Release version V1.00</w:t>
            </w:r>
          </w:p>
        </w:tc>
        <w:tc>
          <w:tcPr>
            <w:tcW w:w="2268" w:type="dxa"/>
            <w:tcBorders>
              <w:top w:val="single" w:sz="6" w:space="0" w:color="auto"/>
              <w:bottom w:val="single" w:sz="6" w:space="0" w:color="auto"/>
            </w:tcBorders>
          </w:tcPr>
          <w:p w:rsidR="00F81E7C" w:rsidRDefault="00F81E7C">
            <w:pPr>
              <w:spacing w:before="60"/>
              <w:ind w:left="71"/>
            </w:pPr>
            <w:r>
              <w:t xml:space="preserve">Marco </w:t>
            </w:r>
            <w:proofErr w:type="spellStart"/>
            <w:r>
              <w:t>Weißenborn</w:t>
            </w:r>
            <w:proofErr w:type="spellEnd"/>
          </w:p>
        </w:tc>
      </w:tr>
      <w:tr w:rsidR="00272E63" w:rsidTr="008E4001">
        <w:trPr>
          <w:cantSplit/>
        </w:trPr>
        <w:tc>
          <w:tcPr>
            <w:tcW w:w="1163" w:type="dxa"/>
            <w:tcBorders>
              <w:top w:val="single" w:sz="6" w:space="0" w:color="auto"/>
              <w:bottom w:val="single" w:sz="6" w:space="0" w:color="auto"/>
              <w:right w:val="single" w:sz="4" w:space="0" w:color="auto"/>
            </w:tcBorders>
          </w:tcPr>
          <w:p w:rsidR="00272E63" w:rsidRDefault="00272E63">
            <w:pPr>
              <w:spacing w:before="60"/>
              <w:ind w:left="142"/>
            </w:pPr>
            <w:r>
              <w:t>X1.01.01</w:t>
            </w:r>
          </w:p>
        </w:tc>
        <w:tc>
          <w:tcPr>
            <w:tcW w:w="1462" w:type="dxa"/>
            <w:tcBorders>
              <w:top w:val="single" w:sz="6" w:space="0" w:color="auto"/>
              <w:left w:val="nil"/>
              <w:bottom w:val="single" w:sz="6" w:space="0" w:color="auto"/>
            </w:tcBorders>
          </w:tcPr>
          <w:p w:rsidR="00272E63" w:rsidRDefault="00272E63">
            <w:pPr>
              <w:spacing w:before="60"/>
              <w:ind w:left="142" w:right="1"/>
            </w:pPr>
            <w:r>
              <w:t>2012-08-06</w:t>
            </w:r>
          </w:p>
        </w:tc>
        <w:tc>
          <w:tcPr>
            <w:tcW w:w="3946" w:type="dxa"/>
            <w:tcBorders>
              <w:top w:val="single" w:sz="6" w:space="0" w:color="auto"/>
              <w:left w:val="single" w:sz="6" w:space="0" w:color="auto"/>
              <w:bottom w:val="single" w:sz="6" w:space="0" w:color="auto"/>
              <w:right w:val="single" w:sz="6" w:space="0" w:color="auto"/>
            </w:tcBorders>
          </w:tcPr>
          <w:p w:rsidR="00272E63" w:rsidRPr="00272E63" w:rsidRDefault="00272E63">
            <w:pPr>
              <w:spacing w:before="60"/>
              <w:ind w:left="142" w:right="1"/>
            </w:pPr>
            <w:r>
              <w:t>Updated f</w:t>
            </w:r>
            <w:r w:rsidRPr="00272E63">
              <w:t xml:space="preserve">igure </w:t>
            </w:r>
            <w:r>
              <w:t>‘</w:t>
            </w:r>
            <w:r w:rsidRPr="00272E63">
              <w:t>HTTP POST R</w:t>
            </w:r>
            <w:r w:rsidRPr="00272E63">
              <w:t>e</w:t>
            </w:r>
            <w:r w:rsidRPr="00272E63">
              <w:t>sponse processing</w:t>
            </w:r>
            <w:r>
              <w:t>’.</w:t>
            </w:r>
          </w:p>
        </w:tc>
        <w:tc>
          <w:tcPr>
            <w:tcW w:w="2268" w:type="dxa"/>
            <w:tcBorders>
              <w:top w:val="single" w:sz="6" w:space="0" w:color="auto"/>
              <w:bottom w:val="single" w:sz="6" w:space="0" w:color="auto"/>
            </w:tcBorders>
          </w:tcPr>
          <w:p w:rsidR="00272E63" w:rsidRDefault="00272E63">
            <w:pPr>
              <w:spacing w:before="60"/>
              <w:ind w:left="71"/>
            </w:pPr>
            <w:r>
              <w:t xml:space="preserve">Marco </w:t>
            </w:r>
            <w:proofErr w:type="spellStart"/>
            <w:r>
              <w:t>Weißenborn</w:t>
            </w:r>
            <w:proofErr w:type="spellEnd"/>
          </w:p>
        </w:tc>
      </w:tr>
      <w:tr w:rsidR="008E4001" w:rsidTr="007E1EEF">
        <w:trPr>
          <w:cantSplit/>
        </w:trPr>
        <w:tc>
          <w:tcPr>
            <w:tcW w:w="1163" w:type="dxa"/>
            <w:tcBorders>
              <w:top w:val="single" w:sz="6" w:space="0" w:color="auto"/>
              <w:bottom w:val="single" w:sz="6" w:space="0" w:color="auto"/>
              <w:right w:val="single" w:sz="4" w:space="0" w:color="auto"/>
            </w:tcBorders>
          </w:tcPr>
          <w:p w:rsidR="008E4001" w:rsidRDefault="008E4001">
            <w:pPr>
              <w:spacing w:before="60"/>
              <w:ind w:left="142"/>
            </w:pPr>
            <w:r>
              <w:t>V1.01</w:t>
            </w:r>
          </w:p>
        </w:tc>
        <w:tc>
          <w:tcPr>
            <w:tcW w:w="1462" w:type="dxa"/>
            <w:tcBorders>
              <w:top w:val="single" w:sz="6" w:space="0" w:color="auto"/>
              <w:left w:val="nil"/>
              <w:bottom w:val="single" w:sz="6" w:space="0" w:color="auto"/>
            </w:tcBorders>
          </w:tcPr>
          <w:p w:rsidR="008E4001" w:rsidRDefault="008E4001">
            <w:pPr>
              <w:spacing w:before="60"/>
              <w:ind w:left="142" w:right="1"/>
            </w:pPr>
            <w:r>
              <w:t>2012-08-10</w:t>
            </w:r>
          </w:p>
        </w:tc>
        <w:tc>
          <w:tcPr>
            <w:tcW w:w="3946" w:type="dxa"/>
            <w:tcBorders>
              <w:top w:val="single" w:sz="6" w:space="0" w:color="auto"/>
              <w:left w:val="single" w:sz="6" w:space="0" w:color="auto"/>
              <w:bottom w:val="single" w:sz="6" w:space="0" w:color="auto"/>
              <w:right w:val="single" w:sz="6" w:space="0" w:color="auto"/>
            </w:tcBorders>
          </w:tcPr>
          <w:p w:rsidR="008E4001" w:rsidRDefault="008E4001">
            <w:pPr>
              <w:spacing w:before="60"/>
              <w:ind w:left="142" w:right="1"/>
            </w:pPr>
            <w:r>
              <w:t>Release version V1.01</w:t>
            </w:r>
          </w:p>
        </w:tc>
        <w:tc>
          <w:tcPr>
            <w:tcW w:w="2268" w:type="dxa"/>
            <w:tcBorders>
              <w:top w:val="single" w:sz="6" w:space="0" w:color="auto"/>
              <w:bottom w:val="single" w:sz="6" w:space="0" w:color="auto"/>
            </w:tcBorders>
          </w:tcPr>
          <w:p w:rsidR="008E4001" w:rsidRDefault="008E4001">
            <w:pPr>
              <w:spacing w:before="60"/>
              <w:ind w:left="71"/>
            </w:pPr>
            <w:r>
              <w:t xml:space="preserve">Marco </w:t>
            </w:r>
            <w:proofErr w:type="spellStart"/>
            <w:r>
              <w:t>Weißenborn</w:t>
            </w:r>
            <w:proofErr w:type="spellEnd"/>
          </w:p>
        </w:tc>
      </w:tr>
      <w:tr w:rsidR="007E1EEF" w:rsidTr="0033266A">
        <w:trPr>
          <w:cantSplit/>
        </w:trPr>
        <w:tc>
          <w:tcPr>
            <w:tcW w:w="1163" w:type="dxa"/>
            <w:tcBorders>
              <w:top w:val="single" w:sz="6" w:space="0" w:color="auto"/>
              <w:bottom w:val="single" w:sz="6" w:space="0" w:color="auto"/>
              <w:right w:val="single" w:sz="4" w:space="0" w:color="auto"/>
            </w:tcBorders>
          </w:tcPr>
          <w:p w:rsidR="007E1EEF" w:rsidRDefault="007E1EEF">
            <w:pPr>
              <w:spacing w:before="60"/>
              <w:ind w:left="142"/>
            </w:pPr>
            <w:r>
              <w:t>X1.02.01</w:t>
            </w:r>
          </w:p>
        </w:tc>
        <w:tc>
          <w:tcPr>
            <w:tcW w:w="1462" w:type="dxa"/>
            <w:tcBorders>
              <w:top w:val="single" w:sz="6" w:space="0" w:color="auto"/>
              <w:left w:val="nil"/>
              <w:bottom w:val="single" w:sz="6" w:space="0" w:color="auto"/>
            </w:tcBorders>
          </w:tcPr>
          <w:p w:rsidR="007E1EEF" w:rsidRDefault="007E1EEF" w:rsidP="007E1EEF">
            <w:pPr>
              <w:spacing w:before="60"/>
              <w:ind w:left="142" w:right="1"/>
            </w:pPr>
            <w:r>
              <w:t>2013-01-21</w:t>
            </w:r>
          </w:p>
        </w:tc>
        <w:tc>
          <w:tcPr>
            <w:tcW w:w="3946" w:type="dxa"/>
            <w:tcBorders>
              <w:top w:val="single" w:sz="6" w:space="0" w:color="auto"/>
              <w:left w:val="single" w:sz="6" w:space="0" w:color="auto"/>
              <w:bottom w:val="single" w:sz="6" w:space="0" w:color="auto"/>
              <w:right w:val="single" w:sz="6" w:space="0" w:color="auto"/>
            </w:tcBorders>
          </w:tcPr>
          <w:p w:rsidR="007E1EEF" w:rsidRDefault="00CF06F4">
            <w:pPr>
              <w:spacing w:before="60"/>
              <w:ind w:left="142" w:right="1"/>
            </w:pPr>
            <w:r>
              <w:t>Added section ‘Connection Param</w:t>
            </w:r>
            <w:r>
              <w:t>e</w:t>
            </w:r>
            <w:r>
              <w:t>ters for Bearer Independent Prot</w:t>
            </w:r>
            <w:r>
              <w:t>o</w:t>
            </w:r>
            <w:r>
              <w:t>col’.</w:t>
            </w:r>
            <w:r w:rsidR="00D008F3">
              <w:t xml:space="preserve"> Updated section ‘</w:t>
            </w:r>
            <w:r w:rsidR="00D008F3" w:rsidRPr="0053732E">
              <w:t>Admin Agent Owner Application Installation</w:t>
            </w:r>
            <w:r w:rsidR="00D008F3">
              <w:t>’.</w:t>
            </w:r>
          </w:p>
        </w:tc>
        <w:tc>
          <w:tcPr>
            <w:tcW w:w="2268" w:type="dxa"/>
            <w:tcBorders>
              <w:top w:val="single" w:sz="6" w:space="0" w:color="auto"/>
              <w:bottom w:val="single" w:sz="6" w:space="0" w:color="auto"/>
            </w:tcBorders>
          </w:tcPr>
          <w:p w:rsidR="007E1EEF" w:rsidRDefault="007E1EEF">
            <w:pPr>
              <w:spacing w:before="60"/>
              <w:ind w:left="71"/>
            </w:pPr>
            <w:r>
              <w:t xml:space="preserve">Marco </w:t>
            </w:r>
            <w:proofErr w:type="spellStart"/>
            <w:r>
              <w:t>Weißenborn</w:t>
            </w:r>
            <w:proofErr w:type="spellEnd"/>
          </w:p>
        </w:tc>
      </w:tr>
      <w:tr w:rsidR="0033266A" w:rsidTr="003E2DFE">
        <w:trPr>
          <w:cantSplit/>
        </w:trPr>
        <w:tc>
          <w:tcPr>
            <w:tcW w:w="1163" w:type="dxa"/>
            <w:tcBorders>
              <w:top w:val="single" w:sz="6" w:space="0" w:color="auto"/>
              <w:bottom w:val="single" w:sz="6" w:space="0" w:color="auto"/>
              <w:right w:val="single" w:sz="4" w:space="0" w:color="auto"/>
            </w:tcBorders>
          </w:tcPr>
          <w:p w:rsidR="0033266A" w:rsidRDefault="0033266A">
            <w:pPr>
              <w:spacing w:before="60"/>
              <w:ind w:left="142"/>
            </w:pPr>
            <w:r>
              <w:t>X1.02.02</w:t>
            </w:r>
          </w:p>
        </w:tc>
        <w:tc>
          <w:tcPr>
            <w:tcW w:w="1462" w:type="dxa"/>
            <w:tcBorders>
              <w:top w:val="single" w:sz="6" w:space="0" w:color="auto"/>
              <w:left w:val="nil"/>
              <w:bottom w:val="single" w:sz="6" w:space="0" w:color="auto"/>
            </w:tcBorders>
          </w:tcPr>
          <w:p w:rsidR="0033266A" w:rsidRDefault="0033266A" w:rsidP="007E1EEF">
            <w:pPr>
              <w:spacing w:before="60"/>
              <w:ind w:left="142" w:right="1"/>
            </w:pPr>
            <w:r>
              <w:t>2013-01-22</w:t>
            </w:r>
          </w:p>
        </w:tc>
        <w:tc>
          <w:tcPr>
            <w:tcW w:w="3946" w:type="dxa"/>
            <w:tcBorders>
              <w:top w:val="single" w:sz="6" w:space="0" w:color="auto"/>
              <w:left w:val="single" w:sz="6" w:space="0" w:color="auto"/>
              <w:bottom w:val="single" w:sz="6" w:space="0" w:color="auto"/>
              <w:right w:val="single" w:sz="6" w:space="0" w:color="auto"/>
            </w:tcBorders>
          </w:tcPr>
          <w:p w:rsidR="0033266A" w:rsidRDefault="0033266A">
            <w:pPr>
              <w:spacing w:before="60"/>
              <w:ind w:left="142" w:right="1"/>
            </w:pPr>
            <w:r>
              <w:t>Updated sections ‘Admin Agent Se</w:t>
            </w:r>
            <w:r>
              <w:t>s</w:t>
            </w:r>
            <w:r>
              <w:t>sion Parameters’ and ‘Connection Parameters for Bearer Independent Protocol’.</w:t>
            </w:r>
          </w:p>
        </w:tc>
        <w:tc>
          <w:tcPr>
            <w:tcW w:w="2268" w:type="dxa"/>
            <w:tcBorders>
              <w:top w:val="single" w:sz="6" w:space="0" w:color="auto"/>
              <w:bottom w:val="single" w:sz="6" w:space="0" w:color="auto"/>
            </w:tcBorders>
          </w:tcPr>
          <w:p w:rsidR="0033266A" w:rsidRDefault="0033266A">
            <w:pPr>
              <w:spacing w:before="60"/>
              <w:ind w:left="71"/>
            </w:pPr>
            <w:r>
              <w:t xml:space="preserve">Marco </w:t>
            </w:r>
            <w:proofErr w:type="spellStart"/>
            <w:r>
              <w:t>Weißenborn</w:t>
            </w:r>
            <w:proofErr w:type="spellEnd"/>
          </w:p>
        </w:tc>
      </w:tr>
      <w:tr w:rsidR="003E2DFE" w:rsidTr="005E47CF">
        <w:trPr>
          <w:cantSplit/>
        </w:trPr>
        <w:tc>
          <w:tcPr>
            <w:tcW w:w="1163" w:type="dxa"/>
            <w:tcBorders>
              <w:top w:val="single" w:sz="6" w:space="0" w:color="auto"/>
              <w:bottom w:val="single" w:sz="6" w:space="0" w:color="auto"/>
              <w:right w:val="single" w:sz="4" w:space="0" w:color="auto"/>
            </w:tcBorders>
          </w:tcPr>
          <w:p w:rsidR="003E2DFE" w:rsidRDefault="003E2DFE">
            <w:pPr>
              <w:spacing w:before="60"/>
              <w:ind w:left="142"/>
            </w:pPr>
            <w:r>
              <w:t>X1.02.03</w:t>
            </w:r>
          </w:p>
        </w:tc>
        <w:tc>
          <w:tcPr>
            <w:tcW w:w="1462" w:type="dxa"/>
            <w:tcBorders>
              <w:top w:val="single" w:sz="6" w:space="0" w:color="auto"/>
              <w:left w:val="nil"/>
              <w:bottom w:val="single" w:sz="6" w:space="0" w:color="auto"/>
            </w:tcBorders>
          </w:tcPr>
          <w:p w:rsidR="003E2DFE" w:rsidRDefault="003E2DFE" w:rsidP="007E1EEF">
            <w:pPr>
              <w:spacing w:before="60"/>
              <w:ind w:left="142" w:right="1"/>
            </w:pPr>
            <w:r>
              <w:t>2013-01-23</w:t>
            </w:r>
          </w:p>
        </w:tc>
        <w:tc>
          <w:tcPr>
            <w:tcW w:w="3946" w:type="dxa"/>
            <w:tcBorders>
              <w:top w:val="single" w:sz="6" w:space="0" w:color="auto"/>
              <w:left w:val="single" w:sz="6" w:space="0" w:color="auto"/>
              <w:bottom w:val="single" w:sz="6" w:space="0" w:color="auto"/>
              <w:right w:val="single" w:sz="6" w:space="0" w:color="auto"/>
            </w:tcBorders>
          </w:tcPr>
          <w:p w:rsidR="003E2DFE" w:rsidRDefault="00E15497">
            <w:pPr>
              <w:spacing w:before="60"/>
              <w:ind w:left="142" w:right="1"/>
            </w:pPr>
            <w:r>
              <w:t>Updated section ‘Connection P</w:t>
            </w:r>
            <w:r>
              <w:t>a</w:t>
            </w:r>
            <w:r>
              <w:t>rameters for Bearer Independent Protocol’.</w:t>
            </w:r>
          </w:p>
        </w:tc>
        <w:tc>
          <w:tcPr>
            <w:tcW w:w="2268" w:type="dxa"/>
            <w:tcBorders>
              <w:top w:val="single" w:sz="6" w:space="0" w:color="auto"/>
              <w:bottom w:val="single" w:sz="6" w:space="0" w:color="auto"/>
            </w:tcBorders>
          </w:tcPr>
          <w:p w:rsidR="003E2DFE" w:rsidRDefault="003E2DFE">
            <w:pPr>
              <w:spacing w:before="60"/>
              <w:ind w:left="71"/>
            </w:pPr>
            <w:r>
              <w:t xml:space="preserve">Marco </w:t>
            </w:r>
            <w:proofErr w:type="spellStart"/>
            <w:r>
              <w:t>Weißenborn</w:t>
            </w:r>
            <w:proofErr w:type="spellEnd"/>
          </w:p>
        </w:tc>
      </w:tr>
      <w:tr w:rsidR="005E47CF" w:rsidTr="007F7FCE">
        <w:trPr>
          <w:cantSplit/>
        </w:trPr>
        <w:tc>
          <w:tcPr>
            <w:tcW w:w="1163" w:type="dxa"/>
            <w:tcBorders>
              <w:top w:val="single" w:sz="6" w:space="0" w:color="auto"/>
              <w:bottom w:val="single" w:sz="6" w:space="0" w:color="auto"/>
              <w:right w:val="single" w:sz="4" w:space="0" w:color="auto"/>
            </w:tcBorders>
          </w:tcPr>
          <w:p w:rsidR="005E47CF" w:rsidRDefault="005E47CF">
            <w:pPr>
              <w:spacing w:before="60"/>
              <w:ind w:left="142"/>
            </w:pPr>
            <w:r>
              <w:t>V1.02</w:t>
            </w:r>
          </w:p>
        </w:tc>
        <w:tc>
          <w:tcPr>
            <w:tcW w:w="1462" w:type="dxa"/>
            <w:tcBorders>
              <w:top w:val="single" w:sz="6" w:space="0" w:color="auto"/>
              <w:left w:val="nil"/>
              <w:bottom w:val="single" w:sz="6" w:space="0" w:color="auto"/>
            </w:tcBorders>
          </w:tcPr>
          <w:p w:rsidR="005E47CF" w:rsidRDefault="005E47CF" w:rsidP="007E1EEF">
            <w:pPr>
              <w:spacing w:before="60"/>
              <w:ind w:left="142" w:right="1"/>
            </w:pPr>
            <w:r>
              <w:t>2013-01-25</w:t>
            </w:r>
          </w:p>
        </w:tc>
        <w:tc>
          <w:tcPr>
            <w:tcW w:w="3946" w:type="dxa"/>
            <w:tcBorders>
              <w:top w:val="single" w:sz="6" w:space="0" w:color="auto"/>
              <w:left w:val="single" w:sz="6" w:space="0" w:color="auto"/>
              <w:bottom w:val="single" w:sz="6" w:space="0" w:color="auto"/>
              <w:right w:val="single" w:sz="6" w:space="0" w:color="auto"/>
            </w:tcBorders>
          </w:tcPr>
          <w:p w:rsidR="005E47CF" w:rsidRDefault="005E47CF">
            <w:pPr>
              <w:spacing w:before="60"/>
              <w:ind w:left="142" w:right="1"/>
            </w:pPr>
            <w:r>
              <w:t>Release version V1.02</w:t>
            </w:r>
          </w:p>
        </w:tc>
        <w:tc>
          <w:tcPr>
            <w:tcW w:w="2268" w:type="dxa"/>
            <w:tcBorders>
              <w:top w:val="single" w:sz="6" w:space="0" w:color="auto"/>
              <w:bottom w:val="single" w:sz="6" w:space="0" w:color="auto"/>
            </w:tcBorders>
          </w:tcPr>
          <w:p w:rsidR="005E47CF" w:rsidRDefault="005E47CF">
            <w:pPr>
              <w:spacing w:before="60"/>
              <w:ind w:left="71"/>
            </w:pPr>
            <w:r>
              <w:t xml:space="preserve">Marco </w:t>
            </w:r>
            <w:proofErr w:type="spellStart"/>
            <w:r>
              <w:t>Weißenborn</w:t>
            </w:r>
            <w:proofErr w:type="spellEnd"/>
          </w:p>
        </w:tc>
      </w:tr>
      <w:tr w:rsidR="007F7FCE" w:rsidTr="009544ED">
        <w:trPr>
          <w:cantSplit/>
        </w:trPr>
        <w:tc>
          <w:tcPr>
            <w:tcW w:w="1163" w:type="dxa"/>
            <w:tcBorders>
              <w:top w:val="single" w:sz="6" w:space="0" w:color="auto"/>
              <w:bottom w:val="single" w:sz="6" w:space="0" w:color="auto"/>
              <w:right w:val="single" w:sz="4" w:space="0" w:color="auto"/>
            </w:tcBorders>
          </w:tcPr>
          <w:p w:rsidR="007F7FCE" w:rsidRDefault="007F7FCE">
            <w:pPr>
              <w:spacing w:before="60"/>
              <w:ind w:left="142"/>
            </w:pPr>
            <w:r>
              <w:t>X1.03.01</w:t>
            </w:r>
          </w:p>
        </w:tc>
        <w:tc>
          <w:tcPr>
            <w:tcW w:w="1462" w:type="dxa"/>
            <w:tcBorders>
              <w:top w:val="single" w:sz="6" w:space="0" w:color="auto"/>
              <w:left w:val="nil"/>
              <w:bottom w:val="single" w:sz="6" w:space="0" w:color="auto"/>
            </w:tcBorders>
          </w:tcPr>
          <w:p w:rsidR="007F7FCE" w:rsidRDefault="007F7FCE" w:rsidP="00AE182F">
            <w:pPr>
              <w:spacing w:before="60"/>
              <w:ind w:left="142" w:right="1"/>
            </w:pPr>
            <w:r>
              <w:t>2013-04-</w:t>
            </w:r>
            <w:r w:rsidR="00AE182F">
              <w:t>30</w:t>
            </w:r>
          </w:p>
        </w:tc>
        <w:tc>
          <w:tcPr>
            <w:tcW w:w="3946" w:type="dxa"/>
            <w:tcBorders>
              <w:top w:val="single" w:sz="6" w:space="0" w:color="auto"/>
              <w:left w:val="single" w:sz="6" w:space="0" w:color="auto"/>
              <w:bottom w:val="single" w:sz="6" w:space="0" w:color="auto"/>
              <w:right w:val="single" w:sz="6" w:space="0" w:color="auto"/>
            </w:tcBorders>
          </w:tcPr>
          <w:p w:rsidR="007F7FCE" w:rsidRDefault="00537E52">
            <w:pPr>
              <w:spacing w:before="60"/>
              <w:ind w:left="142" w:right="1"/>
            </w:pPr>
            <w:r>
              <w:t xml:space="preserve">Added section ‘Admin </w:t>
            </w:r>
            <w:r w:rsidR="00102FA9">
              <w:t xml:space="preserve">Agent </w:t>
            </w:r>
            <w:r>
              <w:t>HTTP Protocol’.</w:t>
            </w:r>
          </w:p>
        </w:tc>
        <w:tc>
          <w:tcPr>
            <w:tcW w:w="2268" w:type="dxa"/>
            <w:tcBorders>
              <w:top w:val="single" w:sz="6" w:space="0" w:color="auto"/>
              <w:bottom w:val="single" w:sz="6" w:space="0" w:color="auto"/>
            </w:tcBorders>
          </w:tcPr>
          <w:p w:rsidR="007F7FCE" w:rsidRDefault="007F7FCE">
            <w:pPr>
              <w:spacing w:before="60"/>
              <w:ind w:left="71"/>
            </w:pPr>
            <w:r>
              <w:t xml:space="preserve">Marco </w:t>
            </w:r>
            <w:proofErr w:type="spellStart"/>
            <w:r>
              <w:t>Weißenborn</w:t>
            </w:r>
            <w:proofErr w:type="spellEnd"/>
          </w:p>
        </w:tc>
      </w:tr>
      <w:tr w:rsidR="009544ED" w:rsidTr="00973793">
        <w:trPr>
          <w:cantSplit/>
        </w:trPr>
        <w:tc>
          <w:tcPr>
            <w:tcW w:w="1163" w:type="dxa"/>
            <w:tcBorders>
              <w:top w:val="single" w:sz="6" w:space="0" w:color="auto"/>
              <w:bottom w:val="single" w:sz="6" w:space="0" w:color="auto"/>
              <w:right w:val="single" w:sz="4" w:space="0" w:color="auto"/>
            </w:tcBorders>
          </w:tcPr>
          <w:p w:rsidR="009544ED" w:rsidRDefault="009544ED">
            <w:pPr>
              <w:spacing w:before="60"/>
              <w:ind w:left="142"/>
            </w:pPr>
            <w:r>
              <w:t>V1.03</w:t>
            </w:r>
          </w:p>
        </w:tc>
        <w:tc>
          <w:tcPr>
            <w:tcW w:w="1462" w:type="dxa"/>
            <w:tcBorders>
              <w:top w:val="single" w:sz="6" w:space="0" w:color="auto"/>
              <w:left w:val="nil"/>
              <w:bottom w:val="single" w:sz="6" w:space="0" w:color="auto"/>
            </w:tcBorders>
          </w:tcPr>
          <w:p w:rsidR="009544ED" w:rsidRDefault="009544ED" w:rsidP="00AE182F">
            <w:pPr>
              <w:spacing w:before="60"/>
              <w:ind w:left="142" w:right="1"/>
            </w:pPr>
            <w:r>
              <w:t>2013-04-30</w:t>
            </w:r>
          </w:p>
        </w:tc>
        <w:tc>
          <w:tcPr>
            <w:tcW w:w="3946" w:type="dxa"/>
            <w:tcBorders>
              <w:top w:val="single" w:sz="6" w:space="0" w:color="auto"/>
              <w:left w:val="single" w:sz="6" w:space="0" w:color="auto"/>
              <w:bottom w:val="single" w:sz="6" w:space="0" w:color="auto"/>
              <w:right w:val="single" w:sz="6" w:space="0" w:color="auto"/>
            </w:tcBorders>
          </w:tcPr>
          <w:p w:rsidR="009544ED" w:rsidRDefault="009544ED">
            <w:pPr>
              <w:spacing w:before="60"/>
              <w:ind w:left="142" w:right="1"/>
            </w:pPr>
            <w:r>
              <w:t>Release version V1.03</w:t>
            </w:r>
          </w:p>
        </w:tc>
        <w:tc>
          <w:tcPr>
            <w:tcW w:w="2268" w:type="dxa"/>
            <w:tcBorders>
              <w:top w:val="single" w:sz="6" w:space="0" w:color="auto"/>
              <w:bottom w:val="single" w:sz="6" w:space="0" w:color="auto"/>
            </w:tcBorders>
          </w:tcPr>
          <w:p w:rsidR="009544ED" w:rsidRDefault="009544ED">
            <w:pPr>
              <w:spacing w:before="60"/>
              <w:ind w:left="71"/>
            </w:pPr>
            <w:r>
              <w:t xml:space="preserve">Marco </w:t>
            </w:r>
            <w:proofErr w:type="spellStart"/>
            <w:r>
              <w:t>Weißenborn</w:t>
            </w:r>
            <w:proofErr w:type="spellEnd"/>
          </w:p>
        </w:tc>
      </w:tr>
      <w:tr w:rsidR="00973793" w:rsidTr="00973793">
        <w:trPr>
          <w:cantSplit/>
        </w:trPr>
        <w:tc>
          <w:tcPr>
            <w:tcW w:w="1163" w:type="dxa"/>
            <w:tcBorders>
              <w:top w:val="single" w:sz="6" w:space="0" w:color="auto"/>
              <w:bottom w:val="single" w:sz="6" w:space="0" w:color="auto"/>
              <w:right w:val="single" w:sz="4" w:space="0" w:color="auto"/>
            </w:tcBorders>
          </w:tcPr>
          <w:p w:rsidR="00973793" w:rsidRDefault="00973793" w:rsidP="00973793">
            <w:pPr>
              <w:spacing w:before="60"/>
              <w:ind w:left="142"/>
            </w:pPr>
            <w:r>
              <w:t>X1.04.01</w:t>
            </w:r>
          </w:p>
        </w:tc>
        <w:tc>
          <w:tcPr>
            <w:tcW w:w="1462" w:type="dxa"/>
            <w:tcBorders>
              <w:top w:val="single" w:sz="6" w:space="0" w:color="auto"/>
              <w:left w:val="nil"/>
              <w:bottom w:val="single" w:sz="6" w:space="0" w:color="auto"/>
            </w:tcBorders>
          </w:tcPr>
          <w:p w:rsidR="00973793" w:rsidRDefault="00973793" w:rsidP="00AE182F">
            <w:pPr>
              <w:spacing w:before="60"/>
              <w:ind w:left="142" w:right="1"/>
            </w:pPr>
            <w:r>
              <w:t>2013-05-07</w:t>
            </w:r>
          </w:p>
        </w:tc>
        <w:tc>
          <w:tcPr>
            <w:tcW w:w="3946" w:type="dxa"/>
            <w:tcBorders>
              <w:top w:val="single" w:sz="6" w:space="0" w:color="auto"/>
              <w:left w:val="single" w:sz="6" w:space="0" w:color="auto"/>
              <w:bottom w:val="single" w:sz="6" w:space="0" w:color="auto"/>
              <w:right w:val="single" w:sz="6" w:space="0" w:color="auto"/>
            </w:tcBorders>
          </w:tcPr>
          <w:p w:rsidR="00973793" w:rsidRPr="0001029A" w:rsidRDefault="0001029A" w:rsidP="00973793">
            <w:pPr>
              <w:spacing w:before="60"/>
              <w:ind w:left="142" w:right="1"/>
            </w:pPr>
            <w:r w:rsidRPr="0001029A">
              <w:t>Updated section ‘Administration Se</w:t>
            </w:r>
            <w:r w:rsidRPr="0001029A">
              <w:t>s</w:t>
            </w:r>
            <w:r w:rsidRPr="0001029A">
              <w:t>sion processing and Retry manag</w:t>
            </w:r>
            <w:r w:rsidRPr="0001029A">
              <w:t>e</w:t>
            </w:r>
            <w:r w:rsidRPr="0001029A">
              <w:t>ment’</w:t>
            </w:r>
            <w:r w:rsidR="00973793" w:rsidRPr="0001029A">
              <w:t xml:space="preserve"> for Timer Allocation and Te</w:t>
            </w:r>
            <w:r w:rsidR="00973793" w:rsidRPr="0001029A">
              <w:t>r</w:t>
            </w:r>
            <w:r w:rsidR="00973793" w:rsidRPr="0001029A">
              <w:t>minal Profile Timer support failed b</w:t>
            </w:r>
            <w:r w:rsidR="00973793" w:rsidRPr="0001029A">
              <w:t>e</w:t>
            </w:r>
            <w:r w:rsidR="00973793" w:rsidRPr="0001029A">
              <w:t>haviour.</w:t>
            </w:r>
          </w:p>
        </w:tc>
        <w:tc>
          <w:tcPr>
            <w:tcW w:w="2268" w:type="dxa"/>
            <w:tcBorders>
              <w:top w:val="single" w:sz="6" w:space="0" w:color="auto"/>
              <w:bottom w:val="single" w:sz="6" w:space="0" w:color="auto"/>
            </w:tcBorders>
          </w:tcPr>
          <w:p w:rsidR="00973793" w:rsidRDefault="00973793">
            <w:pPr>
              <w:spacing w:before="60"/>
              <w:ind w:left="71"/>
            </w:pPr>
            <w:r>
              <w:t xml:space="preserve">Marco </w:t>
            </w:r>
            <w:proofErr w:type="spellStart"/>
            <w:r>
              <w:t>Weißenborn</w:t>
            </w:r>
            <w:proofErr w:type="spellEnd"/>
          </w:p>
        </w:tc>
      </w:tr>
      <w:tr w:rsidR="00973793" w:rsidTr="005D35EB">
        <w:trPr>
          <w:cantSplit/>
        </w:trPr>
        <w:tc>
          <w:tcPr>
            <w:tcW w:w="1163" w:type="dxa"/>
            <w:tcBorders>
              <w:top w:val="single" w:sz="6" w:space="0" w:color="auto"/>
              <w:bottom w:val="single" w:sz="6" w:space="0" w:color="auto"/>
              <w:right w:val="single" w:sz="4" w:space="0" w:color="auto"/>
            </w:tcBorders>
          </w:tcPr>
          <w:p w:rsidR="00973793" w:rsidRDefault="00973793" w:rsidP="00973793">
            <w:pPr>
              <w:spacing w:before="60"/>
              <w:ind w:left="142"/>
            </w:pPr>
            <w:r>
              <w:t>V1.04</w:t>
            </w:r>
          </w:p>
        </w:tc>
        <w:tc>
          <w:tcPr>
            <w:tcW w:w="1462" w:type="dxa"/>
            <w:tcBorders>
              <w:top w:val="single" w:sz="6" w:space="0" w:color="auto"/>
              <w:left w:val="nil"/>
              <w:bottom w:val="single" w:sz="6" w:space="0" w:color="auto"/>
            </w:tcBorders>
          </w:tcPr>
          <w:p w:rsidR="00973793" w:rsidRDefault="00973793" w:rsidP="00AE182F">
            <w:pPr>
              <w:spacing w:before="60"/>
              <w:ind w:left="142" w:right="1"/>
            </w:pPr>
            <w:r>
              <w:t>2013-05-08</w:t>
            </w:r>
          </w:p>
        </w:tc>
        <w:tc>
          <w:tcPr>
            <w:tcW w:w="3946" w:type="dxa"/>
            <w:tcBorders>
              <w:top w:val="single" w:sz="6" w:space="0" w:color="auto"/>
              <w:left w:val="single" w:sz="6" w:space="0" w:color="auto"/>
              <w:bottom w:val="single" w:sz="6" w:space="0" w:color="auto"/>
              <w:right w:val="single" w:sz="6" w:space="0" w:color="auto"/>
            </w:tcBorders>
          </w:tcPr>
          <w:p w:rsidR="00973793" w:rsidRDefault="00973793">
            <w:pPr>
              <w:spacing w:before="60"/>
              <w:ind w:left="142" w:right="1"/>
            </w:pPr>
            <w:r>
              <w:t>Release version V1.04</w:t>
            </w:r>
          </w:p>
        </w:tc>
        <w:tc>
          <w:tcPr>
            <w:tcW w:w="2268" w:type="dxa"/>
            <w:tcBorders>
              <w:top w:val="single" w:sz="6" w:space="0" w:color="auto"/>
              <w:bottom w:val="single" w:sz="6" w:space="0" w:color="auto"/>
            </w:tcBorders>
          </w:tcPr>
          <w:p w:rsidR="00973793" w:rsidRDefault="00973793" w:rsidP="005C2447">
            <w:pPr>
              <w:spacing w:before="60"/>
              <w:ind w:left="71"/>
            </w:pPr>
            <w:r>
              <w:t xml:space="preserve">Marco </w:t>
            </w:r>
            <w:proofErr w:type="spellStart"/>
            <w:r>
              <w:t>Weißenborn</w:t>
            </w:r>
            <w:proofErr w:type="spellEnd"/>
          </w:p>
        </w:tc>
      </w:tr>
      <w:tr w:rsidR="005D35EB" w:rsidTr="00591AD7">
        <w:trPr>
          <w:cantSplit/>
        </w:trPr>
        <w:tc>
          <w:tcPr>
            <w:tcW w:w="1163" w:type="dxa"/>
            <w:tcBorders>
              <w:top w:val="single" w:sz="6" w:space="0" w:color="auto"/>
              <w:right w:val="single" w:sz="4" w:space="0" w:color="auto"/>
            </w:tcBorders>
          </w:tcPr>
          <w:p w:rsidR="005D35EB" w:rsidRDefault="005D35EB" w:rsidP="00973793">
            <w:pPr>
              <w:spacing w:before="60"/>
              <w:ind w:left="142"/>
            </w:pPr>
            <w:r>
              <w:t>V1.05</w:t>
            </w:r>
          </w:p>
        </w:tc>
        <w:tc>
          <w:tcPr>
            <w:tcW w:w="1462" w:type="dxa"/>
            <w:tcBorders>
              <w:top w:val="single" w:sz="6" w:space="0" w:color="auto"/>
              <w:left w:val="nil"/>
            </w:tcBorders>
          </w:tcPr>
          <w:p w:rsidR="005D35EB" w:rsidRDefault="005D35EB" w:rsidP="00AE182F">
            <w:pPr>
              <w:spacing w:before="60"/>
              <w:ind w:left="142" w:right="1"/>
            </w:pPr>
            <w:r>
              <w:t>2013-06-10</w:t>
            </w:r>
          </w:p>
        </w:tc>
        <w:tc>
          <w:tcPr>
            <w:tcW w:w="3946" w:type="dxa"/>
            <w:tcBorders>
              <w:top w:val="single" w:sz="6" w:space="0" w:color="auto"/>
              <w:left w:val="single" w:sz="6" w:space="0" w:color="auto"/>
              <w:right w:val="single" w:sz="6" w:space="0" w:color="auto"/>
            </w:tcBorders>
          </w:tcPr>
          <w:p w:rsidR="005D35EB" w:rsidRDefault="005D35EB">
            <w:pPr>
              <w:spacing w:before="60"/>
              <w:ind w:left="142" w:right="1"/>
            </w:pPr>
            <w:r>
              <w:t>Removed section ‘Admin Agent HTTP Protocol’ to separate doc</w:t>
            </w:r>
            <w:r>
              <w:t>u</w:t>
            </w:r>
            <w:r>
              <w:t>ment.</w:t>
            </w:r>
          </w:p>
        </w:tc>
        <w:tc>
          <w:tcPr>
            <w:tcW w:w="2268" w:type="dxa"/>
            <w:tcBorders>
              <w:top w:val="single" w:sz="6" w:space="0" w:color="auto"/>
            </w:tcBorders>
          </w:tcPr>
          <w:p w:rsidR="005D35EB" w:rsidRDefault="005D35EB" w:rsidP="005C2447">
            <w:pPr>
              <w:spacing w:before="60"/>
              <w:ind w:left="71"/>
            </w:pPr>
            <w:r>
              <w:t xml:space="preserve">Marco </w:t>
            </w:r>
            <w:proofErr w:type="spellStart"/>
            <w:r>
              <w:t>Weißenborn</w:t>
            </w:r>
            <w:proofErr w:type="spellEnd"/>
          </w:p>
        </w:tc>
      </w:tr>
    </w:tbl>
    <w:p w:rsidR="00854A91" w:rsidRDefault="00854A91">
      <w:pPr>
        <w:pStyle w:val="OdsStandard"/>
      </w:pPr>
    </w:p>
    <w:p w:rsidR="00854A91" w:rsidRDefault="00854A91">
      <w:pPr>
        <w:pStyle w:val="OdsStandard"/>
        <w:sectPr w:rsidR="00854A91" w:rsidSect="0003276D">
          <w:headerReference w:type="even" r:id="rId16"/>
          <w:headerReference w:type="default" r:id="rId17"/>
          <w:footerReference w:type="even" r:id="rId18"/>
          <w:footerReference w:type="default" r:id="rId19"/>
          <w:pgSz w:w="11906" w:h="16838" w:code="9"/>
          <w:pgMar w:top="1418" w:right="1418" w:bottom="1134" w:left="1418" w:header="720" w:footer="720" w:gutter="0"/>
          <w:cols w:space="720"/>
          <w:docGrid w:linePitch="71"/>
        </w:sectPr>
      </w:pPr>
      <w:bookmarkStart w:id="10" w:name="OdsOrgEnd"/>
      <w:bookmarkEnd w:id="10"/>
    </w:p>
    <w:p w:rsidR="00854A91" w:rsidRDefault="00854A91">
      <w:pPr>
        <w:pStyle w:val="OdsBerberschrift"/>
      </w:pPr>
      <w:bookmarkStart w:id="11" w:name="_Toc358635344"/>
      <w:r>
        <w:lastRenderedPageBreak/>
        <w:t>Table of Contents</w:t>
      </w:r>
      <w:bookmarkEnd w:id="11"/>
    </w:p>
    <w:p w:rsidR="00854A91" w:rsidRDefault="00854A91">
      <w:pPr>
        <w:pStyle w:val="OdsStandard"/>
      </w:pPr>
    </w:p>
    <w:p w:rsidR="00854A91" w:rsidRDefault="00854A91">
      <w:pPr>
        <w:pStyle w:val="OdsStandard"/>
      </w:pPr>
    </w:p>
    <w:bookmarkStart w:id="12" w:name="OdsInhVzVzAnf"/>
    <w:bookmarkEnd w:id="12"/>
    <w:p w:rsidR="005D35EB" w:rsidRDefault="00EA1969">
      <w:pPr>
        <w:pStyle w:val="TOC9"/>
        <w:rPr>
          <w:rFonts w:asciiTheme="minorHAnsi" w:eastAsiaTheme="minorEastAsia" w:hAnsiTheme="minorHAnsi" w:cstheme="minorBidi"/>
          <w:b w:val="0"/>
          <w:noProof/>
          <w:sz w:val="22"/>
          <w:szCs w:val="22"/>
          <w:lang w:val="de-DE"/>
        </w:rPr>
      </w:pPr>
      <w:r>
        <w:fldChar w:fldCharType="begin"/>
      </w:r>
      <w:r w:rsidR="00B552B8">
        <w:instrText xml:space="preserve"> TOC \o "1-4" \t "OdsBerÜberschrift;9;OdsOrgÜberschrift;8;OdsVzÜberschrift;8;OdsAnhÜberschrift;7" </w:instrText>
      </w:r>
      <w:r>
        <w:fldChar w:fldCharType="separate"/>
      </w:r>
      <w:r w:rsidR="005D35EB">
        <w:rPr>
          <w:noProof/>
        </w:rPr>
        <w:t>Document Organisation</w:t>
      </w:r>
      <w:r w:rsidR="005D35EB">
        <w:rPr>
          <w:noProof/>
        </w:rPr>
        <w:tab/>
      </w:r>
      <w:r>
        <w:rPr>
          <w:noProof/>
        </w:rPr>
        <w:fldChar w:fldCharType="begin"/>
      </w:r>
      <w:r w:rsidR="005D35EB">
        <w:rPr>
          <w:noProof/>
        </w:rPr>
        <w:instrText xml:space="preserve"> PAGEREF _Toc358635340 \h </w:instrText>
      </w:r>
      <w:r>
        <w:rPr>
          <w:noProof/>
        </w:rPr>
      </w:r>
      <w:r>
        <w:rPr>
          <w:noProof/>
        </w:rPr>
        <w:fldChar w:fldCharType="separate"/>
      </w:r>
      <w:r w:rsidR="005D35EB">
        <w:rPr>
          <w:noProof/>
        </w:rPr>
        <w:t>3</w:t>
      </w:r>
      <w:r>
        <w:rPr>
          <w:noProof/>
        </w:rPr>
        <w:fldChar w:fldCharType="end"/>
      </w:r>
    </w:p>
    <w:p w:rsidR="005D35EB" w:rsidRDefault="005D35EB">
      <w:pPr>
        <w:pStyle w:val="TOC8"/>
        <w:rPr>
          <w:rFonts w:asciiTheme="minorHAnsi" w:eastAsiaTheme="minorEastAsia" w:hAnsiTheme="minorHAnsi" w:cstheme="minorBidi"/>
          <w:noProof/>
          <w:szCs w:val="22"/>
        </w:rPr>
      </w:pPr>
      <w:r>
        <w:rPr>
          <w:noProof/>
        </w:rPr>
        <w:t>i</w:t>
      </w:r>
      <w:r>
        <w:rPr>
          <w:rFonts w:asciiTheme="minorHAnsi" w:eastAsiaTheme="minorEastAsia" w:hAnsiTheme="minorHAnsi" w:cstheme="minorBidi"/>
          <w:noProof/>
          <w:szCs w:val="22"/>
        </w:rPr>
        <w:tab/>
      </w:r>
      <w:r>
        <w:rPr>
          <w:noProof/>
        </w:rPr>
        <w:t>Notation</w:t>
      </w:r>
      <w:r>
        <w:rPr>
          <w:noProof/>
        </w:rPr>
        <w:tab/>
      </w:r>
      <w:r w:rsidR="00EA1969">
        <w:rPr>
          <w:noProof/>
        </w:rPr>
        <w:fldChar w:fldCharType="begin"/>
      </w:r>
      <w:r>
        <w:rPr>
          <w:noProof/>
        </w:rPr>
        <w:instrText xml:space="preserve"> PAGEREF _Toc358635341 \h </w:instrText>
      </w:r>
      <w:r w:rsidR="00EA1969">
        <w:rPr>
          <w:noProof/>
        </w:rPr>
      </w:r>
      <w:r w:rsidR="00EA1969">
        <w:rPr>
          <w:noProof/>
        </w:rPr>
        <w:fldChar w:fldCharType="separate"/>
      </w:r>
      <w:r>
        <w:rPr>
          <w:noProof/>
        </w:rPr>
        <w:t>3</w:t>
      </w:r>
      <w:r w:rsidR="00EA1969">
        <w:rPr>
          <w:noProof/>
        </w:rPr>
        <w:fldChar w:fldCharType="end"/>
      </w:r>
    </w:p>
    <w:p w:rsidR="005D35EB" w:rsidRPr="005D35EB" w:rsidRDefault="005D35EB">
      <w:pPr>
        <w:pStyle w:val="TOC8"/>
        <w:rPr>
          <w:rFonts w:asciiTheme="minorHAnsi" w:eastAsiaTheme="minorEastAsia" w:hAnsiTheme="minorHAnsi" w:cstheme="minorBidi"/>
          <w:noProof/>
          <w:szCs w:val="22"/>
          <w:lang w:val="en-US"/>
        </w:rPr>
      </w:pPr>
      <w:r w:rsidRPr="005D35EB">
        <w:rPr>
          <w:noProof/>
          <w:lang w:val="en-US"/>
        </w:rPr>
        <w:t>ii</w:t>
      </w:r>
      <w:r w:rsidRPr="005D35EB">
        <w:rPr>
          <w:rFonts w:asciiTheme="minorHAnsi" w:eastAsiaTheme="minorEastAsia" w:hAnsiTheme="minorHAnsi" w:cstheme="minorBidi"/>
          <w:noProof/>
          <w:szCs w:val="22"/>
          <w:lang w:val="en-US"/>
        </w:rPr>
        <w:tab/>
      </w:r>
      <w:r w:rsidRPr="005D35EB">
        <w:rPr>
          <w:noProof/>
          <w:lang w:val="en-US"/>
        </w:rPr>
        <w:t>Official Documents and Standards</w:t>
      </w:r>
      <w:r w:rsidRPr="005D35EB">
        <w:rPr>
          <w:noProof/>
          <w:lang w:val="en-US"/>
        </w:rPr>
        <w:tab/>
      </w:r>
      <w:r w:rsidR="00EA1969">
        <w:rPr>
          <w:noProof/>
        </w:rPr>
        <w:fldChar w:fldCharType="begin"/>
      </w:r>
      <w:r w:rsidRPr="005D35EB">
        <w:rPr>
          <w:noProof/>
          <w:lang w:val="en-US"/>
        </w:rPr>
        <w:instrText xml:space="preserve"> PAGEREF _Toc358635342 \h </w:instrText>
      </w:r>
      <w:r w:rsidR="00EA1969">
        <w:rPr>
          <w:noProof/>
        </w:rPr>
      </w:r>
      <w:r w:rsidR="00EA1969">
        <w:rPr>
          <w:noProof/>
        </w:rPr>
        <w:fldChar w:fldCharType="separate"/>
      </w:r>
      <w:r w:rsidRPr="005D35EB">
        <w:rPr>
          <w:noProof/>
          <w:lang w:val="en-US"/>
        </w:rPr>
        <w:t>3</w:t>
      </w:r>
      <w:r w:rsidR="00EA1969">
        <w:rPr>
          <w:noProof/>
        </w:rPr>
        <w:fldChar w:fldCharType="end"/>
      </w:r>
    </w:p>
    <w:p w:rsidR="005D35EB" w:rsidRPr="005D35EB" w:rsidRDefault="005D35EB">
      <w:pPr>
        <w:pStyle w:val="TOC8"/>
        <w:rPr>
          <w:rFonts w:asciiTheme="minorHAnsi" w:eastAsiaTheme="minorEastAsia" w:hAnsiTheme="minorHAnsi" w:cstheme="minorBidi"/>
          <w:noProof/>
          <w:szCs w:val="22"/>
          <w:lang w:val="en-US"/>
        </w:rPr>
      </w:pPr>
      <w:r w:rsidRPr="005D35EB">
        <w:rPr>
          <w:noProof/>
          <w:lang w:val="en-US"/>
        </w:rPr>
        <w:t>iii</w:t>
      </w:r>
      <w:r w:rsidRPr="005D35EB">
        <w:rPr>
          <w:rFonts w:asciiTheme="minorHAnsi" w:eastAsiaTheme="minorEastAsia" w:hAnsiTheme="minorHAnsi" w:cstheme="minorBidi"/>
          <w:noProof/>
          <w:szCs w:val="22"/>
          <w:lang w:val="en-US"/>
        </w:rPr>
        <w:tab/>
      </w:r>
      <w:r w:rsidRPr="005D35EB">
        <w:rPr>
          <w:noProof/>
          <w:lang w:val="en-US"/>
        </w:rPr>
        <w:t>Revision History</w:t>
      </w:r>
      <w:r w:rsidRPr="005D35EB">
        <w:rPr>
          <w:noProof/>
          <w:lang w:val="en-US"/>
        </w:rPr>
        <w:tab/>
      </w:r>
      <w:r w:rsidR="00EA1969">
        <w:rPr>
          <w:noProof/>
        </w:rPr>
        <w:fldChar w:fldCharType="begin"/>
      </w:r>
      <w:r w:rsidRPr="005D35EB">
        <w:rPr>
          <w:noProof/>
          <w:lang w:val="en-US"/>
        </w:rPr>
        <w:instrText xml:space="preserve"> PAGEREF _Toc358635343 \h </w:instrText>
      </w:r>
      <w:r w:rsidR="00EA1969">
        <w:rPr>
          <w:noProof/>
        </w:rPr>
      </w:r>
      <w:r w:rsidR="00EA1969">
        <w:rPr>
          <w:noProof/>
        </w:rPr>
        <w:fldChar w:fldCharType="separate"/>
      </w:r>
      <w:r w:rsidRPr="005D35EB">
        <w:rPr>
          <w:noProof/>
          <w:lang w:val="en-US"/>
        </w:rPr>
        <w:t>3</w:t>
      </w:r>
      <w:r w:rsidR="00EA1969">
        <w:rPr>
          <w:noProof/>
        </w:rPr>
        <w:fldChar w:fldCharType="end"/>
      </w:r>
    </w:p>
    <w:p w:rsidR="005D35EB" w:rsidRPr="005D35EB" w:rsidRDefault="005D35EB">
      <w:pPr>
        <w:pStyle w:val="TOC9"/>
        <w:rPr>
          <w:rFonts w:asciiTheme="minorHAnsi" w:eastAsiaTheme="minorEastAsia" w:hAnsiTheme="minorHAnsi" w:cstheme="minorBidi"/>
          <w:b w:val="0"/>
          <w:noProof/>
          <w:sz w:val="22"/>
          <w:szCs w:val="22"/>
          <w:lang w:val="en-US"/>
        </w:rPr>
      </w:pPr>
      <w:r>
        <w:rPr>
          <w:noProof/>
        </w:rPr>
        <w:t>Table of Contents</w:t>
      </w:r>
      <w:r>
        <w:rPr>
          <w:noProof/>
        </w:rPr>
        <w:tab/>
      </w:r>
      <w:r w:rsidR="00EA1969">
        <w:rPr>
          <w:noProof/>
        </w:rPr>
        <w:fldChar w:fldCharType="begin"/>
      </w:r>
      <w:r>
        <w:rPr>
          <w:noProof/>
        </w:rPr>
        <w:instrText xml:space="preserve"> PAGEREF _Toc358635344 \h </w:instrText>
      </w:r>
      <w:r w:rsidR="00EA1969">
        <w:rPr>
          <w:noProof/>
        </w:rPr>
      </w:r>
      <w:r w:rsidR="00EA1969">
        <w:rPr>
          <w:noProof/>
        </w:rPr>
        <w:fldChar w:fldCharType="separate"/>
      </w:r>
      <w:r>
        <w:rPr>
          <w:noProof/>
        </w:rPr>
        <w:t>5</w:t>
      </w:r>
      <w:r w:rsidR="00EA1969">
        <w:rPr>
          <w:noProof/>
        </w:rPr>
        <w:fldChar w:fldCharType="end"/>
      </w:r>
    </w:p>
    <w:p w:rsidR="005D35EB" w:rsidRPr="005D35EB" w:rsidRDefault="005D35EB">
      <w:pPr>
        <w:pStyle w:val="TOC1"/>
        <w:rPr>
          <w:rFonts w:asciiTheme="minorHAnsi" w:eastAsiaTheme="minorEastAsia" w:hAnsiTheme="minorHAnsi" w:cstheme="minorBidi"/>
          <w:b w:val="0"/>
          <w:noProof/>
          <w:szCs w:val="22"/>
          <w:lang w:val="en-US"/>
        </w:rPr>
      </w:pPr>
      <w:r>
        <w:rPr>
          <w:noProof/>
        </w:rPr>
        <w:t>1</w:t>
      </w:r>
      <w:r w:rsidRPr="005D35EB">
        <w:rPr>
          <w:rFonts w:asciiTheme="minorHAnsi" w:eastAsiaTheme="minorEastAsia" w:hAnsiTheme="minorHAnsi" w:cstheme="minorBidi"/>
          <w:b w:val="0"/>
          <w:noProof/>
          <w:szCs w:val="22"/>
          <w:lang w:val="en-US"/>
        </w:rPr>
        <w:tab/>
      </w:r>
      <w:r>
        <w:rPr>
          <w:noProof/>
        </w:rPr>
        <w:t>Summary</w:t>
      </w:r>
      <w:r>
        <w:rPr>
          <w:noProof/>
        </w:rPr>
        <w:tab/>
      </w:r>
      <w:r w:rsidR="00EA1969">
        <w:rPr>
          <w:noProof/>
        </w:rPr>
        <w:fldChar w:fldCharType="begin"/>
      </w:r>
      <w:r>
        <w:rPr>
          <w:noProof/>
        </w:rPr>
        <w:instrText xml:space="preserve"> PAGEREF _Toc358635345 \h </w:instrText>
      </w:r>
      <w:r w:rsidR="00EA1969">
        <w:rPr>
          <w:noProof/>
        </w:rPr>
      </w:r>
      <w:r w:rsidR="00EA1969">
        <w:rPr>
          <w:noProof/>
        </w:rPr>
        <w:fldChar w:fldCharType="separate"/>
      </w:r>
      <w:r>
        <w:rPr>
          <w:noProof/>
        </w:rPr>
        <w:t>6</w:t>
      </w:r>
      <w:r w:rsidR="00EA1969">
        <w:rPr>
          <w:noProof/>
        </w:rPr>
        <w:fldChar w:fldCharType="end"/>
      </w:r>
    </w:p>
    <w:p w:rsidR="005D35EB" w:rsidRPr="005D35EB" w:rsidRDefault="005D35EB">
      <w:pPr>
        <w:pStyle w:val="TOC1"/>
        <w:rPr>
          <w:rFonts w:asciiTheme="minorHAnsi" w:eastAsiaTheme="minorEastAsia" w:hAnsiTheme="minorHAnsi" w:cstheme="minorBidi"/>
          <w:b w:val="0"/>
          <w:noProof/>
          <w:szCs w:val="22"/>
          <w:lang w:val="en-US"/>
        </w:rPr>
      </w:pPr>
      <w:r>
        <w:rPr>
          <w:noProof/>
        </w:rPr>
        <w:t>2</w:t>
      </w:r>
      <w:r w:rsidRPr="005D35EB">
        <w:rPr>
          <w:rFonts w:asciiTheme="minorHAnsi" w:eastAsiaTheme="minorEastAsia" w:hAnsiTheme="minorHAnsi" w:cstheme="minorBidi"/>
          <w:b w:val="0"/>
          <w:noProof/>
          <w:szCs w:val="22"/>
          <w:lang w:val="en-US"/>
        </w:rPr>
        <w:tab/>
      </w:r>
      <w:r>
        <w:rPr>
          <w:noProof/>
        </w:rPr>
        <w:t>Admin Agent Owner Application Installation</w:t>
      </w:r>
      <w:r>
        <w:rPr>
          <w:noProof/>
        </w:rPr>
        <w:tab/>
      </w:r>
      <w:r w:rsidR="00EA1969">
        <w:rPr>
          <w:noProof/>
        </w:rPr>
        <w:fldChar w:fldCharType="begin"/>
      </w:r>
      <w:r>
        <w:rPr>
          <w:noProof/>
        </w:rPr>
        <w:instrText xml:space="preserve"> PAGEREF _Toc358635346 \h </w:instrText>
      </w:r>
      <w:r w:rsidR="00EA1969">
        <w:rPr>
          <w:noProof/>
        </w:rPr>
      </w:r>
      <w:r w:rsidR="00EA1969">
        <w:rPr>
          <w:noProof/>
        </w:rPr>
        <w:fldChar w:fldCharType="separate"/>
      </w:r>
      <w:r>
        <w:rPr>
          <w:noProof/>
        </w:rPr>
        <w:t>6</w:t>
      </w:r>
      <w:r w:rsidR="00EA1969">
        <w:rPr>
          <w:noProof/>
        </w:rPr>
        <w:fldChar w:fldCharType="end"/>
      </w:r>
    </w:p>
    <w:p w:rsidR="005D35EB" w:rsidRPr="005D35EB" w:rsidRDefault="005D35EB">
      <w:pPr>
        <w:pStyle w:val="TOC1"/>
        <w:rPr>
          <w:rFonts w:asciiTheme="minorHAnsi" w:eastAsiaTheme="minorEastAsia" w:hAnsiTheme="minorHAnsi" w:cstheme="minorBidi"/>
          <w:b w:val="0"/>
          <w:noProof/>
          <w:szCs w:val="22"/>
          <w:lang w:val="en-US"/>
        </w:rPr>
      </w:pPr>
      <w:r>
        <w:rPr>
          <w:noProof/>
        </w:rPr>
        <w:t>3</w:t>
      </w:r>
      <w:r w:rsidRPr="005D35EB">
        <w:rPr>
          <w:rFonts w:asciiTheme="minorHAnsi" w:eastAsiaTheme="minorEastAsia" w:hAnsiTheme="minorHAnsi" w:cstheme="minorBidi"/>
          <w:b w:val="0"/>
          <w:noProof/>
          <w:szCs w:val="22"/>
          <w:lang w:val="en-US"/>
        </w:rPr>
        <w:tab/>
      </w:r>
      <w:r>
        <w:rPr>
          <w:noProof/>
        </w:rPr>
        <w:t>Admin Agent Session Parameters</w:t>
      </w:r>
      <w:r>
        <w:rPr>
          <w:noProof/>
        </w:rPr>
        <w:tab/>
      </w:r>
      <w:r w:rsidR="00EA1969">
        <w:rPr>
          <w:noProof/>
        </w:rPr>
        <w:fldChar w:fldCharType="begin"/>
      </w:r>
      <w:r>
        <w:rPr>
          <w:noProof/>
        </w:rPr>
        <w:instrText xml:space="preserve"> PAGEREF _Toc358635347 \h </w:instrText>
      </w:r>
      <w:r w:rsidR="00EA1969">
        <w:rPr>
          <w:noProof/>
        </w:rPr>
      </w:r>
      <w:r w:rsidR="00EA1969">
        <w:rPr>
          <w:noProof/>
        </w:rPr>
        <w:fldChar w:fldCharType="separate"/>
      </w:r>
      <w:r>
        <w:rPr>
          <w:noProof/>
        </w:rPr>
        <w:t>7</w:t>
      </w:r>
      <w:r w:rsidR="00EA1969">
        <w:rPr>
          <w:noProof/>
        </w:rPr>
        <w:fldChar w:fldCharType="end"/>
      </w:r>
    </w:p>
    <w:p w:rsidR="005D35EB" w:rsidRPr="005D35EB" w:rsidRDefault="005D35EB">
      <w:pPr>
        <w:pStyle w:val="TOC2"/>
        <w:rPr>
          <w:rFonts w:asciiTheme="minorHAnsi" w:eastAsiaTheme="minorEastAsia" w:hAnsiTheme="minorHAnsi" w:cstheme="minorBidi"/>
          <w:noProof/>
          <w:szCs w:val="22"/>
          <w:lang w:val="en-US"/>
        </w:rPr>
      </w:pPr>
      <w:r>
        <w:rPr>
          <w:noProof/>
        </w:rPr>
        <w:t>3.1</w:t>
      </w:r>
      <w:r w:rsidRPr="005D35EB">
        <w:rPr>
          <w:rFonts w:asciiTheme="minorHAnsi" w:eastAsiaTheme="minorEastAsia" w:hAnsiTheme="minorHAnsi" w:cstheme="minorBidi"/>
          <w:noProof/>
          <w:szCs w:val="22"/>
          <w:lang w:val="en-US"/>
        </w:rPr>
        <w:tab/>
      </w:r>
      <w:r>
        <w:rPr>
          <w:noProof/>
        </w:rPr>
        <w:t>Connection Parameters for Bearer Independent Protocol</w:t>
      </w:r>
      <w:r>
        <w:rPr>
          <w:noProof/>
        </w:rPr>
        <w:tab/>
      </w:r>
      <w:r w:rsidR="00EA1969">
        <w:rPr>
          <w:noProof/>
        </w:rPr>
        <w:fldChar w:fldCharType="begin"/>
      </w:r>
      <w:r>
        <w:rPr>
          <w:noProof/>
        </w:rPr>
        <w:instrText xml:space="preserve"> PAGEREF _Toc358635348 \h </w:instrText>
      </w:r>
      <w:r w:rsidR="00EA1969">
        <w:rPr>
          <w:noProof/>
        </w:rPr>
      </w:r>
      <w:r w:rsidR="00EA1969">
        <w:rPr>
          <w:noProof/>
        </w:rPr>
        <w:fldChar w:fldCharType="separate"/>
      </w:r>
      <w:r>
        <w:rPr>
          <w:noProof/>
        </w:rPr>
        <w:t>10</w:t>
      </w:r>
      <w:r w:rsidR="00EA1969">
        <w:rPr>
          <w:noProof/>
        </w:rPr>
        <w:fldChar w:fldCharType="end"/>
      </w:r>
    </w:p>
    <w:p w:rsidR="005D35EB" w:rsidRPr="005D35EB" w:rsidRDefault="005D35EB">
      <w:pPr>
        <w:pStyle w:val="TOC2"/>
        <w:rPr>
          <w:rFonts w:asciiTheme="minorHAnsi" w:eastAsiaTheme="minorEastAsia" w:hAnsiTheme="minorHAnsi" w:cstheme="minorBidi"/>
          <w:noProof/>
          <w:szCs w:val="22"/>
          <w:lang w:val="en-US"/>
        </w:rPr>
      </w:pPr>
      <w:r>
        <w:rPr>
          <w:noProof/>
        </w:rPr>
        <w:t>3.2</w:t>
      </w:r>
      <w:r w:rsidRPr="005D35EB">
        <w:rPr>
          <w:rFonts w:asciiTheme="minorHAnsi" w:eastAsiaTheme="minorEastAsia" w:hAnsiTheme="minorHAnsi" w:cstheme="minorBidi"/>
          <w:noProof/>
          <w:szCs w:val="22"/>
          <w:lang w:val="en-US"/>
        </w:rPr>
        <w:tab/>
      </w:r>
      <w:r>
        <w:rPr>
          <w:noProof/>
        </w:rPr>
        <w:t>Administration Failure Report SMS-MO</w:t>
      </w:r>
      <w:r>
        <w:rPr>
          <w:noProof/>
        </w:rPr>
        <w:tab/>
      </w:r>
      <w:r w:rsidR="00EA1969">
        <w:rPr>
          <w:noProof/>
        </w:rPr>
        <w:fldChar w:fldCharType="begin"/>
      </w:r>
      <w:r>
        <w:rPr>
          <w:noProof/>
        </w:rPr>
        <w:instrText xml:space="preserve"> PAGEREF _Toc358635349 \h </w:instrText>
      </w:r>
      <w:r w:rsidR="00EA1969">
        <w:rPr>
          <w:noProof/>
        </w:rPr>
      </w:r>
      <w:r w:rsidR="00EA1969">
        <w:rPr>
          <w:noProof/>
        </w:rPr>
        <w:fldChar w:fldCharType="separate"/>
      </w:r>
      <w:r>
        <w:rPr>
          <w:noProof/>
        </w:rPr>
        <w:t>12</w:t>
      </w:r>
      <w:r w:rsidR="00EA1969">
        <w:rPr>
          <w:noProof/>
        </w:rPr>
        <w:fldChar w:fldCharType="end"/>
      </w:r>
    </w:p>
    <w:p w:rsidR="005D35EB" w:rsidRPr="005D35EB" w:rsidRDefault="005D35EB">
      <w:pPr>
        <w:pStyle w:val="TOC2"/>
        <w:rPr>
          <w:rFonts w:asciiTheme="minorHAnsi" w:eastAsiaTheme="minorEastAsia" w:hAnsiTheme="minorHAnsi" w:cstheme="minorBidi"/>
          <w:noProof/>
          <w:szCs w:val="22"/>
          <w:lang w:val="en-US"/>
        </w:rPr>
      </w:pPr>
      <w:r>
        <w:rPr>
          <w:noProof/>
        </w:rPr>
        <w:t>3.3</w:t>
      </w:r>
      <w:r w:rsidRPr="005D35EB">
        <w:rPr>
          <w:rFonts w:asciiTheme="minorHAnsi" w:eastAsiaTheme="minorEastAsia" w:hAnsiTheme="minorHAnsi" w:cstheme="minorBidi"/>
          <w:noProof/>
          <w:szCs w:val="22"/>
          <w:lang w:val="en-US"/>
        </w:rPr>
        <w:tab/>
      </w:r>
      <w:r>
        <w:rPr>
          <w:noProof/>
        </w:rPr>
        <w:t>Proof of Receipt of Administration Session Triggering SMS</w:t>
      </w:r>
      <w:r>
        <w:rPr>
          <w:noProof/>
        </w:rPr>
        <w:tab/>
      </w:r>
      <w:r w:rsidR="00EA1969">
        <w:rPr>
          <w:noProof/>
        </w:rPr>
        <w:fldChar w:fldCharType="begin"/>
      </w:r>
      <w:r>
        <w:rPr>
          <w:noProof/>
        </w:rPr>
        <w:instrText xml:space="preserve"> PAGEREF _Toc358635350 \h </w:instrText>
      </w:r>
      <w:r w:rsidR="00EA1969">
        <w:rPr>
          <w:noProof/>
        </w:rPr>
      </w:r>
      <w:r w:rsidR="00EA1969">
        <w:rPr>
          <w:noProof/>
        </w:rPr>
        <w:fldChar w:fldCharType="separate"/>
      </w:r>
      <w:r>
        <w:rPr>
          <w:noProof/>
        </w:rPr>
        <w:t>13</w:t>
      </w:r>
      <w:r w:rsidR="00EA1969">
        <w:rPr>
          <w:noProof/>
        </w:rPr>
        <w:fldChar w:fldCharType="end"/>
      </w:r>
    </w:p>
    <w:p w:rsidR="005D35EB" w:rsidRPr="005D35EB" w:rsidRDefault="005D35EB">
      <w:pPr>
        <w:pStyle w:val="TOC2"/>
        <w:rPr>
          <w:rFonts w:asciiTheme="minorHAnsi" w:eastAsiaTheme="minorEastAsia" w:hAnsiTheme="minorHAnsi" w:cstheme="minorBidi"/>
          <w:noProof/>
          <w:szCs w:val="22"/>
          <w:lang w:val="en-US"/>
        </w:rPr>
      </w:pPr>
      <w:r>
        <w:rPr>
          <w:noProof/>
        </w:rPr>
        <w:t>3.4</w:t>
      </w:r>
      <w:r w:rsidRPr="005D35EB">
        <w:rPr>
          <w:rFonts w:asciiTheme="minorHAnsi" w:eastAsiaTheme="minorEastAsia" w:hAnsiTheme="minorHAnsi" w:cstheme="minorBidi"/>
          <w:noProof/>
          <w:szCs w:val="22"/>
          <w:lang w:val="en-US"/>
        </w:rPr>
        <w:tab/>
      </w:r>
      <w:r>
        <w:rPr>
          <w:noProof/>
        </w:rPr>
        <w:t>Administration Session Triggering SMS validation</w:t>
      </w:r>
      <w:r>
        <w:rPr>
          <w:noProof/>
        </w:rPr>
        <w:tab/>
      </w:r>
      <w:r w:rsidR="00EA1969">
        <w:rPr>
          <w:noProof/>
        </w:rPr>
        <w:fldChar w:fldCharType="begin"/>
      </w:r>
      <w:r>
        <w:rPr>
          <w:noProof/>
        </w:rPr>
        <w:instrText xml:space="preserve"> PAGEREF _Toc358635351 \h </w:instrText>
      </w:r>
      <w:r w:rsidR="00EA1969">
        <w:rPr>
          <w:noProof/>
        </w:rPr>
      </w:r>
      <w:r w:rsidR="00EA1969">
        <w:rPr>
          <w:noProof/>
        </w:rPr>
        <w:fldChar w:fldCharType="separate"/>
      </w:r>
      <w:r>
        <w:rPr>
          <w:noProof/>
        </w:rPr>
        <w:t>14</w:t>
      </w:r>
      <w:r w:rsidR="00EA1969">
        <w:rPr>
          <w:noProof/>
        </w:rPr>
        <w:fldChar w:fldCharType="end"/>
      </w:r>
    </w:p>
    <w:p w:rsidR="005D35EB" w:rsidRPr="005D35EB" w:rsidRDefault="005D35EB">
      <w:pPr>
        <w:pStyle w:val="TOC1"/>
        <w:rPr>
          <w:rFonts w:asciiTheme="minorHAnsi" w:eastAsiaTheme="minorEastAsia" w:hAnsiTheme="minorHAnsi" w:cstheme="minorBidi"/>
          <w:b w:val="0"/>
          <w:noProof/>
          <w:szCs w:val="22"/>
          <w:lang w:val="en-US"/>
        </w:rPr>
      </w:pPr>
      <w:r>
        <w:rPr>
          <w:noProof/>
        </w:rPr>
        <w:t>4</w:t>
      </w:r>
      <w:r w:rsidRPr="005D35EB">
        <w:rPr>
          <w:rFonts w:asciiTheme="minorHAnsi" w:eastAsiaTheme="minorEastAsia" w:hAnsiTheme="minorHAnsi" w:cstheme="minorBidi"/>
          <w:b w:val="0"/>
          <w:noProof/>
          <w:szCs w:val="22"/>
          <w:lang w:val="en-US"/>
        </w:rPr>
        <w:tab/>
      </w:r>
      <w:r>
        <w:rPr>
          <w:noProof/>
        </w:rPr>
        <w:t>Administration Session processing and Retry management</w:t>
      </w:r>
      <w:r>
        <w:rPr>
          <w:noProof/>
        </w:rPr>
        <w:tab/>
      </w:r>
      <w:r w:rsidR="00EA1969">
        <w:rPr>
          <w:noProof/>
        </w:rPr>
        <w:fldChar w:fldCharType="begin"/>
      </w:r>
      <w:r>
        <w:rPr>
          <w:noProof/>
        </w:rPr>
        <w:instrText xml:space="preserve"> PAGEREF _Toc358635352 \h </w:instrText>
      </w:r>
      <w:r w:rsidR="00EA1969">
        <w:rPr>
          <w:noProof/>
        </w:rPr>
      </w:r>
      <w:r w:rsidR="00EA1969">
        <w:rPr>
          <w:noProof/>
        </w:rPr>
        <w:fldChar w:fldCharType="separate"/>
      </w:r>
      <w:r>
        <w:rPr>
          <w:noProof/>
        </w:rPr>
        <w:t>15</w:t>
      </w:r>
      <w:r w:rsidR="00EA1969">
        <w:rPr>
          <w:noProof/>
        </w:rPr>
        <w:fldChar w:fldCharType="end"/>
      </w:r>
    </w:p>
    <w:p w:rsidR="005D35EB" w:rsidRPr="005D35EB" w:rsidRDefault="005D35EB">
      <w:pPr>
        <w:pStyle w:val="TOC1"/>
        <w:rPr>
          <w:rFonts w:asciiTheme="minorHAnsi" w:eastAsiaTheme="minorEastAsia" w:hAnsiTheme="minorHAnsi" w:cstheme="minorBidi"/>
          <w:b w:val="0"/>
          <w:noProof/>
          <w:szCs w:val="22"/>
          <w:lang w:val="en-US"/>
        </w:rPr>
      </w:pPr>
      <w:r>
        <w:rPr>
          <w:noProof/>
        </w:rPr>
        <w:t>5</w:t>
      </w:r>
      <w:r w:rsidRPr="005D35EB">
        <w:rPr>
          <w:rFonts w:asciiTheme="minorHAnsi" w:eastAsiaTheme="minorEastAsia" w:hAnsiTheme="minorHAnsi" w:cstheme="minorBidi"/>
          <w:b w:val="0"/>
          <w:noProof/>
          <w:szCs w:val="22"/>
          <w:lang w:val="en-US"/>
        </w:rPr>
        <w:tab/>
      </w:r>
      <w:r>
        <w:rPr>
          <w:noProof/>
        </w:rPr>
        <w:t>HTTP Messages and Allocation of Transient Memory</w:t>
      </w:r>
      <w:r>
        <w:rPr>
          <w:noProof/>
        </w:rPr>
        <w:tab/>
      </w:r>
      <w:r w:rsidR="00EA1969">
        <w:rPr>
          <w:noProof/>
        </w:rPr>
        <w:fldChar w:fldCharType="begin"/>
      </w:r>
      <w:r>
        <w:rPr>
          <w:noProof/>
        </w:rPr>
        <w:instrText xml:space="preserve"> PAGEREF _Toc358635353 \h </w:instrText>
      </w:r>
      <w:r w:rsidR="00EA1969">
        <w:rPr>
          <w:noProof/>
        </w:rPr>
      </w:r>
      <w:r w:rsidR="00EA1969">
        <w:rPr>
          <w:noProof/>
        </w:rPr>
        <w:fldChar w:fldCharType="separate"/>
      </w:r>
      <w:r>
        <w:rPr>
          <w:noProof/>
        </w:rPr>
        <w:t>27</w:t>
      </w:r>
      <w:r w:rsidR="00EA1969">
        <w:rPr>
          <w:noProof/>
        </w:rPr>
        <w:fldChar w:fldCharType="end"/>
      </w:r>
    </w:p>
    <w:p w:rsidR="005D35EB" w:rsidRDefault="005D35EB">
      <w:pPr>
        <w:pStyle w:val="TOC9"/>
        <w:rPr>
          <w:rFonts w:asciiTheme="minorHAnsi" w:eastAsiaTheme="minorEastAsia" w:hAnsiTheme="minorHAnsi" w:cstheme="minorBidi"/>
          <w:b w:val="0"/>
          <w:noProof/>
          <w:sz w:val="22"/>
          <w:szCs w:val="22"/>
          <w:lang w:val="de-DE"/>
        </w:rPr>
      </w:pPr>
      <w:r>
        <w:rPr>
          <w:noProof/>
        </w:rPr>
        <w:t>Reference</w:t>
      </w:r>
      <w:r>
        <w:rPr>
          <w:noProof/>
        </w:rPr>
        <w:tab/>
      </w:r>
      <w:r w:rsidR="00EA1969">
        <w:rPr>
          <w:noProof/>
        </w:rPr>
        <w:fldChar w:fldCharType="begin"/>
      </w:r>
      <w:r>
        <w:rPr>
          <w:noProof/>
        </w:rPr>
        <w:instrText xml:space="preserve"> PAGEREF _Toc358635354 \h </w:instrText>
      </w:r>
      <w:r w:rsidR="00EA1969">
        <w:rPr>
          <w:noProof/>
        </w:rPr>
      </w:r>
      <w:r w:rsidR="00EA1969">
        <w:rPr>
          <w:noProof/>
        </w:rPr>
        <w:fldChar w:fldCharType="separate"/>
      </w:r>
      <w:r>
        <w:rPr>
          <w:noProof/>
        </w:rPr>
        <w:t>31</w:t>
      </w:r>
      <w:r w:rsidR="00EA1969">
        <w:rPr>
          <w:noProof/>
        </w:rPr>
        <w:fldChar w:fldCharType="end"/>
      </w:r>
    </w:p>
    <w:p w:rsidR="00854A91" w:rsidRDefault="00EA1969">
      <w:pPr>
        <w:pStyle w:val="TOC1"/>
      </w:pPr>
      <w:r>
        <w:rPr>
          <w:sz w:val="24"/>
        </w:rPr>
        <w:fldChar w:fldCharType="end"/>
      </w:r>
    </w:p>
    <w:p w:rsidR="00854A91" w:rsidRDefault="00854A91">
      <w:pPr>
        <w:pStyle w:val="OdsStandard"/>
      </w:pPr>
    </w:p>
    <w:p w:rsidR="00854A91" w:rsidRDefault="00854A91">
      <w:pPr>
        <w:pStyle w:val="OdsStandard"/>
        <w:sectPr w:rsidR="00854A91" w:rsidSect="0003276D">
          <w:headerReference w:type="even" r:id="rId20"/>
          <w:headerReference w:type="default" r:id="rId21"/>
          <w:footerReference w:type="even" r:id="rId22"/>
          <w:footerReference w:type="default" r:id="rId23"/>
          <w:pgSz w:w="11906" w:h="16838" w:code="9"/>
          <w:pgMar w:top="1418" w:right="1418" w:bottom="1134" w:left="1418" w:header="720" w:footer="720" w:gutter="0"/>
          <w:cols w:space="720"/>
          <w:docGrid w:linePitch="71"/>
        </w:sectPr>
      </w:pPr>
      <w:bookmarkStart w:id="13" w:name="OdsInhVzEnd"/>
      <w:bookmarkEnd w:id="13"/>
    </w:p>
    <w:p w:rsidR="00854A91" w:rsidRDefault="00854A91" w:rsidP="00854A91">
      <w:pPr>
        <w:pStyle w:val="Heading1"/>
      </w:pPr>
      <w:bookmarkStart w:id="14" w:name="_Toc358635345"/>
      <w:r>
        <w:lastRenderedPageBreak/>
        <w:t>Summary</w:t>
      </w:r>
      <w:bookmarkEnd w:id="14"/>
    </w:p>
    <w:p w:rsidR="00DC75AE" w:rsidRDefault="00C86038" w:rsidP="00DC75AE">
      <w:pPr>
        <w:pStyle w:val="OdsStandard"/>
      </w:pPr>
      <w:r>
        <w:t xml:space="preserve">This document describes the details and limitation of the </w:t>
      </w:r>
      <w:proofErr w:type="spellStart"/>
      <w:r>
        <w:t>Morpho</w:t>
      </w:r>
      <w:proofErr w:type="spellEnd"/>
      <w:r>
        <w:t xml:space="preserve"> Cards GmbH basic Admin Agent Component. The basic Admin Agent Component will be extended by the RAM over HTTP Admin Agent and the SCWS Admin Agent components. All common features are implemented in the basic Admin Agent Component.</w:t>
      </w:r>
    </w:p>
    <w:p w:rsidR="00DC75AE" w:rsidRDefault="00DC75AE" w:rsidP="00DC75AE">
      <w:pPr>
        <w:pStyle w:val="Heading1"/>
      </w:pPr>
      <w:bookmarkStart w:id="15" w:name="_Toc358635346"/>
      <w:r>
        <w:t>Admin Agent</w:t>
      </w:r>
      <w:r w:rsidR="00753333">
        <w:t xml:space="preserve"> </w:t>
      </w:r>
      <w:r w:rsidR="0053732E">
        <w:t xml:space="preserve">Owner </w:t>
      </w:r>
      <w:r w:rsidR="00753333">
        <w:t>Appl</w:t>
      </w:r>
      <w:r w:rsidR="0053732E">
        <w:t>ication</w:t>
      </w:r>
      <w:r>
        <w:t xml:space="preserve"> Installation</w:t>
      </w:r>
      <w:bookmarkEnd w:id="15"/>
    </w:p>
    <w:p w:rsidR="00DC75AE" w:rsidRDefault="00DC75AE" w:rsidP="00DC75AE">
      <w:pPr>
        <w:pStyle w:val="OdsStandard"/>
      </w:pPr>
      <w:r>
        <w:t xml:space="preserve">The following parameters will be handed over during Admin Agent </w:t>
      </w:r>
      <w:r w:rsidR="0053732E">
        <w:t xml:space="preserve">Owner </w:t>
      </w:r>
      <w:r w:rsidR="00DB1BD7">
        <w:t>Appl</w:t>
      </w:r>
      <w:r w:rsidR="0053732E">
        <w:t>ication</w:t>
      </w:r>
      <w:r w:rsidR="00DB1BD7">
        <w:t xml:space="preserve"> </w:t>
      </w:r>
      <w:r>
        <w:t>installation within the Application Specific Parameters ‘C9’ Tag.</w:t>
      </w:r>
    </w:p>
    <w:p w:rsidR="00DC75AE" w:rsidRDefault="00DC75AE" w:rsidP="00DC75AE">
      <w:pPr>
        <w:pStyle w:val="OdsStandard"/>
      </w:pPr>
    </w:p>
    <w:p w:rsidR="00DC75AE" w:rsidRPr="00621C78" w:rsidRDefault="00DC75AE" w:rsidP="00DC75AE">
      <w:pPr>
        <w:pStyle w:val="OdsStandard"/>
        <w:spacing w:after="120"/>
      </w:pPr>
      <w:r w:rsidRPr="00621C78">
        <w:t xml:space="preserve">Table 2.1: Admin Agent </w:t>
      </w:r>
      <w:r w:rsidR="0053732E">
        <w:t xml:space="preserve">Owner </w:t>
      </w:r>
      <w:r w:rsidRPr="00621C78">
        <w:t>Application Specific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0"/>
        <w:gridCol w:w="8164"/>
      </w:tblGrid>
      <w:tr w:rsidR="00DC75AE" w:rsidRPr="002C64A1" w:rsidTr="002C64A1">
        <w:tc>
          <w:tcPr>
            <w:tcW w:w="1200" w:type="dxa"/>
            <w:tcBorders>
              <w:bottom w:val="single" w:sz="4" w:space="0" w:color="auto"/>
            </w:tcBorders>
            <w:shd w:val="clear" w:color="auto" w:fill="C0C0C0"/>
          </w:tcPr>
          <w:p w:rsidR="00DC75AE" w:rsidRPr="002C64A1" w:rsidRDefault="00DC75AE" w:rsidP="002C64A1">
            <w:pPr>
              <w:pStyle w:val="OdsStandard"/>
              <w:ind w:left="0"/>
              <w:jc w:val="center"/>
              <w:rPr>
                <w:b/>
                <w:sz w:val="18"/>
                <w:szCs w:val="18"/>
              </w:rPr>
            </w:pPr>
            <w:r w:rsidRPr="002C64A1">
              <w:rPr>
                <w:b/>
                <w:sz w:val="18"/>
                <w:szCs w:val="18"/>
              </w:rPr>
              <w:t>Length</w:t>
            </w:r>
          </w:p>
        </w:tc>
        <w:tc>
          <w:tcPr>
            <w:tcW w:w="8164" w:type="dxa"/>
            <w:tcBorders>
              <w:bottom w:val="single" w:sz="4" w:space="0" w:color="auto"/>
            </w:tcBorders>
            <w:shd w:val="clear" w:color="auto" w:fill="C0C0C0"/>
          </w:tcPr>
          <w:p w:rsidR="00DC75AE" w:rsidRPr="002C64A1" w:rsidRDefault="00DC75AE" w:rsidP="002C64A1">
            <w:pPr>
              <w:pStyle w:val="OdsStandard"/>
              <w:ind w:left="0"/>
              <w:rPr>
                <w:b/>
                <w:sz w:val="18"/>
                <w:szCs w:val="18"/>
              </w:rPr>
            </w:pPr>
            <w:r w:rsidRPr="002C64A1">
              <w:rPr>
                <w:b/>
                <w:sz w:val="18"/>
                <w:szCs w:val="18"/>
              </w:rPr>
              <w:t>Description</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BIP Connection Open Channel - Command Qualifier</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Administration Failure Report SMS-MO - TP-MTI</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Administration Failure Report SMS-MO - TP-MR</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Administration Failure Report SMS-MO - TP-PID</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Administration Failure Report SMS-MO - TP-DCS</w:t>
            </w:r>
          </w:p>
        </w:tc>
      </w:tr>
      <w:tr w:rsidR="00DC75AE" w:rsidTr="002C64A1">
        <w:tc>
          <w:tcPr>
            <w:tcW w:w="1200" w:type="dxa"/>
            <w:shd w:val="clear" w:color="auto" w:fill="FFCC99"/>
          </w:tcPr>
          <w:p w:rsidR="00DC75AE" w:rsidRPr="002C64A1" w:rsidRDefault="00DC75AE" w:rsidP="002C64A1">
            <w:pPr>
              <w:pStyle w:val="OdsStandard"/>
              <w:ind w:left="0"/>
              <w:jc w:val="center"/>
              <w:rPr>
                <w:sz w:val="18"/>
                <w:szCs w:val="18"/>
              </w:rPr>
            </w:pPr>
            <w:r w:rsidRPr="002C64A1">
              <w:rPr>
                <w:sz w:val="18"/>
                <w:szCs w:val="18"/>
              </w:rPr>
              <w:t>1</w:t>
            </w:r>
          </w:p>
        </w:tc>
        <w:tc>
          <w:tcPr>
            <w:tcW w:w="8164" w:type="dxa"/>
            <w:shd w:val="clear" w:color="auto" w:fill="FFCC99"/>
          </w:tcPr>
          <w:p w:rsidR="00DC75AE" w:rsidRPr="002C64A1" w:rsidRDefault="00DC75AE" w:rsidP="002C64A1">
            <w:pPr>
              <w:pStyle w:val="OdsStandard"/>
              <w:ind w:left="0"/>
              <w:rPr>
                <w:sz w:val="18"/>
                <w:szCs w:val="18"/>
              </w:rPr>
            </w:pPr>
            <w:r w:rsidRPr="002C64A1">
              <w:rPr>
                <w:sz w:val="18"/>
                <w:szCs w:val="18"/>
              </w:rPr>
              <w:t>Administration Failure Report SMS-MO - TP-VP</w:t>
            </w:r>
          </w:p>
        </w:tc>
      </w:tr>
    </w:tbl>
    <w:p w:rsidR="00B657FF" w:rsidRDefault="00B657FF" w:rsidP="00B657FF">
      <w:pPr>
        <w:pStyle w:val="OdsStandard"/>
      </w:pPr>
    </w:p>
    <w:p w:rsidR="00B657FF" w:rsidRDefault="00B657FF" w:rsidP="00B657FF">
      <w:pPr>
        <w:pStyle w:val="OdsStandard"/>
      </w:pPr>
      <w:r>
        <w:t xml:space="preserve">There are some limitations of an Admin Agent which are defined during build (see table 2.2). These values are defined in the header file </w:t>
      </w:r>
      <w:proofErr w:type="spellStart"/>
      <w:r w:rsidRPr="007A0109">
        <w:rPr>
          <w:i/>
        </w:rPr>
        <w:t>adminAgentConstants.h</w:t>
      </w:r>
      <w:proofErr w:type="spellEnd"/>
      <w:r>
        <w:t xml:space="preserve"> of the co</w:t>
      </w:r>
      <w:r>
        <w:t>m</w:t>
      </w:r>
      <w:r>
        <w:t>ponent.</w:t>
      </w:r>
      <w:r w:rsidR="0051408C">
        <w:t xml:space="preserve"> Additionally there are </w:t>
      </w:r>
      <w:r w:rsidR="00A03ADA">
        <w:t xml:space="preserve">some limitations defined for RAM over HTTP Admin Agents (see table 2.3). These values are defined in the header file </w:t>
      </w:r>
      <w:proofErr w:type="spellStart"/>
      <w:r w:rsidR="00A03ADA">
        <w:t>r</w:t>
      </w:r>
      <w:r w:rsidR="00A03ADA">
        <w:rPr>
          <w:i/>
        </w:rPr>
        <w:t>amOverHttp</w:t>
      </w:r>
      <w:r w:rsidR="00A03ADA" w:rsidRPr="007A0109">
        <w:rPr>
          <w:i/>
        </w:rPr>
        <w:t>Co</w:t>
      </w:r>
      <w:r w:rsidR="00A03ADA" w:rsidRPr="007A0109">
        <w:rPr>
          <w:i/>
        </w:rPr>
        <w:t>n</w:t>
      </w:r>
      <w:r w:rsidR="00A03ADA" w:rsidRPr="007A0109">
        <w:rPr>
          <w:i/>
        </w:rPr>
        <w:t>stants.h</w:t>
      </w:r>
      <w:proofErr w:type="spellEnd"/>
      <w:r w:rsidR="00A03ADA">
        <w:t xml:space="preserve"> of the component.</w:t>
      </w:r>
    </w:p>
    <w:p w:rsidR="00B657FF" w:rsidRDefault="00B657FF" w:rsidP="00B657FF">
      <w:pPr>
        <w:pStyle w:val="OdsStandard"/>
      </w:pPr>
    </w:p>
    <w:p w:rsidR="00B657FF" w:rsidRPr="00621C78" w:rsidRDefault="00B657FF" w:rsidP="00B657FF">
      <w:pPr>
        <w:pStyle w:val="OdsStandard"/>
        <w:spacing w:after="120"/>
      </w:pPr>
      <w:r w:rsidRPr="00621C78">
        <w:t>Table 2.</w:t>
      </w:r>
      <w:r>
        <w:t>2</w:t>
      </w:r>
      <w:r w:rsidRPr="00621C78">
        <w:t xml:space="preserve">: Admin Agent </w:t>
      </w:r>
      <w:r>
        <w:t>Limitations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76"/>
        <w:gridCol w:w="1118"/>
        <w:gridCol w:w="4992"/>
      </w:tblGrid>
      <w:tr w:rsidR="00B657FF" w:rsidTr="002C64A1">
        <w:tc>
          <w:tcPr>
            <w:tcW w:w="3176" w:type="dxa"/>
            <w:tcBorders>
              <w:bottom w:val="single" w:sz="4" w:space="0" w:color="auto"/>
            </w:tcBorders>
            <w:shd w:val="clear" w:color="auto" w:fill="C0C0C0"/>
          </w:tcPr>
          <w:p w:rsidR="00B657FF" w:rsidRPr="002C64A1" w:rsidRDefault="007A0109" w:rsidP="002C64A1">
            <w:pPr>
              <w:pStyle w:val="OdsStandard"/>
              <w:ind w:left="0"/>
              <w:rPr>
                <w:b/>
                <w:sz w:val="18"/>
                <w:szCs w:val="18"/>
              </w:rPr>
            </w:pPr>
            <w:r w:rsidRPr="002C64A1">
              <w:rPr>
                <w:b/>
                <w:sz w:val="18"/>
                <w:szCs w:val="18"/>
              </w:rPr>
              <w:t>Name</w:t>
            </w:r>
          </w:p>
        </w:tc>
        <w:tc>
          <w:tcPr>
            <w:tcW w:w="1118" w:type="dxa"/>
            <w:tcBorders>
              <w:bottom w:val="single" w:sz="4" w:space="0" w:color="auto"/>
            </w:tcBorders>
            <w:shd w:val="clear" w:color="auto" w:fill="C0C0C0"/>
          </w:tcPr>
          <w:p w:rsidR="00B657FF" w:rsidRPr="002C64A1" w:rsidRDefault="00A8344B" w:rsidP="002C64A1">
            <w:pPr>
              <w:pStyle w:val="OdsStandard"/>
              <w:ind w:left="0"/>
              <w:jc w:val="center"/>
              <w:rPr>
                <w:b/>
                <w:sz w:val="18"/>
                <w:szCs w:val="18"/>
              </w:rPr>
            </w:pPr>
            <w:r w:rsidRPr="002C64A1">
              <w:rPr>
                <w:b/>
                <w:sz w:val="18"/>
                <w:szCs w:val="18"/>
              </w:rPr>
              <w:t>Data type</w:t>
            </w:r>
          </w:p>
        </w:tc>
        <w:tc>
          <w:tcPr>
            <w:tcW w:w="4992" w:type="dxa"/>
            <w:tcBorders>
              <w:bottom w:val="single" w:sz="4" w:space="0" w:color="auto"/>
            </w:tcBorders>
            <w:shd w:val="clear" w:color="auto" w:fill="C0C0C0"/>
          </w:tcPr>
          <w:p w:rsidR="00B657FF" w:rsidRPr="002C64A1" w:rsidRDefault="007A0109" w:rsidP="002C64A1">
            <w:pPr>
              <w:pStyle w:val="OdsStandard"/>
              <w:ind w:left="0"/>
              <w:rPr>
                <w:b/>
                <w:sz w:val="18"/>
                <w:szCs w:val="18"/>
              </w:rPr>
            </w:pPr>
            <w:r w:rsidRPr="002C64A1">
              <w:rPr>
                <w:b/>
                <w:sz w:val="18"/>
                <w:szCs w:val="18"/>
              </w:rPr>
              <w:t>Description</w:t>
            </w:r>
          </w:p>
        </w:tc>
      </w:tr>
      <w:tr w:rsidR="00B657FF" w:rsidTr="002C64A1">
        <w:tc>
          <w:tcPr>
            <w:tcW w:w="3176" w:type="dxa"/>
            <w:shd w:val="clear" w:color="auto" w:fill="FFFF99"/>
            <w:vAlign w:val="center"/>
          </w:tcPr>
          <w:p w:rsidR="00B657FF" w:rsidRPr="002C64A1" w:rsidRDefault="007A0109" w:rsidP="002C64A1">
            <w:pPr>
              <w:pStyle w:val="OdsStandard"/>
              <w:ind w:left="0"/>
              <w:jc w:val="left"/>
              <w:rPr>
                <w:sz w:val="18"/>
                <w:szCs w:val="18"/>
              </w:rPr>
            </w:pPr>
            <w:r w:rsidRPr="002C64A1">
              <w:rPr>
                <w:sz w:val="18"/>
                <w:szCs w:val="18"/>
              </w:rPr>
              <w:t>MAX</w:t>
            </w:r>
            <w:r w:rsidRPr="002C64A1">
              <w:rPr>
                <w:sz w:val="18"/>
                <w:szCs w:val="18"/>
              </w:rPr>
              <w:t>I</w:t>
            </w:r>
            <w:r w:rsidRPr="002C64A1">
              <w:rPr>
                <w:sz w:val="18"/>
                <w:szCs w:val="18"/>
              </w:rPr>
              <w:t>MUM_REQUEST_URI_LENGTH</w:t>
            </w:r>
          </w:p>
        </w:tc>
        <w:tc>
          <w:tcPr>
            <w:tcW w:w="1118" w:type="dxa"/>
            <w:shd w:val="clear" w:color="auto" w:fill="FFFF99"/>
            <w:vAlign w:val="center"/>
          </w:tcPr>
          <w:p w:rsidR="00B657FF"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FFFF99"/>
          </w:tcPr>
          <w:p w:rsidR="00B657FF" w:rsidRPr="002C64A1" w:rsidRDefault="007A0109" w:rsidP="002C64A1">
            <w:pPr>
              <w:pStyle w:val="OdsStandard"/>
              <w:ind w:left="0"/>
              <w:rPr>
                <w:sz w:val="18"/>
                <w:szCs w:val="18"/>
              </w:rPr>
            </w:pPr>
            <w:r w:rsidRPr="002C64A1">
              <w:rPr>
                <w:sz w:val="18"/>
                <w:szCs w:val="18"/>
              </w:rPr>
              <w:t>Maximum length of Request-URI supported; The OMA-SCWS requires a maximum Request-URI length of at lease 1024.</w:t>
            </w:r>
          </w:p>
        </w:tc>
      </w:tr>
      <w:tr w:rsidR="00B657FF" w:rsidTr="002C64A1">
        <w:tc>
          <w:tcPr>
            <w:tcW w:w="3176" w:type="dxa"/>
            <w:shd w:val="clear" w:color="auto" w:fill="FFFF99"/>
            <w:vAlign w:val="center"/>
          </w:tcPr>
          <w:p w:rsidR="00B657FF" w:rsidRPr="002C64A1" w:rsidRDefault="007A0109" w:rsidP="002C64A1">
            <w:pPr>
              <w:pStyle w:val="OdsStandard"/>
              <w:ind w:left="0"/>
              <w:jc w:val="left"/>
              <w:rPr>
                <w:sz w:val="18"/>
                <w:szCs w:val="18"/>
              </w:rPr>
            </w:pPr>
            <w:r w:rsidRPr="002C64A1">
              <w:rPr>
                <w:sz w:val="18"/>
                <w:szCs w:val="18"/>
              </w:rPr>
              <w:t>MAXIMUM_BIP_CONNECTION_ BUFFER_SIZE</w:t>
            </w:r>
          </w:p>
        </w:tc>
        <w:tc>
          <w:tcPr>
            <w:tcW w:w="1118" w:type="dxa"/>
            <w:shd w:val="clear" w:color="auto" w:fill="FFFF99"/>
            <w:vAlign w:val="center"/>
          </w:tcPr>
          <w:p w:rsidR="00B657FF"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FFFF99"/>
          </w:tcPr>
          <w:p w:rsidR="00B657FF" w:rsidRPr="002C64A1" w:rsidRDefault="007A0109" w:rsidP="002C64A1">
            <w:pPr>
              <w:pStyle w:val="OdsStandard"/>
              <w:ind w:left="0"/>
              <w:rPr>
                <w:sz w:val="18"/>
                <w:szCs w:val="18"/>
              </w:rPr>
            </w:pPr>
            <w:r w:rsidRPr="002C64A1">
              <w:rPr>
                <w:sz w:val="18"/>
                <w:szCs w:val="18"/>
              </w:rPr>
              <w:t>Maximum supported Buffer Size for BIP Connection.</w:t>
            </w:r>
          </w:p>
        </w:tc>
      </w:tr>
      <w:tr w:rsidR="007A0109" w:rsidTr="002C64A1">
        <w:tc>
          <w:tcPr>
            <w:tcW w:w="3176" w:type="dxa"/>
            <w:shd w:val="clear" w:color="auto" w:fill="FFFF99"/>
            <w:vAlign w:val="center"/>
          </w:tcPr>
          <w:p w:rsidR="007A0109" w:rsidRPr="002C64A1" w:rsidRDefault="007A0109" w:rsidP="002C64A1">
            <w:pPr>
              <w:pStyle w:val="OdsStandard"/>
              <w:ind w:left="0"/>
              <w:jc w:val="left"/>
              <w:rPr>
                <w:sz w:val="18"/>
                <w:szCs w:val="18"/>
              </w:rPr>
            </w:pPr>
            <w:r w:rsidRPr="002C64A1">
              <w:rPr>
                <w:sz w:val="18"/>
                <w:szCs w:val="18"/>
              </w:rPr>
              <w:t>MAXIMUM_PUSH_SMS_LENGTH</w:t>
            </w:r>
          </w:p>
        </w:tc>
        <w:tc>
          <w:tcPr>
            <w:tcW w:w="1118" w:type="dxa"/>
            <w:shd w:val="clear" w:color="auto" w:fill="FFFF99"/>
            <w:vAlign w:val="center"/>
          </w:tcPr>
          <w:p w:rsidR="007A0109"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FFFF99"/>
          </w:tcPr>
          <w:p w:rsidR="007A0109" w:rsidRPr="002C64A1" w:rsidRDefault="007A0109" w:rsidP="002C64A1">
            <w:pPr>
              <w:pStyle w:val="OdsStandard"/>
              <w:ind w:left="0"/>
              <w:rPr>
                <w:sz w:val="18"/>
                <w:szCs w:val="18"/>
              </w:rPr>
            </w:pPr>
            <w:r w:rsidRPr="002C64A1">
              <w:rPr>
                <w:sz w:val="18"/>
                <w:szCs w:val="18"/>
              </w:rPr>
              <w:t>Maximum length of concatenated Trigger SMS supported. The minimum length of such SMS for OMA-SCWS and GP v2.2 Amendment B can be taken from tables 3.1 and 3.2.</w:t>
            </w:r>
          </w:p>
        </w:tc>
      </w:tr>
      <w:tr w:rsidR="007A0109" w:rsidTr="002C64A1">
        <w:tc>
          <w:tcPr>
            <w:tcW w:w="3176" w:type="dxa"/>
            <w:shd w:val="clear" w:color="auto" w:fill="FFFF99"/>
            <w:vAlign w:val="center"/>
          </w:tcPr>
          <w:p w:rsidR="007A0109" w:rsidRPr="002C64A1" w:rsidRDefault="007A0109" w:rsidP="002C64A1">
            <w:pPr>
              <w:pStyle w:val="OdsStandard"/>
              <w:ind w:left="0"/>
              <w:jc w:val="left"/>
              <w:rPr>
                <w:sz w:val="18"/>
                <w:szCs w:val="18"/>
              </w:rPr>
            </w:pPr>
            <w:r w:rsidRPr="002C64A1">
              <w:rPr>
                <w:sz w:val="18"/>
                <w:szCs w:val="18"/>
              </w:rPr>
              <w:t>MAXIMUM_NUMBER_OF_ STACKED_ADMIN_SESSIONS</w:t>
            </w:r>
          </w:p>
        </w:tc>
        <w:tc>
          <w:tcPr>
            <w:tcW w:w="1118" w:type="dxa"/>
            <w:shd w:val="clear" w:color="auto" w:fill="FFFF99"/>
            <w:vAlign w:val="center"/>
          </w:tcPr>
          <w:p w:rsidR="007A0109" w:rsidRPr="002C64A1" w:rsidRDefault="00A8344B" w:rsidP="002C64A1">
            <w:pPr>
              <w:pStyle w:val="OdsStandard"/>
              <w:ind w:left="0"/>
              <w:jc w:val="center"/>
              <w:rPr>
                <w:sz w:val="18"/>
                <w:szCs w:val="18"/>
              </w:rPr>
            </w:pPr>
            <w:r w:rsidRPr="002C64A1">
              <w:rPr>
                <w:sz w:val="18"/>
                <w:szCs w:val="18"/>
              </w:rPr>
              <w:t>byte</w:t>
            </w:r>
          </w:p>
        </w:tc>
        <w:tc>
          <w:tcPr>
            <w:tcW w:w="4992" w:type="dxa"/>
            <w:shd w:val="clear" w:color="auto" w:fill="FFFF99"/>
          </w:tcPr>
          <w:p w:rsidR="007A0109" w:rsidRPr="002C64A1" w:rsidRDefault="007A0109" w:rsidP="002C64A1">
            <w:pPr>
              <w:pStyle w:val="OdsStandard"/>
              <w:ind w:left="0"/>
              <w:rPr>
                <w:sz w:val="18"/>
                <w:szCs w:val="18"/>
              </w:rPr>
            </w:pPr>
            <w:r w:rsidRPr="002C64A1">
              <w:rPr>
                <w:sz w:val="18"/>
                <w:szCs w:val="18"/>
              </w:rPr>
              <w:t>Number of Admin Sessions that should be stacked. At least one session should be stacked</w:t>
            </w:r>
          </w:p>
        </w:tc>
      </w:tr>
    </w:tbl>
    <w:p w:rsidR="00A03ADA" w:rsidRDefault="00A03ADA" w:rsidP="00A03ADA">
      <w:pPr>
        <w:pStyle w:val="OdsStandard"/>
        <w:spacing w:after="120"/>
      </w:pPr>
    </w:p>
    <w:p w:rsidR="00A03ADA" w:rsidRPr="00621C78" w:rsidRDefault="00A03ADA" w:rsidP="00A03ADA">
      <w:pPr>
        <w:pStyle w:val="OdsStandard"/>
        <w:spacing w:after="120"/>
      </w:pPr>
      <w:r w:rsidRPr="00621C78">
        <w:t>Table 2.</w:t>
      </w:r>
      <w:r>
        <w:t>3</w:t>
      </w:r>
      <w:r w:rsidRPr="00621C78">
        <w:t xml:space="preserve">: </w:t>
      </w:r>
      <w:r>
        <w:t xml:space="preserve">RAM over HTTP </w:t>
      </w:r>
      <w:r w:rsidRPr="00621C78">
        <w:t xml:space="preserve">Admin Agent </w:t>
      </w:r>
      <w:r>
        <w:t>Limitations Configuration</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76"/>
        <w:gridCol w:w="1118"/>
        <w:gridCol w:w="4992"/>
      </w:tblGrid>
      <w:tr w:rsidR="00A03ADA" w:rsidTr="002C64A1">
        <w:tc>
          <w:tcPr>
            <w:tcW w:w="3176" w:type="dxa"/>
            <w:tcBorders>
              <w:bottom w:val="single" w:sz="4" w:space="0" w:color="auto"/>
            </w:tcBorders>
            <w:shd w:val="clear" w:color="auto" w:fill="C0C0C0"/>
          </w:tcPr>
          <w:p w:rsidR="00A03ADA" w:rsidRPr="002C64A1" w:rsidRDefault="00A03ADA" w:rsidP="002C64A1">
            <w:pPr>
              <w:pStyle w:val="OdsStandard"/>
              <w:ind w:left="0"/>
              <w:rPr>
                <w:b/>
                <w:sz w:val="18"/>
                <w:szCs w:val="18"/>
              </w:rPr>
            </w:pPr>
            <w:r w:rsidRPr="002C64A1">
              <w:rPr>
                <w:b/>
                <w:sz w:val="18"/>
                <w:szCs w:val="18"/>
              </w:rPr>
              <w:t>Name</w:t>
            </w:r>
          </w:p>
        </w:tc>
        <w:tc>
          <w:tcPr>
            <w:tcW w:w="1118" w:type="dxa"/>
            <w:tcBorders>
              <w:bottom w:val="single" w:sz="4" w:space="0" w:color="auto"/>
            </w:tcBorders>
            <w:shd w:val="clear" w:color="auto" w:fill="C0C0C0"/>
          </w:tcPr>
          <w:p w:rsidR="00A03ADA" w:rsidRPr="002C64A1" w:rsidRDefault="00A8344B" w:rsidP="002C64A1">
            <w:pPr>
              <w:pStyle w:val="OdsStandard"/>
              <w:ind w:left="0"/>
              <w:jc w:val="center"/>
              <w:rPr>
                <w:b/>
                <w:sz w:val="18"/>
                <w:szCs w:val="18"/>
              </w:rPr>
            </w:pPr>
            <w:r w:rsidRPr="002C64A1">
              <w:rPr>
                <w:b/>
                <w:sz w:val="18"/>
                <w:szCs w:val="18"/>
              </w:rPr>
              <w:t>Data type</w:t>
            </w:r>
          </w:p>
        </w:tc>
        <w:tc>
          <w:tcPr>
            <w:tcW w:w="4992" w:type="dxa"/>
            <w:tcBorders>
              <w:bottom w:val="single" w:sz="4" w:space="0" w:color="auto"/>
            </w:tcBorders>
            <w:shd w:val="clear" w:color="auto" w:fill="C0C0C0"/>
          </w:tcPr>
          <w:p w:rsidR="00A03ADA" w:rsidRPr="002C64A1" w:rsidRDefault="00A03ADA" w:rsidP="002C64A1">
            <w:pPr>
              <w:pStyle w:val="OdsStandard"/>
              <w:ind w:left="0"/>
              <w:rPr>
                <w:b/>
                <w:sz w:val="18"/>
                <w:szCs w:val="18"/>
              </w:rPr>
            </w:pPr>
            <w:r w:rsidRPr="002C64A1">
              <w:rPr>
                <w:b/>
                <w:sz w:val="18"/>
                <w:szCs w:val="18"/>
              </w:rPr>
              <w:t>Description</w:t>
            </w:r>
          </w:p>
        </w:tc>
      </w:tr>
      <w:tr w:rsidR="00A03ADA" w:rsidTr="002C64A1">
        <w:tc>
          <w:tcPr>
            <w:tcW w:w="3176" w:type="dxa"/>
            <w:shd w:val="clear" w:color="auto" w:fill="auto"/>
            <w:vAlign w:val="center"/>
          </w:tcPr>
          <w:p w:rsidR="00A03ADA" w:rsidRPr="002C64A1" w:rsidRDefault="00A03ADA" w:rsidP="002C64A1">
            <w:pPr>
              <w:pStyle w:val="OdsStandard"/>
              <w:ind w:left="0"/>
              <w:jc w:val="left"/>
              <w:rPr>
                <w:sz w:val="18"/>
                <w:szCs w:val="18"/>
              </w:rPr>
            </w:pPr>
            <w:proofErr w:type="spellStart"/>
            <w:r w:rsidRPr="002C64A1">
              <w:rPr>
                <w:sz w:val="18"/>
                <w:szCs w:val="18"/>
              </w:rPr>
              <w:t>tls_maxFragmentSize</w:t>
            </w:r>
            <w:proofErr w:type="spellEnd"/>
          </w:p>
        </w:tc>
        <w:tc>
          <w:tcPr>
            <w:tcW w:w="1118" w:type="dxa"/>
            <w:shd w:val="clear" w:color="auto" w:fill="auto"/>
            <w:vAlign w:val="center"/>
          </w:tcPr>
          <w:p w:rsidR="00A03ADA"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auto"/>
          </w:tcPr>
          <w:p w:rsidR="00A03ADA" w:rsidRPr="002C64A1" w:rsidRDefault="00A03ADA" w:rsidP="002C64A1">
            <w:pPr>
              <w:pStyle w:val="OdsStandard"/>
              <w:ind w:left="0"/>
              <w:rPr>
                <w:sz w:val="18"/>
                <w:szCs w:val="18"/>
              </w:rPr>
            </w:pPr>
            <w:r w:rsidRPr="002C64A1">
              <w:rPr>
                <w:sz w:val="18"/>
                <w:szCs w:val="18"/>
              </w:rPr>
              <w:t>Fragment size of TLS buffer</w:t>
            </w:r>
            <w:r w:rsidR="0003276D" w:rsidRPr="002C64A1">
              <w:rPr>
                <w:sz w:val="18"/>
                <w:szCs w:val="18"/>
              </w:rPr>
              <w:t>. The minimum fragment size supported has to be 512.</w:t>
            </w:r>
          </w:p>
        </w:tc>
      </w:tr>
      <w:tr w:rsidR="00A03ADA" w:rsidTr="002C64A1">
        <w:tc>
          <w:tcPr>
            <w:tcW w:w="3176" w:type="dxa"/>
            <w:shd w:val="clear" w:color="auto" w:fill="auto"/>
            <w:vAlign w:val="center"/>
          </w:tcPr>
          <w:p w:rsidR="00A03ADA" w:rsidRPr="002C64A1" w:rsidRDefault="00A03ADA" w:rsidP="002C64A1">
            <w:pPr>
              <w:pStyle w:val="OdsStandard"/>
              <w:ind w:left="0"/>
              <w:jc w:val="left"/>
              <w:rPr>
                <w:sz w:val="18"/>
                <w:szCs w:val="18"/>
              </w:rPr>
            </w:pPr>
            <w:proofErr w:type="spellStart"/>
            <w:r w:rsidRPr="002C64A1">
              <w:rPr>
                <w:sz w:val="18"/>
                <w:szCs w:val="18"/>
              </w:rPr>
              <w:t>maximumRemoteAdminInputBuffe</w:t>
            </w:r>
            <w:r w:rsidRPr="002C64A1">
              <w:rPr>
                <w:sz w:val="18"/>
                <w:szCs w:val="18"/>
              </w:rPr>
              <w:t>r</w:t>
            </w:r>
            <w:r w:rsidRPr="002C64A1">
              <w:rPr>
                <w:sz w:val="18"/>
                <w:szCs w:val="18"/>
              </w:rPr>
              <w:t>Size</w:t>
            </w:r>
            <w:proofErr w:type="spellEnd"/>
          </w:p>
        </w:tc>
        <w:tc>
          <w:tcPr>
            <w:tcW w:w="1118" w:type="dxa"/>
            <w:shd w:val="clear" w:color="auto" w:fill="auto"/>
            <w:vAlign w:val="center"/>
          </w:tcPr>
          <w:p w:rsidR="00A03ADA"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auto"/>
          </w:tcPr>
          <w:p w:rsidR="00A03ADA" w:rsidRPr="002C64A1" w:rsidRDefault="00A03ADA" w:rsidP="002C64A1">
            <w:pPr>
              <w:pStyle w:val="OdsStandard"/>
              <w:ind w:left="0"/>
              <w:rPr>
                <w:sz w:val="18"/>
                <w:szCs w:val="18"/>
              </w:rPr>
            </w:pPr>
            <w:r w:rsidRPr="002C64A1">
              <w:rPr>
                <w:sz w:val="18"/>
                <w:szCs w:val="18"/>
              </w:rPr>
              <w:t>Maximum size input buffer of RAM over HTTP provider</w:t>
            </w:r>
          </w:p>
        </w:tc>
      </w:tr>
      <w:tr w:rsidR="00A03ADA" w:rsidTr="002C64A1">
        <w:tc>
          <w:tcPr>
            <w:tcW w:w="3176" w:type="dxa"/>
            <w:shd w:val="clear" w:color="auto" w:fill="auto"/>
            <w:vAlign w:val="center"/>
          </w:tcPr>
          <w:p w:rsidR="00A03ADA" w:rsidRPr="002C64A1" w:rsidRDefault="00A03ADA" w:rsidP="002C64A1">
            <w:pPr>
              <w:pStyle w:val="OdsStandard"/>
              <w:ind w:left="0"/>
              <w:jc w:val="left"/>
              <w:rPr>
                <w:sz w:val="18"/>
                <w:szCs w:val="18"/>
              </w:rPr>
            </w:pPr>
            <w:proofErr w:type="spellStart"/>
            <w:r w:rsidRPr="002C64A1">
              <w:rPr>
                <w:sz w:val="18"/>
                <w:szCs w:val="18"/>
              </w:rPr>
              <w:t>maximumRemoteAdminRespons</w:t>
            </w:r>
            <w:r w:rsidRPr="002C64A1">
              <w:rPr>
                <w:sz w:val="18"/>
                <w:szCs w:val="18"/>
              </w:rPr>
              <w:t>e</w:t>
            </w:r>
            <w:r w:rsidRPr="002C64A1">
              <w:rPr>
                <w:sz w:val="18"/>
                <w:szCs w:val="18"/>
              </w:rPr>
              <w:t>BufferSize</w:t>
            </w:r>
            <w:proofErr w:type="spellEnd"/>
          </w:p>
        </w:tc>
        <w:tc>
          <w:tcPr>
            <w:tcW w:w="1118" w:type="dxa"/>
            <w:shd w:val="clear" w:color="auto" w:fill="auto"/>
            <w:vAlign w:val="center"/>
          </w:tcPr>
          <w:p w:rsidR="00A03ADA" w:rsidRPr="002C64A1" w:rsidRDefault="00A8344B" w:rsidP="002C64A1">
            <w:pPr>
              <w:pStyle w:val="OdsStandard"/>
              <w:ind w:left="0"/>
              <w:jc w:val="center"/>
              <w:rPr>
                <w:sz w:val="18"/>
                <w:szCs w:val="18"/>
              </w:rPr>
            </w:pPr>
            <w:r w:rsidRPr="002C64A1">
              <w:rPr>
                <w:sz w:val="18"/>
                <w:szCs w:val="18"/>
              </w:rPr>
              <w:t>short</w:t>
            </w:r>
          </w:p>
        </w:tc>
        <w:tc>
          <w:tcPr>
            <w:tcW w:w="4992" w:type="dxa"/>
            <w:shd w:val="clear" w:color="auto" w:fill="auto"/>
          </w:tcPr>
          <w:p w:rsidR="00A03ADA" w:rsidRPr="002C64A1" w:rsidRDefault="00A03ADA" w:rsidP="002C64A1">
            <w:pPr>
              <w:pStyle w:val="OdsStandard"/>
              <w:ind w:left="0"/>
              <w:rPr>
                <w:sz w:val="18"/>
                <w:szCs w:val="18"/>
              </w:rPr>
            </w:pPr>
            <w:r w:rsidRPr="002C64A1">
              <w:rPr>
                <w:sz w:val="18"/>
                <w:szCs w:val="18"/>
              </w:rPr>
              <w:t>Maximum size output buffer of RAM over HTTP provider</w:t>
            </w:r>
          </w:p>
        </w:tc>
      </w:tr>
      <w:tr w:rsidR="00A03ADA" w:rsidTr="002C64A1">
        <w:tc>
          <w:tcPr>
            <w:tcW w:w="3176" w:type="dxa"/>
            <w:shd w:val="clear" w:color="auto" w:fill="auto"/>
            <w:vAlign w:val="center"/>
          </w:tcPr>
          <w:p w:rsidR="00A03ADA" w:rsidRPr="002C64A1" w:rsidRDefault="00A8344B" w:rsidP="002C64A1">
            <w:pPr>
              <w:pStyle w:val="OdsStandard"/>
              <w:ind w:left="0"/>
              <w:jc w:val="left"/>
              <w:rPr>
                <w:sz w:val="18"/>
                <w:szCs w:val="18"/>
              </w:rPr>
            </w:pPr>
            <w:proofErr w:type="spellStart"/>
            <w:r w:rsidRPr="002C64A1">
              <w:rPr>
                <w:sz w:val="18"/>
                <w:szCs w:val="18"/>
              </w:rPr>
              <w:t>isRemoteAdminInputBufferTransient</w:t>
            </w:r>
            <w:proofErr w:type="spellEnd"/>
          </w:p>
        </w:tc>
        <w:tc>
          <w:tcPr>
            <w:tcW w:w="1118" w:type="dxa"/>
            <w:shd w:val="clear" w:color="auto" w:fill="auto"/>
            <w:vAlign w:val="center"/>
          </w:tcPr>
          <w:p w:rsidR="00A03ADA" w:rsidRPr="002C64A1" w:rsidRDefault="00A8344B" w:rsidP="002C64A1">
            <w:pPr>
              <w:pStyle w:val="OdsStandard"/>
              <w:ind w:left="0"/>
              <w:jc w:val="center"/>
              <w:rPr>
                <w:sz w:val="18"/>
                <w:szCs w:val="18"/>
              </w:rPr>
            </w:pPr>
            <w:proofErr w:type="spellStart"/>
            <w:r w:rsidRPr="002C64A1">
              <w:rPr>
                <w:sz w:val="18"/>
                <w:szCs w:val="18"/>
              </w:rPr>
              <w:t>boolean</w:t>
            </w:r>
            <w:proofErr w:type="spellEnd"/>
          </w:p>
        </w:tc>
        <w:tc>
          <w:tcPr>
            <w:tcW w:w="4992" w:type="dxa"/>
            <w:shd w:val="clear" w:color="auto" w:fill="auto"/>
          </w:tcPr>
          <w:p w:rsidR="00A03ADA" w:rsidRPr="002C64A1" w:rsidRDefault="00A8344B" w:rsidP="002C64A1">
            <w:pPr>
              <w:pStyle w:val="OdsStandard"/>
              <w:ind w:left="0"/>
              <w:rPr>
                <w:sz w:val="18"/>
                <w:szCs w:val="18"/>
              </w:rPr>
            </w:pPr>
            <w:r w:rsidRPr="002C64A1">
              <w:rPr>
                <w:sz w:val="18"/>
                <w:szCs w:val="18"/>
              </w:rPr>
              <w:t>Flag to configure the type of memory for the RAM over HTTP provider input buffer</w:t>
            </w:r>
          </w:p>
        </w:tc>
      </w:tr>
      <w:tr w:rsidR="00A03ADA" w:rsidTr="002C64A1">
        <w:tc>
          <w:tcPr>
            <w:tcW w:w="3176" w:type="dxa"/>
            <w:shd w:val="clear" w:color="auto" w:fill="auto"/>
            <w:vAlign w:val="center"/>
          </w:tcPr>
          <w:p w:rsidR="00A03ADA" w:rsidRPr="002C64A1" w:rsidRDefault="00A8344B" w:rsidP="002C64A1">
            <w:pPr>
              <w:pStyle w:val="OdsStandard"/>
              <w:ind w:left="0"/>
              <w:jc w:val="left"/>
              <w:rPr>
                <w:sz w:val="18"/>
                <w:szCs w:val="18"/>
              </w:rPr>
            </w:pPr>
            <w:proofErr w:type="spellStart"/>
            <w:r w:rsidRPr="002C64A1">
              <w:rPr>
                <w:sz w:val="18"/>
                <w:szCs w:val="18"/>
              </w:rPr>
              <w:t>isRemoteAdminResponseBuffe</w:t>
            </w:r>
            <w:r w:rsidRPr="002C64A1">
              <w:rPr>
                <w:sz w:val="18"/>
                <w:szCs w:val="18"/>
              </w:rPr>
              <w:t>r</w:t>
            </w:r>
            <w:r w:rsidRPr="002C64A1">
              <w:rPr>
                <w:sz w:val="18"/>
                <w:szCs w:val="18"/>
              </w:rPr>
              <w:t>Transient</w:t>
            </w:r>
            <w:proofErr w:type="spellEnd"/>
          </w:p>
        </w:tc>
        <w:tc>
          <w:tcPr>
            <w:tcW w:w="1118" w:type="dxa"/>
            <w:shd w:val="clear" w:color="auto" w:fill="auto"/>
            <w:vAlign w:val="center"/>
          </w:tcPr>
          <w:p w:rsidR="00A03ADA" w:rsidRPr="002C64A1" w:rsidRDefault="00A8344B" w:rsidP="002C64A1">
            <w:pPr>
              <w:pStyle w:val="OdsStandard"/>
              <w:ind w:left="0"/>
              <w:jc w:val="center"/>
              <w:rPr>
                <w:sz w:val="18"/>
                <w:szCs w:val="18"/>
              </w:rPr>
            </w:pPr>
            <w:proofErr w:type="spellStart"/>
            <w:r w:rsidRPr="002C64A1">
              <w:rPr>
                <w:sz w:val="18"/>
                <w:szCs w:val="18"/>
              </w:rPr>
              <w:t>boolean</w:t>
            </w:r>
            <w:proofErr w:type="spellEnd"/>
          </w:p>
        </w:tc>
        <w:tc>
          <w:tcPr>
            <w:tcW w:w="4992" w:type="dxa"/>
            <w:shd w:val="clear" w:color="auto" w:fill="auto"/>
          </w:tcPr>
          <w:p w:rsidR="00A03ADA" w:rsidRPr="002C64A1" w:rsidRDefault="00A8344B" w:rsidP="002C64A1">
            <w:pPr>
              <w:pStyle w:val="OdsStandard"/>
              <w:ind w:left="0"/>
              <w:rPr>
                <w:sz w:val="18"/>
                <w:szCs w:val="18"/>
              </w:rPr>
            </w:pPr>
            <w:r w:rsidRPr="002C64A1">
              <w:rPr>
                <w:sz w:val="18"/>
                <w:szCs w:val="18"/>
              </w:rPr>
              <w:t>Flag to configure the type of memory for the RAM over HTTP provider output buffer</w:t>
            </w:r>
          </w:p>
        </w:tc>
      </w:tr>
    </w:tbl>
    <w:p w:rsidR="00854A91" w:rsidRDefault="00854A91" w:rsidP="00854A91">
      <w:pPr>
        <w:pStyle w:val="Heading1"/>
      </w:pPr>
      <w:bookmarkStart w:id="16" w:name="_Toc358635347"/>
      <w:r>
        <w:lastRenderedPageBreak/>
        <w:t>Admin Agent Session Parameters</w:t>
      </w:r>
      <w:bookmarkEnd w:id="16"/>
    </w:p>
    <w:p w:rsidR="00F42F8F" w:rsidRDefault="00E26359">
      <w:pPr>
        <w:pStyle w:val="OdsStandard"/>
      </w:pPr>
      <w:r>
        <w:t xml:space="preserve">The Administration Session Triggering Parameters </w:t>
      </w:r>
      <w:r w:rsidR="00F42F8F">
        <w:t xml:space="preserve">are </w:t>
      </w:r>
      <w:r>
        <w:t xml:space="preserve">provided via </w:t>
      </w:r>
      <w:r w:rsidR="00F42F8F">
        <w:t xml:space="preserve">RAM </w:t>
      </w:r>
      <w:r>
        <w:t>SMS</w:t>
      </w:r>
      <w:r w:rsidR="00D35765">
        <w:t xml:space="preserve"> (also called PUSH SMS or Trigger SMS)</w:t>
      </w:r>
      <w:r w:rsidR="00F42F8F">
        <w:t xml:space="preserve">. Based on the </w:t>
      </w:r>
      <w:r w:rsidR="00DB1BD7">
        <w:t xml:space="preserve">Administration Session Triggering Parameters the Administration Session Parameters will be created by use of </w:t>
      </w:r>
      <w:r w:rsidR="00351EAE">
        <w:t xml:space="preserve">Admin Agent Applet </w:t>
      </w:r>
      <w:r w:rsidR="00DB1BD7">
        <w:t xml:space="preserve">Default Parameters. Therefore the </w:t>
      </w:r>
      <w:r w:rsidR="00351EAE">
        <w:t>Administration Session Triggering P</w:t>
      </w:r>
      <w:r w:rsidR="00351EAE">
        <w:t>a</w:t>
      </w:r>
      <w:r w:rsidR="00351EAE">
        <w:t>rameters will be merged with the Admin Agent Applet Default Parameters. The Merging process differ form Admin Agent to Admin Agent (SCWS, see figure 3.1; RAM over HTTP, see figure 3.2).</w:t>
      </w:r>
    </w:p>
    <w:p w:rsidR="00F42F8F" w:rsidRDefault="00F42F8F">
      <w:pPr>
        <w:pStyle w:val="OdsStandard"/>
      </w:pPr>
    </w:p>
    <w:p w:rsidR="00351EAE" w:rsidRPr="0044498E" w:rsidRDefault="00EA1969" w:rsidP="0044498E">
      <w:pPr>
        <w:pStyle w:val="OdsStandard"/>
        <w:jc w:val="center"/>
      </w:pPr>
      <w:r>
        <w:pict>
          <v:group id="_x0000_s2053" editas="canvas" style="width:235.3pt;height:220.35pt;mso-position-horizontal-relative:char;mso-position-vertical-relative:line" coordsize="5537,5185">
            <o:lock v:ext="edit" aspectratio="t"/>
            <v:shape id="_x0000_s2052" type="#_x0000_t75" style="position:absolute;width:5537;height:5185" o:preferrelative="f">
              <v:fill o:detectmouseclick="t"/>
              <v:path o:extrusionok="t" o:connecttype="none"/>
              <o:lock v:ext="edit" text="t"/>
            </v:shape>
            <v:rect id="_x0000_s2054" style="position:absolute;left:26;width:5511;height:5185" filled="f" strokeweight=".05pt">
              <v:stroke joinstyle="round" endcap="square"/>
            </v:rect>
            <v:shape id="_x0000_s2055" style="position:absolute;left:36;top:36;width:2352;height:229" coordsize="2352,229" path="m,229r2195,l2352,60r,-60l,,,229xe" stroked="f">
              <v:path arrowok="t"/>
            </v:shape>
            <v:shape id="_x0000_s2056" style="position:absolute;left:36;top:36;width:2352;height:229" coordsize="2352,229" path="m,229r2195,l2352,60r,-60l,,,229xe" filled="f" strokeweight=".05pt">
              <v:stroke endcap="square"/>
              <v:path arrowok="t"/>
            </v:shape>
            <v:rect id="_x0000_s2057" style="position:absolute;left:96;top:72;width:2062;height:135" filled="f" stroked="f">
              <v:textbox style="mso-fit-shape-to-text:t" inset="0,0,0,0">
                <w:txbxContent>
                  <w:p w:rsidR="005C2447" w:rsidRPr="00C86038" w:rsidRDefault="005C2447" w:rsidP="00010EB9">
                    <w:pPr>
                      <w:rPr>
                        <w:sz w:val="10"/>
                        <w:szCs w:val="12"/>
                        <w:lang w:val="de-DE"/>
                      </w:rPr>
                    </w:pPr>
                    <w:r w:rsidRPr="00C86038">
                      <w:rPr>
                        <w:sz w:val="10"/>
                        <w:szCs w:val="12"/>
                        <w:lang w:val="de-DE"/>
                      </w:rPr>
                      <w:t>SCWS Admin Session Parameters</w:t>
                    </w:r>
                  </w:p>
                </w:txbxContent>
              </v:textbox>
            </v:rect>
            <v:rect id="_x0000_s2058" style="position:absolute;left:2484;top:1804;width:169;height:169" fillcolor="#c0bfc0" stroked="f"/>
            <v:rect id="_x0000_s2059" style="position:absolute;left:2484;top:1804;width:169;height:169" filled="f" strokecolor="#c0bfc0" strokeweight=".6pt">
              <v:stroke endcap="square"/>
            </v:rect>
            <v:rect id="_x0000_s2060" style="position:absolute;left:2448;top:1768;width:12;height:169" fillcolor="#e5dbcc" stroked="f"/>
            <v:rect id="_x0000_s2061" style="position:absolute;left:2460;top:1768;width:12;height:169" fillcolor="#e8decf" stroked="f"/>
            <v:rect id="_x0000_s2062" style="position:absolute;left:2472;top:1768;width:12;height:169" fillcolor="#ece2d3" stroked="f"/>
            <v:rect id="_x0000_s2063" style="position:absolute;left:2484;top:1768;width:12;height:169" fillcolor="#efe5d6" stroked="f"/>
            <v:rect id="_x0000_s2064" style="position:absolute;left:2496;top:1768;width:12;height:169" fillcolor="#f2e8d9" stroked="f"/>
            <v:rect id="_x0000_s2065" style="position:absolute;left:2508;top:1768;width:12;height:169" fillcolor="#f5ebdc" stroked="f"/>
            <v:rect id="_x0000_s2066" style="position:absolute;left:2520;top:1768;width:12;height:169" fillcolor="#f9efe0" stroked="f"/>
            <v:rect id="_x0000_s2067" style="position:absolute;left:2532;top:1768;width:85;height:169" fillcolor="#fcf2e3" stroked="f"/>
            <v:rect id="_x0000_s2068" style="position:absolute;left:2448;top:1768;width:169;height:169" filled="f" strokeweight=".6pt">
              <v:stroke endcap="square"/>
            </v:rect>
            <v:rect id="_x0000_s2069" style="position:absolute;left:2448;top:1588;width:283;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Port1</w:t>
                    </w:r>
                  </w:p>
                </w:txbxContent>
              </v:textbox>
            </v:rect>
            <v:rect id="_x0000_s2070" style="position:absolute;left:2954;top:1804;width:169;height:169" fillcolor="#c0bfc0" stroked="f"/>
            <v:rect id="_x0000_s2071" style="position:absolute;left:2954;top:1804;width:169;height:169" filled="f" strokecolor="#c0bfc0" strokeweight=".6pt">
              <v:stroke endcap="square"/>
            </v:rect>
            <v:rect id="_x0000_s2072" style="position:absolute;left:2918;top:1768;width:12;height:169" fillcolor="#e5dbcc" stroked="f"/>
            <v:rect id="_x0000_s2073" style="position:absolute;left:2930;top:1768;width:12;height:169" fillcolor="#e8decf" stroked="f"/>
            <v:rect id="_x0000_s2074" style="position:absolute;left:2942;top:1768;width:12;height:169" fillcolor="#ece2d3" stroked="f"/>
            <v:rect id="_x0000_s2075" style="position:absolute;left:2954;top:1768;width:12;height:169" fillcolor="#efe5d6" stroked="f"/>
            <v:rect id="_x0000_s2076" style="position:absolute;left:2966;top:1768;width:12;height:169" fillcolor="#f2e8d9" stroked="f"/>
            <v:rect id="_x0000_s2077" style="position:absolute;left:2978;top:1768;width:12;height:169" fillcolor="#f5ebdc" stroked="f"/>
            <v:rect id="_x0000_s2078" style="position:absolute;left:2990;top:1768;width:13;height:169" fillcolor="#f9efe0" stroked="f"/>
            <v:rect id="_x0000_s2079" style="position:absolute;left:3003;top:1768;width:84;height:169" fillcolor="#fcf2e3" stroked="f"/>
            <v:rect id="_x0000_s2080" style="position:absolute;left:2918;top:1768;width:169;height:169" filled="f" strokeweight=".6pt">
              <v:stroke endcap="square"/>
            </v:rect>
            <v:rect id="_x0000_s2081" style="position:absolute;left:2918;top:1588;width:282;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Port2</w:t>
                    </w:r>
                  </w:p>
                </w:txbxContent>
              </v:textbox>
            </v:rect>
            <v:rect id="_x0000_s2082" style="position:absolute;left:2267;top:1047;width:1073;height:830" fillcolor="#c0bfc0" stroked="f"/>
            <v:rect id="_x0000_s2083" style="position:absolute;left:2267;top:1047;width:1073;height:830" filled="f" strokecolor="#c0bfc0" strokeweight=".6pt">
              <v:stroke endcap="square"/>
            </v:rect>
            <v:rect id="_x0000_s2084" style="position:absolute;left:2231;top:1010;width:12;height:831" fillcolor="#a9a9a9" stroked="f"/>
            <v:rect id="_x0000_s2085" style="position:absolute;left:2243;top:1010;width:24;height:831" fillcolor="#aaa" stroked="f"/>
            <v:rect id="_x0000_s2086" style="position:absolute;left:2267;top:1010;width:24;height:831" fillcolor="#ababab" stroked="f"/>
            <v:rect id="_x0000_s2087" style="position:absolute;left:2291;top:1010;width:24;height:831" fillcolor="#acacac" stroked="f"/>
            <v:rect id="_x0000_s2088" style="position:absolute;left:2315;top:1010;width:24;height:831" fillcolor="#adadad" stroked="f"/>
            <v:rect id="_x0000_s2089" style="position:absolute;left:2339;top:1010;width:24;height:831" fillcolor="#aeaeae" stroked="f"/>
            <v:rect id="_x0000_s2090" style="position:absolute;left:2363;top:1010;width:25;height:831" fillcolor="#afafaf" stroked="f"/>
            <v:rect id="_x0000_s2091" style="position:absolute;left:2388;top:1010;width:12;height:831" fillcolor="#b0b0b0" stroked="f"/>
            <v:rect id="_x0000_s2092" style="position:absolute;left:2400;top:1010;width:24;height:831" fillcolor="#b1b1b1" stroked="f"/>
            <v:rect id="_x0000_s2093" style="position:absolute;left:2424;top:1010;width:24;height:831" fillcolor="#b2b2b2" stroked="f"/>
            <v:rect id="_x0000_s2094" style="position:absolute;left:2448;top:1010;width:24;height:831" fillcolor="#b3b3b3" stroked="f"/>
            <v:rect id="_x0000_s2095" style="position:absolute;left:2472;top:1010;width:24;height:831" fillcolor="#b4b4b4" stroked="f"/>
            <v:rect id="_x0000_s2096" style="position:absolute;left:2496;top:1010;width:24;height:831" fillcolor="#b5b5b5" stroked="f"/>
            <v:rect id="_x0000_s2097" style="position:absolute;left:2520;top:1010;width:36;height:831" fillcolor="#b6b6b6" stroked="f"/>
            <v:rect id="_x0000_s2098" style="position:absolute;left:2556;top:1010;width:24;height:831" fillcolor="#b7b7b7" stroked="f"/>
            <v:rect id="_x0000_s2099" style="position:absolute;left:2580;top:1010;width:25;height:831" fillcolor="#b8b8b8" stroked="f"/>
            <v:rect id="_x0000_s2100" style="position:absolute;left:2605;top:1010;width:24;height:831" fillcolor="#b9b9b9" stroked="f"/>
            <v:rect id="_x0000_s2101" style="position:absolute;left:2629;top:1010;width:24;height:831" fillcolor="#bababa" stroked="f"/>
            <v:rect id="_x0000_s2102" style="position:absolute;left:2653;top:1010;width:24;height:831" fillcolor="#bbb" stroked="f"/>
            <v:rect id="_x0000_s2103" style="position:absolute;left:2677;top:1010;width:24;height:831" fillcolor="#bcbcbc" stroked="f"/>
            <v:rect id="_x0000_s2104" style="position:absolute;left:2701;top:1010;width:12;height:831" fillcolor="#bdbdbd" stroked="f"/>
            <v:rect id="_x0000_s2105" style="position:absolute;left:2713;top:1010;width:24;height:831" fillcolor="#bebebe" stroked="f"/>
            <v:rect id="_x0000_s2106" style="position:absolute;left:2737;top:1010;width:24;height:831" fillcolor="#bfbfbf" stroked="f"/>
            <v:rect id="_x0000_s2107" style="position:absolute;left:2761;top:1010;width:543;height:831" fillcolor="silver" stroked="f"/>
            <v:rect id="_x0000_s2108" style="position:absolute;left:2231;top:1010;width:1073;height:831" filled="f" strokeweight=".6pt">
              <v:stroke endcap="square"/>
            </v:rect>
            <v:rect id="_x0000_s2109" style="position:absolute;left:2388;top:1119;width:693;height:135;mso-wrap-style:none" filled="f" stroked="f">
              <v:textbox style="mso-fit-shape-to-text:t" inset="0,0,0,0">
                <w:txbxContent>
                  <w:p w:rsidR="005C2447" w:rsidRPr="00C86038" w:rsidRDefault="005C2447">
                    <w:pPr>
                      <w:rPr>
                        <w:sz w:val="19"/>
                      </w:rPr>
                    </w:pPr>
                    <w:r w:rsidRPr="00C86038">
                      <w:rPr>
                        <w:rFonts w:cs="Arial"/>
                        <w:b/>
                        <w:bCs/>
                        <w:color w:val="000000"/>
                        <w:sz w:val="10"/>
                        <w:szCs w:val="12"/>
                        <w:lang w:val="en-US"/>
                      </w:rPr>
                      <w:t xml:space="preserve">Trigger SMS </w:t>
                    </w:r>
                  </w:p>
                </w:txbxContent>
              </v:textbox>
            </v:rect>
            <v:rect id="_x0000_s2110" style="position:absolute;left:2436;top:1275;width:635;height:136;mso-wrap-style:none" filled="f" stroked="f">
              <v:textbox style="mso-fit-shape-to-text:t" inset="0,0,0,0">
                <w:txbxContent>
                  <w:p w:rsidR="005C2447" w:rsidRPr="00C86038" w:rsidRDefault="005C2447">
                    <w:pPr>
                      <w:rPr>
                        <w:sz w:val="19"/>
                      </w:rPr>
                    </w:pPr>
                    <w:proofErr w:type="gramStart"/>
                    <w:r w:rsidRPr="00C86038">
                      <w:rPr>
                        <w:rFonts w:cs="Arial"/>
                        <w:b/>
                        <w:bCs/>
                        <w:color w:val="000000"/>
                        <w:sz w:val="10"/>
                        <w:szCs w:val="12"/>
                        <w:lang w:val="en-US"/>
                      </w:rPr>
                      <w:t>parameters</w:t>
                    </w:r>
                    <w:proofErr w:type="gramEnd"/>
                  </w:p>
                </w:txbxContent>
              </v:textbox>
            </v:rect>
            <v:line id="_x0000_s2111" style="position:absolute" from="2231,1492" to="3304,1492" strokeweight=".6pt">
              <v:stroke joinstyle="miter" endcap="square"/>
            </v:line>
            <v:rect id="_x0000_s2112" style="position:absolute;left:2448;top:1768;width:12;height:169" fillcolor="#e5dbcc" stroked="f"/>
            <v:rect id="_x0000_s2113" style="position:absolute;left:2460;top:1768;width:12;height:169" fillcolor="#e8decf" stroked="f"/>
            <v:rect id="_x0000_s2114" style="position:absolute;left:2472;top:1768;width:12;height:169" fillcolor="#ece2d3" stroked="f"/>
            <v:rect id="_x0000_s2115" style="position:absolute;left:2484;top:1768;width:12;height:169" fillcolor="#efe5d6" stroked="f"/>
            <v:rect id="_x0000_s2116" style="position:absolute;left:2496;top:1768;width:12;height:169" fillcolor="#f2e8d9" stroked="f"/>
            <v:rect id="_x0000_s2117" style="position:absolute;left:2508;top:1768;width:12;height:169" fillcolor="#f5ebdc" stroked="f"/>
            <v:rect id="_x0000_s2118" style="position:absolute;left:2520;top:1768;width:12;height:169" fillcolor="#f9efe0" stroked="f"/>
            <v:rect id="_x0000_s2119" style="position:absolute;left:2532;top:1768;width:85;height:169" fillcolor="#fcf2e3" stroked="f"/>
            <v:rect id="_x0000_s2120" style="position:absolute;left:2448;top:1768;width:169;height:169" filled="f" strokeweight=".6pt">
              <v:stroke endcap="square"/>
            </v:rect>
            <v:rect id="_x0000_s2121" style="position:absolute;left:2448;top:1588;width:283;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Port1</w:t>
                    </w:r>
                  </w:p>
                </w:txbxContent>
              </v:textbox>
            </v:rect>
            <v:rect id="_x0000_s2122" style="position:absolute;left:2918;top:1768;width:12;height:169" fillcolor="#e5dbcc" stroked="f"/>
            <v:rect id="_x0000_s2123" style="position:absolute;left:2930;top:1768;width:12;height:169" fillcolor="#e8decf" stroked="f"/>
            <v:rect id="_x0000_s2124" style="position:absolute;left:2942;top:1768;width:12;height:169" fillcolor="#ece2d3" stroked="f"/>
            <v:rect id="_x0000_s2125" style="position:absolute;left:2954;top:1768;width:12;height:169" fillcolor="#efe5d6" stroked="f"/>
            <v:rect id="_x0000_s2126" style="position:absolute;left:2966;top:1768;width:12;height:169" fillcolor="#f2e8d9" stroked="f"/>
            <v:rect id="_x0000_s2127" style="position:absolute;left:2978;top:1768;width:12;height:169" fillcolor="#f5ebdc" stroked="f"/>
            <v:rect id="_x0000_s2128" style="position:absolute;left:2990;top:1768;width:13;height:169" fillcolor="#f9efe0" stroked="f"/>
            <v:rect id="_x0000_s2129" style="position:absolute;left:3003;top:1768;width:84;height:169" fillcolor="#fcf2e3" stroked="f"/>
            <v:rect id="_x0000_s2130" style="position:absolute;left:2918;top:1768;width:169;height:169" filled="f" strokeweight=".6pt">
              <v:stroke endcap="square"/>
            </v:rect>
            <v:rect id="_x0000_s2131" style="position:absolute;left:2918;top:1588;width:282;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Port2</w:t>
                    </w:r>
                  </w:p>
                </w:txbxContent>
              </v:textbox>
            </v:rect>
            <v:rect id="_x0000_s2132" style="position:absolute;left:3220;top:3031;width:1603;height:879" fillcolor="#c0bfc0" stroked="f"/>
            <v:rect id="_x0000_s2133" style="position:absolute;left:3220;top:3031;width:1603;height:879" filled="f" strokecolor="#c0bfc0" strokeweight=".6pt">
              <v:stroke endcap="square"/>
            </v:rect>
            <v:rect id="_x0000_s2134" style="position:absolute;left:3183;top:2995;width:61;height:879" fillcolor="#a9a9a9" stroked="f"/>
            <v:rect id="_x0000_s2135" style="position:absolute;left:3244;top:2995;width:60;height:879" fillcolor="#ababab" stroked="f"/>
            <v:rect id="_x0000_s2136" style="position:absolute;left:3304;top:2995;width:72;height:879" fillcolor="#adadad" stroked="f"/>
            <v:rect id="_x0000_s2137" style="position:absolute;left:3376;top:2995;width:61;height:879" fillcolor="#afafaf" stroked="f"/>
            <v:rect id="_x0000_s2138" style="position:absolute;left:3437;top:2995;width:72;height:879" fillcolor="#b1b1b1" stroked="f"/>
            <v:rect id="_x0000_s2139" style="position:absolute;left:3509;top:2995;width:60;height:879" fillcolor="#b3b3b3" stroked="f"/>
            <v:rect id="_x0000_s2140" style="position:absolute;left:3569;top:2995;width:97;height:879" fillcolor="#b5b5b5" stroked="f"/>
            <v:rect id="_x0000_s2141" style="position:absolute;left:3666;top:2995;width:72;height:879" fillcolor="#b7b7b7" stroked="f"/>
            <v:rect id="_x0000_s2142" style="position:absolute;left:3738;top:2995;width:72;height:879" fillcolor="#b9b9b9" stroked="f"/>
            <v:rect id="_x0000_s2143" style="position:absolute;left:3810;top:2995;width:61;height:879" fillcolor="#bbb" stroked="f"/>
            <v:rect id="_x0000_s2144" style="position:absolute;left:3871;top:2995;width:72;height:879" fillcolor="#bdbdbd" stroked="f"/>
            <v:rect id="_x0000_s2145" style="position:absolute;left:3943;top:2995;width:844;height:879" fillcolor="silver" stroked="f"/>
            <v:rect id="_x0000_s2146" style="position:absolute;left:3183;top:2995;width:1604;height:879" filled="f" strokeweight=".6pt">
              <v:stroke endcap="square"/>
            </v:rect>
            <v:rect id="_x0000_s2147" style="position:absolute;left:3280;top:3104;width:1340;height:135;mso-wrap-style:none" filled="f" stroked="f">
              <v:textbox style="mso-fit-shape-to-text:t" inset="0,0,0,0">
                <w:txbxContent>
                  <w:p w:rsidR="005C2447" w:rsidRPr="00C86038" w:rsidRDefault="005C2447">
                    <w:pPr>
                      <w:rPr>
                        <w:sz w:val="19"/>
                      </w:rPr>
                    </w:pPr>
                    <w:r w:rsidRPr="00C86038">
                      <w:rPr>
                        <w:rFonts w:cs="Arial"/>
                        <w:b/>
                        <w:bCs/>
                        <w:color w:val="000000"/>
                        <w:sz w:val="10"/>
                        <w:szCs w:val="12"/>
                        <w:lang w:val="en-US"/>
                      </w:rPr>
                      <w:t xml:space="preserve">Configuration Resource </w:t>
                    </w:r>
                  </w:p>
                </w:txbxContent>
              </v:textbox>
            </v:rect>
            <v:rect id="_x0000_s2148" style="position:absolute;left:3509;top:3260;width:909;height:135;mso-wrap-style:none" filled="f" stroked="f">
              <v:textbox style="mso-fit-shape-to-text:t" inset="0,0,0,0">
                <w:txbxContent>
                  <w:p w:rsidR="005C2447" w:rsidRPr="00C86038" w:rsidRDefault="005C2447">
                    <w:pPr>
                      <w:rPr>
                        <w:sz w:val="19"/>
                      </w:rPr>
                    </w:pPr>
                    <w:r w:rsidRPr="00C86038">
                      <w:rPr>
                        <w:rFonts w:cs="Arial"/>
                        <w:b/>
                        <w:bCs/>
                        <w:color w:val="000000"/>
                        <w:sz w:val="10"/>
                        <w:szCs w:val="12"/>
                        <w:lang w:val="en-US"/>
                      </w:rPr>
                      <w:t>URL parameters</w:t>
                    </w:r>
                  </w:p>
                </w:txbxContent>
              </v:textbox>
            </v:rect>
            <v:line id="_x0000_s2149" style="position:absolute" from="3183,3477" to="4787,3477" strokeweight=".6pt">
              <v:stroke joinstyle="miter" endcap="square"/>
            </v:line>
            <v:rect id="_x0000_s2150" style="position:absolute;left:1121;top:3056;width:1411;height:842" fillcolor="#c0bfc0" stroked="f"/>
            <v:rect id="_x0000_s2151" style="position:absolute;left:1121;top:3056;width:1411;height:842" filled="f" strokecolor="#c0bfc0" strokeweight=".6pt">
              <v:stroke endcap="square"/>
            </v:rect>
            <v:rect id="_x0000_s2152" style="position:absolute;left:1085;top:3019;width:24;height:843" fillcolor="#a9a9a9" stroked="f"/>
            <v:rect id="_x0000_s2153" style="position:absolute;left:1109;top:3019;width:24;height:843" fillcolor="#aaa" stroked="f"/>
            <v:rect id="_x0000_s2154" style="position:absolute;left:1133;top:3019;width:37;height:843" fillcolor="#ababab" stroked="f"/>
            <v:rect id="_x0000_s2155" style="position:absolute;left:1170;top:3019;width:24;height:843" fillcolor="#acacac" stroked="f"/>
            <v:rect id="_x0000_s2156" style="position:absolute;left:1194;top:3019;width:24;height:843" fillcolor="#adadad" stroked="f"/>
            <v:rect id="_x0000_s2157" style="position:absolute;left:1218;top:3019;width:36;height:843" fillcolor="#aeaeae" stroked="f"/>
            <v:rect id="_x0000_s2158" style="position:absolute;left:1254;top:3019;width:24;height:843" fillcolor="#afafaf" stroked="f"/>
            <v:rect id="_x0000_s2159" style="position:absolute;left:1278;top:3019;width:36;height:843" fillcolor="#b0b0b0" stroked="f"/>
            <v:rect id="_x0000_s2160" style="position:absolute;left:1314;top:3019;width:24;height:843" fillcolor="#b1b1b1" stroked="f"/>
            <v:rect id="_x0000_s2161" style="position:absolute;left:1338;top:3019;width:37;height:843" fillcolor="#b2b2b2" stroked="f"/>
            <v:rect id="_x0000_s2162" style="position:absolute;left:1375;top:3019;width:24;height:843" fillcolor="#b3b3b3" stroked="f"/>
            <v:rect id="_x0000_s2163" style="position:absolute;left:1399;top:3019;width:36;height:843" fillcolor="#b4b4b4" stroked="f"/>
            <v:rect id="_x0000_s2164" style="position:absolute;left:1435;top:3019;width:36;height:843" fillcolor="#b5b5b5" stroked="f"/>
            <v:rect id="_x0000_s2165" style="position:absolute;left:1471;top:3019;width:36;height:843" fillcolor="#b6b6b6" stroked="f"/>
            <v:rect id="_x0000_s2166" style="position:absolute;left:1507;top:3019;width:36;height:843" fillcolor="#b7b7b7" stroked="f"/>
            <v:rect id="_x0000_s2167" style="position:absolute;left:1543;top:3019;width:37;height:843" fillcolor="#b8b8b8" stroked="f"/>
            <v:rect id="_x0000_s2168" style="position:absolute;left:1580;top:3019;width:24;height:843" fillcolor="#b9b9b9" stroked="f"/>
            <v:rect id="_x0000_s2169" style="position:absolute;left:1604;top:3019;width:36;height:843" fillcolor="#bababa" stroked="f"/>
            <v:rect id="_x0000_s2170" style="position:absolute;left:1640;top:3019;width:24;height:843" fillcolor="#bbb" stroked="f"/>
            <v:rect id="_x0000_s2171" style="position:absolute;left:1664;top:3019;width:24;height:843" fillcolor="#bcbcbc" stroked="f"/>
            <v:rect id="_x0000_s2172" style="position:absolute;left:1688;top:3019;width:36;height:843" fillcolor="#bdbdbd" stroked="f"/>
            <v:rect id="_x0000_s2173" style="position:absolute;left:1724;top:3019;width:24;height:843" fillcolor="#bebebe" stroked="f"/>
            <v:rect id="_x0000_s2174" style="position:absolute;left:1748;top:3019;width:37;height:843" fillcolor="#bfbfbf" stroked="f"/>
            <v:rect id="_x0000_s2175" style="position:absolute;left:1785;top:3019;width:711;height:843" fillcolor="silver" stroked="f"/>
            <v:rect id="_x0000_s2176" style="position:absolute;left:1085;top:3019;width:1411;height:843" filled="f" strokeweight=".6pt">
              <v:stroke endcap="square"/>
            </v:rect>
            <v:rect id="_x0000_s2177" style="position:absolute;left:1218;top:3128;width:1060;height:136;mso-wrap-style:none" filled="f" stroked="f">
              <v:textbox style="mso-fit-shape-to-text:t" inset="0,0,0,0">
                <w:txbxContent>
                  <w:p w:rsidR="005C2447" w:rsidRPr="00C86038" w:rsidRDefault="005C2447">
                    <w:pPr>
                      <w:rPr>
                        <w:sz w:val="19"/>
                      </w:rPr>
                    </w:pPr>
                    <w:proofErr w:type="spellStart"/>
                    <w:proofErr w:type="gramStart"/>
                    <w:r w:rsidRPr="00C86038">
                      <w:rPr>
                        <w:rFonts w:cs="Arial"/>
                        <w:b/>
                        <w:bCs/>
                        <w:color w:val="000000"/>
                        <w:sz w:val="10"/>
                        <w:szCs w:val="12"/>
                        <w:lang w:val="en-US"/>
                      </w:rPr>
                      <w:t>scws</w:t>
                    </w:r>
                    <w:proofErr w:type="spellEnd"/>
                    <w:r w:rsidRPr="00C86038">
                      <w:rPr>
                        <w:rFonts w:cs="Arial"/>
                        <w:b/>
                        <w:bCs/>
                        <w:color w:val="000000"/>
                        <w:sz w:val="10"/>
                        <w:szCs w:val="12"/>
                        <w:lang w:val="en-US"/>
                      </w:rPr>
                      <w:t>-admin-agent</w:t>
                    </w:r>
                    <w:proofErr w:type="gramEnd"/>
                    <w:r w:rsidRPr="00C86038">
                      <w:rPr>
                        <w:rFonts w:cs="Arial"/>
                        <w:b/>
                        <w:bCs/>
                        <w:color w:val="000000"/>
                        <w:sz w:val="10"/>
                        <w:szCs w:val="12"/>
                        <w:lang w:val="en-US"/>
                      </w:rPr>
                      <w:t xml:space="preserve">/ </w:t>
                    </w:r>
                  </w:p>
                </w:txbxContent>
              </v:textbox>
            </v:rect>
            <v:rect id="_x0000_s2178" style="position:absolute;left:1326;top:3240;width:922;height:135;mso-wrap-style:none" filled="f" stroked="f">
              <v:textbox style="mso-fit-shape-to-text:t" inset="0,0,0,0">
                <w:txbxContent>
                  <w:p w:rsidR="005C2447" w:rsidRPr="00C86038" w:rsidRDefault="005C2447">
                    <w:pPr>
                      <w:rPr>
                        <w:sz w:val="19"/>
                      </w:rPr>
                    </w:pPr>
                    <w:proofErr w:type="gramStart"/>
                    <w:r w:rsidRPr="00C86038">
                      <w:rPr>
                        <w:rFonts w:cs="Arial"/>
                        <w:b/>
                        <w:bCs/>
                        <w:color w:val="000000"/>
                        <w:sz w:val="10"/>
                        <w:szCs w:val="12"/>
                        <w:lang w:val="en-US"/>
                      </w:rPr>
                      <w:t>default-resource</w:t>
                    </w:r>
                    <w:proofErr w:type="gramEnd"/>
                  </w:p>
                </w:txbxContent>
              </v:textbox>
            </v:rect>
            <v:line id="_x0000_s2179" style="position:absolute" from="1085,3501" to="2496,3501" strokeweight=".6pt">
              <v:stroke joinstyle="miter" endcap="square"/>
            </v:line>
            <v:rect id="_x0000_s2180" style="position:absolute;left:3581;top:601;width:1375;height:662" fillcolor="#c0bfc0" stroked="f"/>
            <v:rect id="_x0000_s2181" style="position:absolute;left:3581;top:601;width:1375;height:662" filled="f" strokecolor="#c0bfc0" strokeweight=".6pt">
              <v:stroke endcap="square"/>
            </v:rect>
            <v:shape id="_x0000_s2182" style="position:absolute;left:3545;top:421;width:1387;height:818" coordsize="1387,818" path="m,l,818r1387,l1387,144,1242,,,xe" fillcolor="#f7f3f7" stroked="f">
              <v:path arrowok="t"/>
            </v:shape>
            <v:shape id="_x0000_s2183" style="position:absolute;left:3545;top:421;width:1387;height:818" coordsize="1387,818" path="m,l,818r1387,l1387,144,1242,,,xe" filled="f" strokeweight=".6pt">
              <v:stroke joinstyle="miter" endcap="square"/>
              <v:path arrowok="t"/>
            </v:shape>
            <v:shape id="_x0000_s2184" style="position:absolute;left:4787;top:421;width:145;height:144" coordsize="145,144" path="m,l,144r145,l,xe" fillcolor="#d4d0d4" stroked="f">
              <v:path arrowok="t"/>
            </v:shape>
            <v:shape id="_x0000_s2185" style="position:absolute;left:4787;top:421;width:145;height:144" coordsize="145,144" path="m,l,144r145,l,xe" filled="f" strokeweight=".6pt">
              <v:stroke joinstyle="miter" endcap="square"/>
              <v:path arrowok="t"/>
            </v:shape>
            <v:rect id="_x0000_s2186" style="position:absolute;left:3605;top:589;width:994;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 xml:space="preserve">Delivered to Applet </w:t>
                    </w:r>
                  </w:p>
                </w:txbxContent>
              </v:textbox>
            </v:rect>
            <v:rect id="_x0000_s2187" style="position:absolute;left:3605;top:746;width:1027;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identified</w:t>
                    </w:r>
                    <w:proofErr w:type="gramEnd"/>
                    <w:r w:rsidRPr="00C86038">
                      <w:rPr>
                        <w:rFonts w:cs="Arial"/>
                        <w:color w:val="000000"/>
                        <w:sz w:val="10"/>
                        <w:szCs w:val="12"/>
                        <w:lang w:val="en-US"/>
                      </w:rPr>
                      <w:t xml:space="preserve"> by TAR of </w:t>
                    </w:r>
                  </w:p>
                </w:txbxContent>
              </v:textbox>
            </v:rect>
            <v:rect id="_x0000_s2188" style="position:absolute;left:3605;top:902;width:753;height:136;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OTA message</w:t>
                    </w:r>
                  </w:p>
                </w:txbxContent>
              </v:textbox>
            </v:rect>
            <v:rect id="_x0000_s2189" style="position:absolute;left:3774;top:1720;width:1532;height:421" fillcolor="#c0bfc0" stroked="f"/>
            <v:rect id="_x0000_s2190" style="position:absolute;left:3774;top:1720;width:1532;height:421" filled="f" strokecolor="#c0bfc0" strokeweight=".6pt">
              <v:stroke endcap="square"/>
            </v:rect>
            <v:shape id="_x0000_s2191" style="position:absolute;left:3738;top:1540;width:1544;height:577" coordsize="1544,577" path="m,l,577r1544,l1544,144,1399,,,xe" fillcolor="#f7f3f7" stroked="f">
              <v:path arrowok="t"/>
            </v:shape>
            <v:shape id="_x0000_s2192" style="position:absolute;left:3738;top:1540;width:1544;height:577" coordsize="1544,577" path="m,l,577r1544,l1544,144,1399,,,xe" filled="f" strokeweight=".6pt">
              <v:stroke joinstyle="miter" endcap="square"/>
              <v:path arrowok="t"/>
            </v:shape>
            <v:shape id="_x0000_s2193" style="position:absolute;left:5137;top:1540;width:145;height:144" coordsize="145,144" path="m,l,144r145,l,xe" fillcolor="#d4d0d4" stroked="f">
              <v:path arrowok="t"/>
            </v:shape>
            <v:shape id="_x0000_s2194" style="position:absolute;left:5137;top:1540;width:145;height:144" coordsize="145,144" path="m,l,144r145,l,xe" filled="f" strokeweight=".6pt">
              <v:stroke joinstyle="miter" endcap="square"/>
              <v:path arrowok="t"/>
            </v:shape>
            <v:rect id="_x0000_s2195" style="position:absolute;left:3798;top:1708;width:1119;height:136;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used</w:t>
                    </w:r>
                    <w:proofErr w:type="gramEnd"/>
                    <w:r w:rsidRPr="00C86038">
                      <w:rPr>
                        <w:rFonts w:cs="Arial"/>
                        <w:color w:val="000000"/>
                        <w:sz w:val="10"/>
                        <w:szCs w:val="12"/>
                        <w:lang w:val="en-US"/>
                      </w:rPr>
                      <w:t xml:space="preserve">: If Configuration </w:t>
                    </w:r>
                  </w:p>
                </w:txbxContent>
              </v:textbox>
            </v:rect>
            <v:rect id="_x0000_s2196" style="position:absolute;left:3798;top:1865;width:1295;height:135;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Resource TLV is present</w:t>
                    </w:r>
                  </w:p>
                </w:txbxContent>
              </v:textbox>
            </v:rect>
            <v:rect id="_x0000_s2197" style="position:absolute;left:338;top:1684;width:1374;height:542" fillcolor="#c0bfc0" stroked="f"/>
            <v:rect id="_x0000_s2198" style="position:absolute;left:338;top:1684;width:1374;height:542" filled="f" strokecolor="#c0bfc0" strokeweight=".6pt">
              <v:stroke endcap="square"/>
            </v:rect>
            <v:shape id="_x0000_s2199" style="position:absolute;left:301;top:1504;width:1387;height:697" coordsize="1387,697" path="m,l,697r1387,l1387,144,1242,,,xe" fillcolor="#f7f3f7" stroked="f">
              <v:path arrowok="t"/>
            </v:shape>
            <v:shape id="_x0000_s2200" style="position:absolute;left:301;top:1504;width:1387;height:697" coordsize="1387,697" path="m,l,697r1387,l1387,144,1242,,,xe" filled="f" strokeweight=".6pt">
              <v:stroke joinstyle="miter" endcap="square"/>
              <v:path arrowok="t"/>
            </v:shape>
            <v:shape id="_x0000_s2201" style="position:absolute;left:1543;top:1504;width:145;height:144" coordsize="145,144" path="m,l,144r145,l,xe" fillcolor="#d4d0d4" stroked="f">
              <v:path arrowok="t"/>
            </v:shape>
            <v:shape id="_x0000_s2202" style="position:absolute;left:1543;top:1504;width:145;height:144" coordsize="145,144" path="m,l,144r145,l,xe" filled="f" strokeweight=".6pt">
              <v:stroke joinstyle="miter" endcap="square"/>
              <v:path arrowok="t"/>
            </v:shape>
            <v:rect id="_x0000_s2203" style="position:absolute;left:362;top:1672;width:1119;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used</w:t>
                    </w:r>
                    <w:proofErr w:type="gramEnd"/>
                    <w:r w:rsidRPr="00C86038">
                      <w:rPr>
                        <w:rFonts w:cs="Arial"/>
                        <w:color w:val="000000"/>
                        <w:sz w:val="10"/>
                        <w:szCs w:val="12"/>
                        <w:lang w:val="en-US"/>
                      </w:rPr>
                      <w:t xml:space="preserve">: If Configuration </w:t>
                    </w:r>
                  </w:p>
                </w:txbxContent>
              </v:textbox>
            </v:rect>
            <v:rect id="_x0000_s2204" style="position:absolute;left:362;top:1830;width:1152;height:135;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 xml:space="preserve">Resource TLV is NOT </w:t>
                    </w:r>
                  </w:p>
                </w:txbxContent>
              </v:textbox>
            </v:rect>
            <v:rect id="_x0000_s2205" style="position:absolute;left:362;top:1985;width:393;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present</w:t>
                    </w:r>
                    <w:proofErr w:type="gramEnd"/>
                  </w:p>
                </w:txbxContent>
              </v:textbox>
            </v:rect>
            <v:rect id="_x0000_s2206" style="position:absolute;left:2050;top:4271;width:1857;height:709" fillcolor="#c0bfc0" stroked="f"/>
            <v:rect id="_x0000_s2207" style="position:absolute;left:2050;top:4271;width:1857;height:709" filled="f" strokecolor="#c0bfc0" strokeweight=".6pt">
              <v:stroke endcap="square"/>
            </v:rect>
            <v:shape id="_x0000_s2208" style="position:absolute;left:2014;top:4090;width:1869;height:866" coordsize="1869,866" path="m,l,866r1869,l1869,144,1724,,,xe" fillcolor="#f7f3f7" stroked="f">
              <v:path arrowok="t"/>
            </v:shape>
            <v:shape id="_x0000_s2209" style="position:absolute;left:2014;top:4090;width:1869;height:866" coordsize="1869,866" path="m,l,866r1869,l1869,144,1724,,,xe" filled="f" strokeweight=".6pt">
              <v:stroke joinstyle="miter" endcap="square"/>
              <v:path arrowok="t"/>
            </v:shape>
            <v:shape id="_x0000_s2210" style="position:absolute;left:3738;top:4090;width:145;height:144" coordsize="145,144" path="m,l,144r145,l,xe" fillcolor="#d4d0d4" stroked="f">
              <v:path arrowok="t"/>
            </v:shape>
            <v:shape id="_x0000_s2211" style="position:absolute;left:3738;top:4090;width:145;height:144" coordsize="145,144" path="m,l,144r145,l,xe" filled="f" strokeweight=".6pt">
              <v:stroke joinstyle="miter" endcap="square"/>
              <v:path arrowok="t"/>
            </v:shape>
            <v:rect id="_x0000_s2212" style="position:absolute;left:2074;top:4259;width:1616;height:135;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 xml:space="preserve">- Parameters set during SCWS </w:t>
                    </w:r>
                  </w:p>
                </w:txbxContent>
              </v:textbox>
            </v:rect>
            <v:rect id="_x0000_s2213" style="position:absolute;left:2074;top:4416;width:792;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personalization</w:t>
                    </w:r>
                    <w:proofErr w:type="gramEnd"/>
                  </w:p>
                </w:txbxContent>
              </v:textbox>
            </v:rect>
            <v:rect id="_x0000_s2214" style="position:absolute;left:2074;top:4571;width:1551;height:135;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 xml:space="preserve">- stored in the SCWS Content </w:t>
                    </w:r>
                  </w:p>
                </w:txbxContent>
              </v:textbox>
            </v:rect>
            <v:rect id="_x0000_s2215" style="position:absolute;left:2074;top:4729;width:511;height:135;mso-wrap-style:none" filled="f" stroked="f">
              <v:textbox style="mso-fit-shape-to-text:t" inset="0,0,0,0">
                <w:txbxContent>
                  <w:p w:rsidR="005C2447" w:rsidRPr="00C86038" w:rsidRDefault="005C2447">
                    <w:pPr>
                      <w:rPr>
                        <w:sz w:val="19"/>
                      </w:rPr>
                    </w:pPr>
                    <w:r w:rsidRPr="00C86038">
                      <w:rPr>
                        <w:rFonts w:cs="Arial"/>
                        <w:color w:val="000000"/>
                        <w:sz w:val="10"/>
                        <w:szCs w:val="12"/>
                        <w:lang w:val="en-US"/>
                      </w:rPr>
                      <w:t>Container</w:t>
                    </w:r>
                  </w:p>
                </w:txbxContent>
              </v:textbox>
            </v:rect>
            <v:shape id="_x0000_s2216" style="position:absolute;left:2255;top:3874;width:205;height:192" coordsize="205,192" path="m,l36,24m84,72r36,36m169,156r36,36e" filled="f" strokeweight=".6pt">
              <v:path arrowok="t"/>
              <o:lock v:ext="edit" verticies="t"/>
            </v:shape>
            <v:shape id="_x0000_s2217" style="position:absolute;left:1990;top:1949;width:494;height:1070" coordsize="494,1070" path="m,1070l36,986m60,938l96,854t24,-48l156,722t24,-49l217,589t24,-48l277,457t24,-48l337,325t24,-48l398,192t24,-48l458,60m482,12l494,e" filled="f" strokeweight=".6pt">
              <v:path arrowok="t"/>
              <o:lock v:ext="edit" verticies="t"/>
            </v:shape>
            <v:shape id="_x0000_s2218" style="position:absolute;left:1990;top:2827;width:132;height:192" coordsize="132,192" path="m,192l24,m,192l132,48e" filled="f" strokeweight=".6pt">
              <v:stroke joinstyle="bevel" endcap="round"/>
              <v:path arrowok="t"/>
              <o:lock v:ext="edit" verticies="t"/>
            </v:shape>
            <v:rect id="_x0000_s2219" style="position:absolute;left:1953;top:2214;width:628;height:136;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add</w:t>
                    </w:r>
                    <w:proofErr w:type="gramEnd"/>
                    <w:r w:rsidRPr="00C86038">
                      <w:rPr>
                        <w:rFonts w:cs="Arial"/>
                        <w:color w:val="000000"/>
                        <w:sz w:val="10"/>
                        <w:szCs w:val="12"/>
                        <w:lang w:val="en-US"/>
                      </w:rPr>
                      <w:t xml:space="preserve"> missing</w:t>
                    </w:r>
                  </w:p>
                </w:txbxContent>
              </v:textbox>
            </v:rect>
            <v:rect id="_x0000_s2220" style="position:absolute;left:1953;top:2370;width:595;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parameters</w:t>
                    </w:r>
                    <w:proofErr w:type="gramEnd"/>
                  </w:p>
                </w:txbxContent>
              </v:textbox>
            </v:rect>
            <v:shape id="_x0000_s2221" style="position:absolute;left:3075;top:1985;width:639;height:1010" coordsize="639,1010" path="m639,1010l591,926m567,878l506,794m482,746l422,662m398,613l338,529m313,481l253,397m229,349l169,265m145,216l84,132m60,84l,e" filled="f" strokeweight=".6pt">
              <v:path arrowok="t"/>
              <o:lock v:ext="edit" verticies="t"/>
            </v:shape>
            <v:shape id="_x0000_s2222" style="position:absolute;left:3569;top:2815;width:145;height:180" coordsize="145,180" path="m145,180l,60m145,180l97,e" filled="f" strokeweight=".6pt">
              <v:stroke joinstyle="bevel" endcap="round"/>
              <v:path arrowok="t"/>
              <o:lock v:ext="edit" verticies="t"/>
            </v:shape>
            <v:rect id="_x0000_s2223" style="position:absolute;left:3051;top:2238;width:628;height:135;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add</w:t>
                    </w:r>
                    <w:proofErr w:type="gramEnd"/>
                    <w:r w:rsidRPr="00C86038">
                      <w:rPr>
                        <w:rFonts w:cs="Arial"/>
                        <w:color w:val="000000"/>
                        <w:sz w:val="10"/>
                        <w:szCs w:val="12"/>
                        <w:lang w:val="en-US"/>
                      </w:rPr>
                      <w:t xml:space="preserve"> missing</w:t>
                    </w:r>
                  </w:p>
                </w:txbxContent>
              </v:textbox>
            </v:rect>
            <v:rect id="_x0000_s2224" style="position:absolute;left:3051;top:2394;width:595;height:136;mso-wrap-style:none" filled="f" stroked="f">
              <v:textbox style="mso-fit-shape-to-text:t" inset="0,0,0,0">
                <w:txbxContent>
                  <w:p w:rsidR="005C2447" w:rsidRPr="00C86038" w:rsidRDefault="005C2447">
                    <w:pPr>
                      <w:rPr>
                        <w:sz w:val="19"/>
                      </w:rPr>
                    </w:pPr>
                    <w:proofErr w:type="gramStart"/>
                    <w:r w:rsidRPr="00C86038">
                      <w:rPr>
                        <w:rFonts w:cs="Arial"/>
                        <w:color w:val="000000"/>
                        <w:sz w:val="10"/>
                        <w:szCs w:val="12"/>
                        <w:lang w:val="en-US"/>
                      </w:rPr>
                      <w:t>parameters</w:t>
                    </w:r>
                    <w:proofErr w:type="gramEnd"/>
                  </w:p>
                </w:txbxContent>
              </v:textbox>
            </v:rect>
            <v:shape id="_x0000_s2225" style="position:absolute;left:3316;top:1119;width:205;height:84" coordsize="205,84" path="m,84l36,72m84,60l121,36m169,24l205,e" filled="f" strokeweight=".6pt">
              <v:path arrowok="t"/>
              <o:lock v:ext="edit" verticies="t"/>
            </v:shape>
            <v:shape id="_x0000_s2226" style="position:absolute;left:3099;top:1780;width:627;height:0" coordsize="627,0" path="m,l36,m84,r37,m169,r36,m253,r36,m338,r36,m422,r36,m506,r37,m591,r36,e" filled="f" strokeweight=".6pt">
              <v:path arrowok="t"/>
              <o:lock v:ext="edit" verticies="t"/>
            </v:shape>
            <v:shape id="_x0000_s2227" style="position:absolute;left:1736;top:1804;width:712;height:0" coordsize="712,0" path="m712,l676,m627,l591,m543,l507,m459,l422,m374,l338,m290,l254,m205,l169,m121,l85,m37,l,e" filled="f" strokeweight=".6pt">
              <v:path arrowok="t"/>
              <o:lock v:ext="edit" verticies="t"/>
            </v:shape>
            <v:shape id="_x0000_s2228" style="position:absolute;left:3352;top:3886;width:205;height:204" coordsize="205,204" path="m205,l169,36m121,84l85,120m36,168l,204e" filled="f" strokeweight=".6pt">
              <v:path arrowok="t"/>
              <o:lock v:ext="edit" verticies="t"/>
            </v:shape>
            <w10:anchorlock/>
          </v:group>
        </w:pict>
      </w:r>
    </w:p>
    <w:p w:rsidR="00351EAE" w:rsidRDefault="00351EAE" w:rsidP="0044498E">
      <w:pPr>
        <w:pStyle w:val="OdsStandard"/>
        <w:spacing w:before="120"/>
      </w:pPr>
      <w:r>
        <w:t xml:space="preserve">Figure 3.1: </w:t>
      </w:r>
      <w:r w:rsidR="009D559F">
        <w:t>Process of SCWS Administration Session Parameters creation</w:t>
      </w:r>
    </w:p>
    <w:p w:rsidR="00351EAE" w:rsidRDefault="00351EAE">
      <w:pPr>
        <w:pStyle w:val="OdsStandard"/>
      </w:pPr>
    </w:p>
    <w:p w:rsidR="009D559F" w:rsidRPr="0044498E" w:rsidRDefault="00EA1969" w:rsidP="0044498E">
      <w:pPr>
        <w:pStyle w:val="OdsStandard"/>
        <w:jc w:val="center"/>
      </w:pPr>
      <w:r>
        <w:pict>
          <v:group id="_x0000_s2231" editas="canvas" style="width:314.6pt;height:216.55pt;mso-position-horizontal-relative:char;mso-position-vertical-relative:line" coordorigin="-1,-1" coordsize="6746,4643">
            <o:lock v:ext="edit" aspectratio="t"/>
            <v:shape id="_x0000_s2230" type="#_x0000_t75" style="position:absolute;left:-1;top:-1;width:6746;height:4643" o:preferrelative="f">
              <v:fill o:detectmouseclick="t"/>
              <v:path o:extrusionok="t" o:connecttype="none"/>
              <o:lock v:ext="edit" text="t"/>
            </v:shape>
            <v:rect id="_x0000_s2232" style="position:absolute;left:-1;top:-1;width:6744;height:4641" filled="f" strokeweight=".05pt">
              <v:stroke joinstyle="round" endcap="square"/>
            </v:rect>
            <v:shape id="_x0000_s2233" style="position:absolute;left:40;top:40;width:2573;height:250" coordsize="2573,250" path="m,250r2402,l2573,65r,-65l,,,250xe" stroked="f">
              <v:path arrowok="t"/>
            </v:shape>
            <v:shape id="_x0000_s2234" style="position:absolute;left:40;top:40;width:2573;height:250" coordsize="2573,250" path="m,250r2402,l2573,65r,-65l,,,250xe" filled="f" strokeweight=".05pt">
              <v:stroke endcap="square"/>
              <v:path arrowok="t"/>
            </v:shape>
            <v:rect id="_x0000_s2235" style="position:absolute;left:106;top:79;width:2910;height:322" filled="f" stroked="f">
              <v:textbox inset="0,0,0,0">
                <w:txbxContent>
                  <w:p w:rsidR="005C2447" w:rsidRPr="00142145" w:rsidRDefault="005C2447">
                    <w:pPr>
                      <w:rPr>
                        <w:sz w:val="20"/>
                      </w:rPr>
                    </w:pPr>
                    <w:r w:rsidRPr="00142145">
                      <w:rPr>
                        <w:rFonts w:cs="Arial"/>
                        <w:b/>
                        <w:bCs/>
                        <w:color w:val="000000"/>
                        <w:sz w:val="13"/>
                        <w:szCs w:val="14"/>
                        <w:lang w:val="en-US"/>
                      </w:rPr>
                      <w:t>RAM over HTTP Admin Session Parameters</w:t>
                    </w:r>
                  </w:p>
                </w:txbxContent>
              </v:textbox>
            </v:rect>
            <v:rect id="_x0000_s2236" style="position:absolute;left:370;top:1121;width:1174;height:910" fillcolor="#c0bfc0" stroked="f"/>
            <v:rect id="_x0000_s2237" style="position:absolute;left:370;top:1121;width:1174;height:910" filled="f" strokecolor="#c0bfc0" strokeweight=".65pt">
              <v:stroke endcap="square"/>
            </v:rect>
            <v:rect id="_x0000_s2238" style="position:absolute;left:330;top:1081;width:13;height:910" fillcolor="#a9a9a9" stroked="f"/>
            <v:rect id="_x0000_s2239" style="position:absolute;left:343;top:1081;width:27;height:910" fillcolor="#aaa" stroked="f"/>
            <v:rect id="_x0000_s2240" style="position:absolute;left:370;top:1081;width:26;height:910" fillcolor="#ababab" stroked="f"/>
            <v:rect id="_x0000_s2241" style="position:absolute;left:396;top:1081;width:26;height:910" fillcolor="#acacac" stroked="f"/>
            <v:rect id="_x0000_s2242" style="position:absolute;left:422;top:1081;width:27;height:910" fillcolor="#adadad" stroked="f"/>
            <v:rect id="_x0000_s2243" style="position:absolute;left:449;top:1081;width:26;height:910" fillcolor="#aeaeae" stroked="f"/>
            <v:rect id="_x0000_s2244" style="position:absolute;left:475;top:1081;width:27;height:910" fillcolor="#afafaf" stroked="f"/>
            <v:rect id="_x0000_s2245" style="position:absolute;left:502;top:1081;width:13;height:910" fillcolor="#b0b0b0" stroked="f"/>
            <v:rect id="_x0000_s2246" style="position:absolute;left:515;top:1081;width:26;height:910" fillcolor="#b1b1b1" stroked="f"/>
            <v:rect id="_x0000_s2247" style="position:absolute;left:541;top:1081;width:27;height:910" fillcolor="#b2b2b2" stroked="f"/>
            <v:rect id="_x0000_s2248" style="position:absolute;left:568;top:1081;width:26;height:910" fillcolor="#b3b3b3" stroked="f"/>
            <v:rect id="_x0000_s2249" style="position:absolute;left:594;top:1081;width:26;height:910" fillcolor="#b4b4b4" stroked="f"/>
            <v:rect id="_x0000_s2250" style="position:absolute;left:620;top:1081;width:27;height:910" fillcolor="#b5b5b5" stroked="f"/>
            <v:rect id="_x0000_s2251" style="position:absolute;left:647;top:1081;width:39;height:910" fillcolor="#b6b6b6" stroked="f"/>
            <v:rect id="_x0000_s2252" style="position:absolute;left:686;top:1081;width:27;height:910" fillcolor="#b7b7b7" stroked="f"/>
            <v:rect id="_x0000_s2253" style="position:absolute;left:713;top:1081;width:26;height:910" fillcolor="#b8b8b8" stroked="f"/>
            <v:rect id="_x0000_s2254" style="position:absolute;left:739;top:1081;width:27;height:910" fillcolor="#b9b9b9" stroked="f"/>
            <v:rect id="_x0000_s2255" style="position:absolute;left:766;top:1081;width:26;height:910" fillcolor="#bababa" stroked="f"/>
            <v:rect id="_x0000_s2256" style="position:absolute;left:792;top:1081;width:26;height:910" fillcolor="#bbb" stroked="f"/>
            <v:rect id="_x0000_s2257" style="position:absolute;left:818;top:1081;width:27;height:910" fillcolor="#bcbcbc" stroked="f"/>
            <v:rect id="_x0000_s2258" style="position:absolute;left:845;top:1081;width:13;height:910" fillcolor="#bdbdbd" stroked="f"/>
            <v:rect id="_x0000_s2259" style="position:absolute;left:858;top:1081;width:26;height:910" fillcolor="#bebebe" stroked="f"/>
            <v:rect id="_x0000_s2260" style="position:absolute;left:884;top:1081;width:27;height:910" fillcolor="#bfbfbf" stroked="f"/>
            <v:rect id="_x0000_s2261" style="position:absolute;left:911;top:1081;width:594;height:910" fillcolor="silver" stroked="f"/>
            <v:rect id="_x0000_s2262" style="position:absolute;left:330;top:1081;width:1175;height:910" filled="f" strokeweight=".65pt">
              <v:stroke endcap="square"/>
            </v:rect>
            <v:rect id="_x0000_s2263" style="position:absolute;left:502;top:1200;width:825;height:322" filled="f" stroked="f">
              <v:textbox inset="0,0,0,0">
                <w:txbxContent>
                  <w:p w:rsidR="005C2447" w:rsidRPr="00142145" w:rsidRDefault="005C2447">
                    <w:pPr>
                      <w:rPr>
                        <w:sz w:val="20"/>
                      </w:rPr>
                    </w:pPr>
                    <w:r w:rsidRPr="00142145">
                      <w:rPr>
                        <w:rFonts w:cs="Arial"/>
                        <w:b/>
                        <w:bCs/>
                        <w:color w:val="000000"/>
                        <w:sz w:val="13"/>
                        <w:szCs w:val="14"/>
                        <w:lang w:val="en-US"/>
                      </w:rPr>
                      <w:t xml:space="preserve">Trigger SMS </w:t>
                    </w:r>
                  </w:p>
                </w:txbxContent>
              </v:textbox>
            </v:rect>
            <v:rect id="_x0000_s2264" style="position:absolute;left:554;top:1371;width:755;height:322" filled="f" stroked="f">
              <v:textbox inset="0,0,0,0">
                <w:txbxContent>
                  <w:p w:rsidR="005C2447" w:rsidRPr="00142145" w:rsidRDefault="005C2447">
                    <w:pPr>
                      <w:rPr>
                        <w:sz w:val="20"/>
                      </w:rPr>
                    </w:pPr>
                    <w:proofErr w:type="gramStart"/>
                    <w:r w:rsidRPr="00142145">
                      <w:rPr>
                        <w:rFonts w:cs="Arial"/>
                        <w:b/>
                        <w:bCs/>
                        <w:color w:val="000000"/>
                        <w:sz w:val="13"/>
                        <w:szCs w:val="14"/>
                        <w:lang w:val="en-US"/>
                      </w:rPr>
                      <w:t>parameters</w:t>
                    </w:r>
                    <w:proofErr w:type="gramEnd"/>
                  </w:p>
                </w:txbxContent>
              </v:textbox>
            </v:rect>
            <v:line id="_x0000_s2265" style="position:absolute" from="330,1609" to="1505,1609" strokeweight=".65pt">
              <v:stroke joinstyle="miter" endcap="square"/>
            </v:line>
            <v:rect id="_x0000_s2266" style="position:absolute;left:1993;top:2044;width:1399;height:910" fillcolor="#c0bfc0" stroked="f"/>
            <v:rect id="_x0000_s2267" style="position:absolute;left:1993;top:2044;width:1399;height:910" filled="f" strokecolor="#c0bfc0" strokeweight=".65pt">
              <v:stroke endcap="square"/>
            </v:rect>
            <v:rect id="_x0000_s2268" style="position:absolute;left:1953;top:2004;width:27;height:910" fillcolor="#a9a9a9" stroked="f"/>
            <v:rect id="_x0000_s2269" style="position:absolute;left:1980;top:2004;width:26;height:910" fillcolor="#aaa" stroked="f"/>
            <v:rect id="_x0000_s2270" style="position:absolute;left:2006;top:2004;width:27;height:910" fillcolor="#ababab" stroked="f"/>
            <v:rect id="_x0000_s2271" style="position:absolute;left:2033;top:2004;width:26;height:910" fillcolor="#acacac" stroked="f"/>
            <v:rect id="_x0000_s2272" style="position:absolute;left:2059;top:2004;width:26;height:910" fillcolor="#adadad" stroked="f"/>
            <v:rect id="_x0000_s2273" style="position:absolute;left:2085;top:2004;width:40;height:910" fillcolor="#aeaeae" stroked="f"/>
            <v:rect id="_x0000_s2274" style="position:absolute;left:2125;top:2004;width:26;height:910" fillcolor="#afafaf" stroked="f"/>
            <v:rect id="_x0000_s2275" style="position:absolute;left:2151;top:2004;width:27;height:910" fillcolor="#b0b0b0" stroked="f"/>
            <v:rect id="_x0000_s2276" style="position:absolute;left:2178;top:2004;width:26;height:910" fillcolor="#b1b1b1" stroked="f"/>
            <v:rect id="_x0000_s2277" style="position:absolute;left:2204;top:2004;width:27;height:910" fillcolor="#b2b2b2" stroked="f"/>
            <v:rect id="_x0000_s2278" style="position:absolute;left:2231;top:2004;width:39;height:910" fillcolor="#b3b3b3" stroked="f"/>
            <v:rect id="_x0000_s2279" style="position:absolute;left:2270;top:2004;width:27;height:910" fillcolor="#b4b4b4" stroked="f"/>
            <v:rect id="_x0000_s2280" style="position:absolute;left:2297;top:2004;width:39;height:910" fillcolor="#b5b5b5" stroked="f"/>
            <v:rect id="_x0000_s2281" style="position:absolute;left:2336;top:2004;width:40;height:910" fillcolor="#b6b6b6" stroked="f"/>
            <v:rect id="_x0000_s2282" style="position:absolute;left:2376;top:2004;width:39;height:910" fillcolor="#b7b7b7" stroked="f"/>
            <v:rect id="_x0000_s2283" style="position:absolute;left:2415;top:2004;width:27;height:910" fillcolor="#b8b8b8" stroked="f"/>
            <v:rect id="_x0000_s2284" style="position:absolute;left:2442;top:2004;width:26;height:910" fillcolor="#b9b9b9" stroked="f"/>
            <v:rect id="_x0000_s2285" style="position:absolute;left:2468;top:2004;width:27;height:910" fillcolor="#bababa" stroked="f"/>
            <v:rect id="_x0000_s2286" style="position:absolute;left:2495;top:2004;width:39;height:910" fillcolor="#bbb" stroked="f"/>
            <v:rect id="_x0000_s2287" style="position:absolute;left:2534;top:2004;width:27;height:910" fillcolor="#bcbcbc" stroked="f"/>
            <v:rect id="_x0000_s2288" style="position:absolute;left:2561;top:2004;width:26;height:910" fillcolor="#bdbdbd" stroked="f"/>
            <v:rect id="_x0000_s2289" style="position:absolute;left:2587;top:2004;width:26;height:910" fillcolor="#bebebe" stroked="f"/>
            <v:rect id="_x0000_s2290" style="position:absolute;left:2613;top:2004;width:27;height:910" fillcolor="#bfbfbf" stroked="f"/>
            <v:rect id="_x0000_s2291" style="position:absolute;left:2640;top:2004;width:713;height:910" fillcolor="silver" stroked="f"/>
            <v:rect id="_x0000_s2292" style="position:absolute;left:1953;top:2004;width:1400;height:910" filled="f" strokeweight=".65pt">
              <v:stroke endcap="square"/>
            </v:rect>
            <v:rect id="_x0000_s2293" style="position:absolute;left:2046;top:2123;width:1238;height:322" filled="f" stroked="f">
              <v:textbox inset="0,0,0,0">
                <w:txbxContent>
                  <w:p w:rsidR="005C2447" w:rsidRPr="00142145" w:rsidRDefault="005C2447">
                    <w:pPr>
                      <w:rPr>
                        <w:sz w:val="20"/>
                      </w:rPr>
                    </w:pPr>
                    <w:r w:rsidRPr="00142145">
                      <w:rPr>
                        <w:rFonts w:cs="Arial"/>
                        <w:b/>
                        <w:bCs/>
                        <w:color w:val="000000"/>
                        <w:sz w:val="13"/>
                        <w:szCs w:val="14"/>
                        <w:lang w:val="en-US"/>
                      </w:rPr>
                      <w:t xml:space="preserve">Triggered Security </w:t>
                    </w:r>
                  </w:p>
                </w:txbxContent>
              </v:textbox>
            </v:rect>
            <v:rect id="_x0000_s2294" style="position:absolute;left:2019;top:2295;width:1308;height:322" filled="f" stroked="f">
              <v:textbox inset="0,0,0,0">
                <w:txbxContent>
                  <w:p w:rsidR="005C2447" w:rsidRPr="00142145" w:rsidRDefault="005C2447">
                    <w:pPr>
                      <w:rPr>
                        <w:sz w:val="20"/>
                      </w:rPr>
                    </w:pPr>
                    <w:r w:rsidRPr="00142145">
                      <w:rPr>
                        <w:rFonts w:cs="Arial"/>
                        <w:b/>
                        <w:bCs/>
                        <w:color w:val="000000"/>
                        <w:sz w:val="13"/>
                        <w:szCs w:val="14"/>
                        <w:lang w:val="en-US"/>
                      </w:rPr>
                      <w:t>Domain parameters</w:t>
                    </w:r>
                  </w:p>
                </w:txbxContent>
              </v:textbox>
            </v:rect>
            <v:line id="_x0000_s2295" style="position:absolute" from="1953,2532" to="3353,2532" strokeweight=".65pt">
              <v:stroke joinstyle="miter" endcap="square"/>
            </v:line>
            <v:rect id="_x0000_s2296" style="position:absolute;left:3577;top:3323;width:1623;height:1095" fillcolor="#c0bfc0" stroked="f"/>
            <v:rect id="_x0000_s2297" style="position:absolute;left:3577;top:3323;width:1623;height:1095" filled="f" strokecolor="#c0bfc0" strokeweight=".65pt">
              <v:stroke endcap="square"/>
            </v:rect>
            <v:rect id="_x0000_s2298" style="position:absolute;left:3537;top:3284;width:27;height:1094" fillcolor="#a9a9a9" stroked="f"/>
            <v:rect id="_x0000_s2299" style="position:absolute;left:3564;top:3284;width:26;height:1094" fillcolor="#aaa" stroked="f"/>
            <v:rect id="_x0000_s2300" style="position:absolute;left:3590;top:3284;width:40;height:1094" fillcolor="#ababab" stroked="f"/>
            <v:rect id="_x0000_s2301" style="position:absolute;left:3630;top:3284;width:26;height:1094" fillcolor="#acacac" stroked="f"/>
            <v:rect id="_x0000_s2302" style="position:absolute;left:3656;top:3284;width:40;height:1094" fillcolor="#adadad" stroked="f"/>
            <v:rect id="_x0000_s2303" style="position:absolute;left:3696;top:3284;width:39;height:1094" fillcolor="#aeaeae" stroked="f"/>
            <v:rect id="_x0000_s2304" style="position:absolute;left:3735;top:3284;width:27;height:1094" fillcolor="#afafaf" stroked="f"/>
            <v:rect id="_x0000_s2305" style="position:absolute;left:3762;top:3284;width:39;height:1094" fillcolor="#b0b0b0" stroked="f"/>
            <v:rect id="_x0000_s2306" style="position:absolute;left:3801;top:3284;width:27;height:1094" fillcolor="#b1b1b1" stroked="f"/>
            <v:rect id="_x0000_s2307" style="position:absolute;left:3828;top:3284;width:39;height:1094" fillcolor="#b2b2b2" stroked="f"/>
            <v:rect id="_x0000_s2308" style="position:absolute;left:3867;top:3284;width:27;height:1094" fillcolor="#b3b3b3" stroked="f"/>
            <v:rect id="_x0000_s2309" style="position:absolute;left:3894;top:3284;width:39;height:1094" fillcolor="#b4b4b4" stroked="f"/>
            <v:rect id="_x0000_s2310" style="position:absolute;left:3933;top:3284;width:40;height:1094" fillcolor="#b5b5b5" stroked="f"/>
            <v:rect id="_x0000_s2311" style="position:absolute;left:3973;top:3284;width:53;height:1094" fillcolor="#b6b6b6" stroked="f"/>
            <v:rect id="_x0000_s2312" style="position:absolute;left:4026;top:3284;width:39;height:1094" fillcolor="#b7b7b7" stroked="f"/>
            <v:rect id="_x0000_s2313" style="position:absolute;left:4065;top:3284;width:40;height:1094" fillcolor="#b8b8b8" stroked="f"/>
            <v:rect id="_x0000_s2314" style="position:absolute;left:4105;top:3284;width:26;height:1094" fillcolor="#b9b9b9" stroked="f"/>
            <v:rect id="_x0000_s2315" style="position:absolute;left:4131;top:3284;width:40;height:1094" fillcolor="#bababa" stroked="f"/>
            <v:rect id="_x0000_s2316" style="position:absolute;left:4171;top:3284;width:26;height:1094" fillcolor="#bbb" stroked="f"/>
            <v:rect id="_x0000_s2317" style="position:absolute;left:4197;top:3284;width:40;height:1094" fillcolor="#bcbcbc" stroked="f"/>
            <v:rect id="_x0000_s2318" style="position:absolute;left:4237;top:3284;width:40;height:1094" fillcolor="#bdbdbd" stroked="f"/>
            <v:rect id="_x0000_s2319" style="position:absolute;left:4277;top:3284;width:26;height:1094" fillcolor="#bebebe" stroked="f"/>
            <v:rect id="_x0000_s2320" style="position:absolute;left:4303;top:3284;width:40;height:1094" fillcolor="#bfbfbf" stroked="f"/>
            <v:rect id="_x0000_s2321" style="position:absolute;left:4343;top:3284;width:818;height:1094" fillcolor="silver" stroked="f"/>
            <v:rect id="_x0000_s2322" style="position:absolute;left:3537;top:3284;width:1624;height:1094" filled="f" strokeweight=".65pt">
              <v:stroke endcap="square"/>
            </v:rect>
            <v:rect id="_x0000_s2323" style="position:absolute;left:3577;top:3402;width:1557;height:322" filled="f" stroked="f">
              <v:textbox inset="0,0,0,0">
                <w:txbxContent>
                  <w:p w:rsidR="005C2447" w:rsidRPr="00142145" w:rsidRDefault="005C2447">
                    <w:pPr>
                      <w:rPr>
                        <w:sz w:val="20"/>
                      </w:rPr>
                    </w:pPr>
                    <w:r w:rsidRPr="00142145">
                      <w:rPr>
                        <w:rFonts w:cs="Arial"/>
                        <w:b/>
                        <w:bCs/>
                        <w:color w:val="000000"/>
                        <w:sz w:val="13"/>
                        <w:szCs w:val="14"/>
                        <w:lang w:val="en-US"/>
                      </w:rPr>
                      <w:t xml:space="preserve">Issuer Security Domain </w:t>
                    </w:r>
                  </w:p>
                </w:txbxContent>
              </v:textbox>
            </v:rect>
            <v:rect id="_x0000_s2324" style="position:absolute;left:3986;top:3574;width:755;height:322" filled="f" stroked="f">
              <v:textbox inset="0,0,0,0">
                <w:txbxContent>
                  <w:p w:rsidR="005C2447" w:rsidRPr="00142145" w:rsidRDefault="005C2447">
                    <w:pPr>
                      <w:rPr>
                        <w:sz w:val="20"/>
                      </w:rPr>
                    </w:pPr>
                    <w:proofErr w:type="gramStart"/>
                    <w:r w:rsidRPr="00142145">
                      <w:rPr>
                        <w:rFonts w:cs="Arial"/>
                        <w:b/>
                        <w:bCs/>
                        <w:color w:val="000000"/>
                        <w:sz w:val="13"/>
                        <w:szCs w:val="14"/>
                        <w:lang w:val="en-US"/>
                      </w:rPr>
                      <w:t>parameters</w:t>
                    </w:r>
                    <w:proofErr w:type="gramEnd"/>
                  </w:p>
                </w:txbxContent>
              </v:textbox>
            </v:rect>
            <v:line id="_x0000_s2325" style="position:absolute" from="3537,3811" to="5161,3811" strokeweight=".65pt">
              <v:stroke joinstyle="miter" endcap="square"/>
            </v:line>
            <v:rect id="_x0000_s2326" style="position:absolute;left:1821;top:659;width:1518;height:660" fillcolor="#c0bfc0" stroked="f"/>
            <v:rect id="_x0000_s2327" style="position:absolute;left:1821;top:659;width:1518;height:660" filled="f" strokecolor="#c0bfc0" strokeweight=".65pt">
              <v:stroke endcap="square"/>
            </v:rect>
            <v:shape id="_x0000_s2328" style="position:absolute;left:1782;top:462;width:1531;height:830" coordsize="1531,830" path="m,l,830r1531,l1531,158,1373,,,xe" fillcolor="#f7f3f7" stroked="f">
              <v:path arrowok="t"/>
            </v:shape>
            <v:shape id="_x0000_s2329" style="position:absolute;left:1782;top:462;width:1531;height:830" coordsize="1531,830" path="m,l,830r1531,l1531,158,1373,,,xe" filled="f" strokeweight=".65pt">
              <v:stroke joinstyle="miter" endcap="square"/>
              <v:path arrowok="t"/>
            </v:shape>
            <v:shape id="_x0000_s2330" style="position:absolute;left:3155;top:462;width:158;height:158" coordsize="158,158" path="m,l,158r158,l,xe" fillcolor="#d4d0d4" stroked="f">
              <v:path arrowok="t"/>
            </v:shape>
            <v:shape id="_x0000_s2331" style="position:absolute;left:3155;top:462;width:158;height:158" coordsize="158,158" path="m,l,158r158,l,xe" filled="f" strokeweight=".65pt">
              <v:stroke joinstyle="miter" endcap="square"/>
              <v:path arrowok="t"/>
            </v:shape>
            <v:rect id="_x0000_s2332" style="position:absolute;left:1848;top:646;width:1183;height:322" filled="f" stroked="f">
              <v:textbox inset="0,0,0,0">
                <w:txbxContent>
                  <w:p w:rsidR="005C2447" w:rsidRPr="00142145" w:rsidRDefault="005C2447">
                    <w:pPr>
                      <w:rPr>
                        <w:sz w:val="20"/>
                      </w:rPr>
                    </w:pPr>
                    <w:r w:rsidRPr="00142145">
                      <w:rPr>
                        <w:rFonts w:cs="Arial"/>
                        <w:color w:val="000000"/>
                        <w:sz w:val="13"/>
                        <w:szCs w:val="14"/>
                        <w:lang w:val="en-US"/>
                      </w:rPr>
                      <w:t xml:space="preserve">Delivered to Applet </w:t>
                    </w:r>
                  </w:p>
                </w:txbxContent>
              </v:textbox>
            </v:rect>
            <v:rect id="_x0000_s2333" style="position:absolute;left:1848;top:818;width:1222;height:322" filled="f" stroked="f">
              <v:textbox inset="0,0,0,0">
                <w:txbxContent>
                  <w:p w:rsidR="005C2447" w:rsidRPr="00142145" w:rsidRDefault="005C2447">
                    <w:pPr>
                      <w:rPr>
                        <w:sz w:val="20"/>
                      </w:rPr>
                    </w:pPr>
                    <w:proofErr w:type="gramStart"/>
                    <w:r w:rsidRPr="00142145">
                      <w:rPr>
                        <w:rFonts w:cs="Arial"/>
                        <w:color w:val="000000"/>
                        <w:sz w:val="13"/>
                        <w:szCs w:val="14"/>
                        <w:lang w:val="en-US"/>
                      </w:rPr>
                      <w:t>identified</w:t>
                    </w:r>
                    <w:proofErr w:type="gramEnd"/>
                    <w:r w:rsidRPr="00142145">
                      <w:rPr>
                        <w:rFonts w:cs="Arial"/>
                        <w:color w:val="000000"/>
                        <w:sz w:val="13"/>
                        <w:szCs w:val="14"/>
                        <w:lang w:val="en-US"/>
                      </w:rPr>
                      <w:t xml:space="preserve"> by TAR of </w:t>
                    </w:r>
                  </w:p>
                </w:txbxContent>
              </v:textbox>
            </v:rect>
            <v:rect id="_x0000_s2334" style="position:absolute;left:1848;top:989;width:895;height:322" filled="f" stroked="f">
              <v:textbox inset="0,0,0,0">
                <w:txbxContent>
                  <w:p w:rsidR="005C2447" w:rsidRPr="00142145" w:rsidRDefault="005C2447">
                    <w:pPr>
                      <w:rPr>
                        <w:sz w:val="20"/>
                      </w:rPr>
                    </w:pPr>
                    <w:r w:rsidRPr="00142145">
                      <w:rPr>
                        <w:rFonts w:cs="Arial"/>
                        <w:color w:val="000000"/>
                        <w:sz w:val="13"/>
                        <w:szCs w:val="14"/>
                        <w:lang w:val="en-US"/>
                      </w:rPr>
                      <w:t>OTA message</w:t>
                    </w:r>
                  </w:p>
                </w:txbxContent>
              </v:textbox>
            </v:rect>
            <v:rect id="_x0000_s2335" style="position:absolute;left:3709;top:963;width:2112;height:870" fillcolor="#c0bfc0" stroked="f"/>
            <v:rect id="_x0000_s2336" style="position:absolute;left:3709;top:963;width:2112;height:870" filled="f" strokecolor="#c0bfc0" strokeweight=".65pt">
              <v:stroke endcap="square"/>
            </v:rect>
            <v:shape id="_x0000_s2337" style="position:absolute;left:3669;top:765;width:2125;height:1042" coordsize="2125,1042" path="m,l,1042r2125,l2125,158,1967,,,xe" fillcolor="#f7f3f7" stroked="f">
              <v:path arrowok="t"/>
            </v:shape>
            <v:shape id="_x0000_s2338" style="position:absolute;left:3669;top:765;width:2125;height:1042" coordsize="2125,1042" path="m,l,1042r2125,l2125,158,1967,,,xe" filled="f" strokeweight=".65pt">
              <v:stroke joinstyle="miter" endcap="square"/>
              <v:path arrowok="t"/>
            </v:shape>
            <v:shape id="_x0000_s2339" style="position:absolute;left:5636;top:765;width:158;height:158" coordsize="158,158" path="m,l,158r158,l,xe" fillcolor="#d4d0d4" stroked="f">
              <v:path arrowok="t"/>
            </v:shape>
            <v:shape id="_x0000_s2340" style="position:absolute;left:5636;top:765;width:158;height:158" coordsize="158,158" path="m,l,158r158,l,xe" filled="f" strokeweight=".65pt">
              <v:stroke joinstyle="miter" endcap="square"/>
              <v:path arrowok="t"/>
            </v:shape>
            <v:rect id="_x0000_s2341" style="position:absolute;left:3735;top:949;width:1985;height:322" filled="f" stroked="f">
              <v:textbox inset="0,0,0,0">
                <w:txbxContent>
                  <w:p w:rsidR="005C2447" w:rsidRPr="00142145" w:rsidRDefault="005C2447">
                    <w:pPr>
                      <w:rPr>
                        <w:sz w:val="20"/>
                      </w:rPr>
                    </w:pPr>
                    <w:r w:rsidRPr="00142145">
                      <w:rPr>
                        <w:rFonts w:cs="Arial"/>
                        <w:color w:val="000000"/>
                        <w:sz w:val="13"/>
                        <w:szCs w:val="14"/>
                        <w:lang w:val="en-US"/>
                      </w:rPr>
                      <w:t xml:space="preserve">Default parameters of Triggered </w:t>
                    </w:r>
                  </w:p>
                </w:txbxContent>
              </v:textbox>
            </v:rect>
            <v:rect id="_x0000_s2342" style="position:absolute;left:3735;top:1121;width:1845;height:322" filled="f" stroked="f">
              <v:textbox inset="0,0,0,0">
                <w:txbxContent>
                  <w:p w:rsidR="005C2447" w:rsidRPr="00142145" w:rsidRDefault="005C2447">
                    <w:pPr>
                      <w:rPr>
                        <w:sz w:val="20"/>
                      </w:rPr>
                    </w:pPr>
                    <w:r w:rsidRPr="00142145">
                      <w:rPr>
                        <w:rFonts w:cs="Arial"/>
                        <w:color w:val="000000"/>
                        <w:sz w:val="13"/>
                        <w:szCs w:val="14"/>
                        <w:lang w:val="en-US"/>
                      </w:rPr>
                      <w:t xml:space="preserve">Security Domain handed over </w:t>
                    </w:r>
                  </w:p>
                </w:txbxContent>
              </v:textbox>
            </v:rect>
            <v:rect id="_x0000_s2343" style="position:absolute;left:3735;top:1292;width:1720;height:322" filled="f" stroked="f">
              <v:textbox inset="0,0,0,0">
                <w:txbxContent>
                  <w:p w:rsidR="005C2447" w:rsidRPr="00142145" w:rsidRDefault="005C2447">
                    <w:pPr>
                      <w:rPr>
                        <w:sz w:val="20"/>
                      </w:rPr>
                    </w:pPr>
                    <w:proofErr w:type="gramStart"/>
                    <w:r w:rsidRPr="00142145">
                      <w:rPr>
                        <w:rFonts w:cs="Arial"/>
                        <w:color w:val="000000"/>
                        <w:sz w:val="13"/>
                        <w:szCs w:val="14"/>
                        <w:lang w:val="en-US"/>
                      </w:rPr>
                      <w:t>during</w:t>
                    </w:r>
                    <w:proofErr w:type="gramEnd"/>
                    <w:r w:rsidRPr="00142145">
                      <w:rPr>
                        <w:rFonts w:cs="Arial"/>
                        <w:color w:val="000000"/>
                        <w:sz w:val="13"/>
                        <w:szCs w:val="14"/>
                        <w:lang w:val="en-US"/>
                      </w:rPr>
                      <w:t xml:space="preserve"> installation within the </w:t>
                    </w:r>
                  </w:p>
                </w:txbxContent>
              </v:textbox>
            </v:rect>
            <v:rect id="_x0000_s2344" style="position:absolute;left:3735;top:1464;width:513;height:322" filled="f" stroked="f">
              <v:textbox inset="0,0,0,0">
                <w:txbxContent>
                  <w:p w:rsidR="005C2447" w:rsidRPr="00142145" w:rsidRDefault="005C2447">
                    <w:pPr>
                      <w:rPr>
                        <w:sz w:val="20"/>
                      </w:rPr>
                    </w:pPr>
                    <w:r w:rsidRPr="00142145">
                      <w:rPr>
                        <w:rFonts w:cs="Arial"/>
                        <w:color w:val="000000"/>
                        <w:sz w:val="13"/>
                        <w:szCs w:val="14"/>
                        <w:lang w:val="en-US"/>
                      </w:rPr>
                      <w:t>'C9' Tag</w:t>
                    </w:r>
                  </w:p>
                </w:txbxContent>
              </v:textbox>
            </v:rect>
            <v:rect id="_x0000_s2345" style="position:absolute;left:4871;top:2229;width:1649;height:804" fillcolor="#c0bfc0" stroked="f"/>
            <v:rect id="_x0000_s2346" style="position:absolute;left:4871;top:2229;width:1649;height:804" filled="f" strokecolor="#c0bfc0" strokeweight=".65pt">
              <v:stroke endcap="square"/>
            </v:rect>
            <v:shape id="_x0000_s2347" style="position:absolute;left:4831;top:2031;width:1663;height:976" coordsize="1663,976" path="m,l,976r1663,l1663,158,1505,,,xe" fillcolor="#f7f3f7" stroked="f">
              <v:path arrowok="t"/>
            </v:shape>
            <v:shape id="_x0000_s2348" style="position:absolute;left:4831;top:2031;width:1663;height:976" coordsize="1663,976" path="m,l,976r1663,l1663,158,1505,,,xe" filled="f" strokeweight=".65pt">
              <v:stroke joinstyle="miter" endcap="square"/>
              <v:path arrowok="t"/>
            </v:shape>
            <v:shape id="_x0000_s2349" style="position:absolute;left:6336;top:2031;width:158;height:158" coordsize="158,158" path="m,l,158r158,l,xe" fillcolor="#d4d0d4" stroked="f">
              <v:path arrowok="t"/>
            </v:shape>
            <v:shape id="_x0000_s2350" style="position:absolute;left:6336;top:2031;width:158;height:158" coordsize="158,158" path="m,l,158r158,l,xe" filled="f" strokeweight=".65pt">
              <v:stroke joinstyle="miter" endcap="square"/>
              <v:path arrowok="t"/>
            </v:shape>
            <v:rect id="_x0000_s2351" style="position:absolute;left:4897;top:2215;width:1300;height:322" filled="f" stroked="f">
              <v:textbox inset="0,0,0,0">
                <w:txbxContent>
                  <w:p w:rsidR="005C2447" w:rsidRPr="00142145" w:rsidRDefault="005C2447">
                    <w:pPr>
                      <w:rPr>
                        <w:sz w:val="20"/>
                      </w:rPr>
                    </w:pPr>
                    <w:r w:rsidRPr="00142145">
                      <w:rPr>
                        <w:rFonts w:cs="Arial"/>
                        <w:color w:val="000000"/>
                        <w:sz w:val="13"/>
                        <w:szCs w:val="14"/>
                        <w:lang w:val="en-US"/>
                      </w:rPr>
                      <w:t xml:space="preserve">Parameters of Issuer </w:t>
                    </w:r>
                  </w:p>
                </w:txbxContent>
              </v:textbox>
            </v:rect>
            <v:rect id="_x0000_s2352" style="position:absolute;left:4897;top:2387;width:1534;height:322" filled="f" stroked="f">
              <v:textbox inset="0,0,0,0">
                <w:txbxContent>
                  <w:p w:rsidR="005C2447" w:rsidRPr="00142145" w:rsidRDefault="005C2447">
                    <w:pPr>
                      <w:rPr>
                        <w:sz w:val="20"/>
                      </w:rPr>
                    </w:pPr>
                    <w:r w:rsidRPr="00142145">
                      <w:rPr>
                        <w:rFonts w:cs="Arial"/>
                        <w:color w:val="000000"/>
                        <w:sz w:val="13"/>
                        <w:szCs w:val="14"/>
                        <w:lang w:val="en-US"/>
                      </w:rPr>
                      <w:t xml:space="preserve">Security Domain handed </w:t>
                    </w:r>
                  </w:p>
                </w:txbxContent>
              </v:textbox>
            </v:rect>
            <v:rect id="_x0000_s2353" style="position:absolute;left:4897;top:2558;width:1401;height:322" filled="f" stroked="f">
              <v:textbox inset="0,0,0,0">
                <w:txbxContent>
                  <w:p w:rsidR="005C2447" w:rsidRPr="00142145" w:rsidRDefault="005C2447">
                    <w:pPr>
                      <w:rPr>
                        <w:sz w:val="20"/>
                      </w:rPr>
                    </w:pPr>
                    <w:proofErr w:type="gramStart"/>
                    <w:r w:rsidRPr="00142145">
                      <w:rPr>
                        <w:rFonts w:cs="Arial"/>
                        <w:color w:val="000000"/>
                        <w:sz w:val="13"/>
                        <w:szCs w:val="14"/>
                        <w:lang w:val="en-US"/>
                      </w:rPr>
                      <w:t>over</w:t>
                    </w:r>
                    <w:proofErr w:type="gramEnd"/>
                    <w:r w:rsidRPr="00142145">
                      <w:rPr>
                        <w:rFonts w:cs="Arial"/>
                        <w:color w:val="000000"/>
                        <w:sz w:val="13"/>
                        <w:szCs w:val="14"/>
                        <w:lang w:val="en-US"/>
                      </w:rPr>
                      <w:t xml:space="preserve"> during installation </w:t>
                    </w:r>
                  </w:p>
                </w:txbxContent>
              </v:textbox>
            </v:rect>
            <v:rect id="_x0000_s2354" style="position:absolute;left:4897;top:2730;width:1143;height:322" filled="f" stroked="f">
              <v:textbox inset="0,0,0,0">
                <w:txbxContent>
                  <w:p w:rsidR="005C2447" w:rsidRPr="00142145" w:rsidRDefault="005C2447">
                    <w:pPr>
                      <w:rPr>
                        <w:sz w:val="20"/>
                      </w:rPr>
                    </w:pPr>
                    <w:proofErr w:type="gramStart"/>
                    <w:r w:rsidRPr="00142145">
                      <w:rPr>
                        <w:rFonts w:cs="Arial"/>
                        <w:color w:val="000000"/>
                        <w:sz w:val="13"/>
                        <w:szCs w:val="14"/>
                        <w:lang w:val="en-US"/>
                      </w:rPr>
                      <w:t>within</w:t>
                    </w:r>
                    <w:proofErr w:type="gramEnd"/>
                    <w:r w:rsidRPr="00142145">
                      <w:rPr>
                        <w:rFonts w:cs="Arial"/>
                        <w:color w:val="000000"/>
                        <w:sz w:val="13"/>
                        <w:szCs w:val="14"/>
                        <w:lang w:val="en-US"/>
                      </w:rPr>
                      <w:t xml:space="preserve"> the 'C9' Tag</w:t>
                    </w:r>
                  </w:p>
                </w:txbxContent>
              </v:textbox>
            </v:rect>
            <v:shape id="_x0000_s2355" style="position:absolute;left:2640;top:2928;width:515;height:1107" coordsize="515,1107" path="m515,1107r-40,-92m449,962l409,870m383,817l343,725m317,672l277,580m251,527l211,435m185,382l145,290m119,237l79,145m53,92l,e" filled="f" strokeweight=".65pt">
              <v:path arrowok="t"/>
              <o:lock v:ext="edit" verticies="t"/>
            </v:shape>
            <v:shape id="_x0000_s2356" style="position:absolute;left:3155;top:4035;width:382;height:0" coordsize="382,0" path="m382,l290,m237,l145,m92,l,e" filled="f" strokeweight=".65pt">
              <v:path arrowok="t"/>
              <o:lock v:ext="edit" verticies="t"/>
            </v:shape>
            <v:shape id="_x0000_s2357" style="position:absolute;left:3339;top:3969;width:198;height:132" coordsize="198,132" path="m198,66l,132m198,66l,e" filled="f" strokeweight=".65pt">
              <v:stroke joinstyle="bevel" endcap="round"/>
              <v:path arrowok="t"/>
              <o:lock v:ext="edit" verticies="t"/>
            </v:shape>
            <v:rect id="_x0000_s2358" style="position:absolute;left:2679;top:3837;width:748;height:322" filled="f" stroked="f">
              <v:textbox inset="0,0,0,0">
                <w:txbxContent>
                  <w:p w:rsidR="005C2447" w:rsidRPr="00142145" w:rsidRDefault="005C2447">
                    <w:pPr>
                      <w:rPr>
                        <w:sz w:val="20"/>
                      </w:rPr>
                    </w:pPr>
                    <w:proofErr w:type="gramStart"/>
                    <w:r w:rsidRPr="00142145">
                      <w:rPr>
                        <w:rFonts w:cs="Arial"/>
                        <w:color w:val="000000"/>
                        <w:sz w:val="13"/>
                        <w:szCs w:val="14"/>
                        <w:lang w:val="en-US"/>
                      </w:rPr>
                      <w:t>add</w:t>
                    </w:r>
                    <w:proofErr w:type="gramEnd"/>
                    <w:r w:rsidRPr="00142145">
                      <w:rPr>
                        <w:rFonts w:cs="Arial"/>
                        <w:color w:val="000000"/>
                        <w:sz w:val="13"/>
                        <w:szCs w:val="14"/>
                        <w:lang w:val="en-US"/>
                      </w:rPr>
                      <w:t xml:space="preserve"> missing</w:t>
                    </w:r>
                  </w:p>
                </w:txbxContent>
              </v:textbox>
            </v:rect>
            <v:rect id="_x0000_s2359" style="position:absolute;left:2679;top:4009;width:709;height:322" filled="f" stroked="f">
              <v:textbox inset="0,0,0,0">
                <w:txbxContent>
                  <w:p w:rsidR="005C2447" w:rsidRPr="00142145" w:rsidRDefault="005C2447">
                    <w:pPr>
                      <w:rPr>
                        <w:sz w:val="20"/>
                      </w:rPr>
                    </w:pPr>
                    <w:proofErr w:type="gramStart"/>
                    <w:r w:rsidRPr="00142145">
                      <w:rPr>
                        <w:rFonts w:cs="Arial"/>
                        <w:color w:val="000000"/>
                        <w:sz w:val="13"/>
                        <w:szCs w:val="14"/>
                        <w:lang w:val="en-US"/>
                      </w:rPr>
                      <w:t>parameters</w:t>
                    </w:r>
                    <w:proofErr w:type="gramEnd"/>
                  </w:p>
                </w:txbxContent>
              </v:textbox>
            </v:rect>
            <v:shape id="_x0000_s2360" style="position:absolute;left:3366;top:1833;width:409;height:224" coordsize="409,224" path="m,224l39,211m92,171r40,-13m185,119r39,-13m277,66l317,53m369,13l409,e" filled="f" strokeweight=".65pt">
              <v:path arrowok="t"/>
              <o:lock v:ext="edit" verticies="t"/>
            </v:shape>
            <v:shape id="_x0000_s2361" style="position:absolute;left:1016;top:2044;width:238;height:673" coordsize="238,673" path="m238,673l212,580m185,527l159,435m132,382l106,290m80,237l53,145m27,92l,e" filled="f" strokeweight=".65pt">
              <v:path arrowok="t"/>
              <o:lock v:ext="edit" verticies="t"/>
            </v:shape>
            <v:shape id="_x0000_s2362" style="position:absolute;left:1280;top:2717;width:673;height:0" coordsize="673,0" path="m673,l581,m528,l436,m383,l291,m238,l146,m93,l,e" filled="f" strokeweight=".65pt">
              <v:path arrowok="t"/>
              <o:lock v:ext="edit" verticies="t"/>
            </v:shape>
            <v:shape id="_x0000_s2363" style="position:absolute;left:1755;top:2651;width:198;height:131" coordsize="198,131" path="m198,66l,131m198,66l,e" filled="f" strokeweight=".65pt">
              <v:stroke joinstyle="bevel" endcap="round"/>
              <v:path arrowok="t"/>
              <o:lock v:ext="edit" verticies="t"/>
            </v:shape>
            <v:rect id="_x0000_s2364" style="position:absolute;left:871;top:2519;width:748;height:322" filled="f" stroked="f">
              <v:textbox inset="0,0,0,0">
                <w:txbxContent>
                  <w:p w:rsidR="005C2447" w:rsidRPr="00142145" w:rsidRDefault="005C2447">
                    <w:pPr>
                      <w:rPr>
                        <w:sz w:val="20"/>
                      </w:rPr>
                    </w:pPr>
                    <w:proofErr w:type="gramStart"/>
                    <w:r w:rsidRPr="00142145">
                      <w:rPr>
                        <w:rFonts w:cs="Arial"/>
                        <w:color w:val="000000"/>
                        <w:sz w:val="13"/>
                        <w:szCs w:val="14"/>
                        <w:lang w:val="en-US"/>
                      </w:rPr>
                      <w:t>add</w:t>
                    </w:r>
                    <w:proofErr w:type="gramEnd"/>
                    <w:r w:rsidRPr="00142145">
                      <w:rPr>
                        <w:rFonts w:cs="Arial"/>
                        <w:color w:val="000000"/>
                        <w:sz w:val="13"/>
                        <w:szCs w:val="14"/>
                        <w:lang w:val="en-US"/>
                      </w:rPr>
                      <w:t xml:space="preserve"> missing</w:t>
                    </w:r>
                  </w:p>
                </w:txbxContent>
              </v:textbox>
            </v:rect>
            <v:rect id="_x0000_s2365" style="position:absolute;left:871;top:2690;width:709;height:322" filled="f" stroked="f">
              <v:textbox inset="0,0,0,0">
                <w:txbxContent>
                  <w:p w:rsidR="005C2447" w:rsidRPr="00142145" w:rsidRDefault="005C2447">
                    <w:pPr>
                      <w:rPr>
                        <w:sz w:val="20"/>
                      </w:rPr>
                    </w:pPr>
                    <w:proofErr w:type="gramStart"/>
                    <w:r w:rsidRPr="00142145">
                      <w:rPr>
                        <w:rFonts w:cs="Arial"/>
                        <w:color w:val="000000"/>
                        <w:sz w:val="13"/>
                        <w:szCs w:val="14"/>
                        <w:lang w:val="en-US"/>
                      </w:rPr>
                      <w:t>parameters</w:t>
                    </w:r>
                    <w:proofErr w:type="gramEnd"/>
                  </w:p>
                </w:txbxContent>
              </v:textbox>
            </v:rect>
            <v:shape id="_x0000_s2366" style="position:absolute;left:4897;top:3059;width:224;height:225" coordsize="224,225" path="m,225l40,185m92,132l132,93m185,40l224,e" filled="f" strokeweight=".65pt">
              <v:path arrowok="t"/>
              <o:lock v:ext="edit" verticies="t"/>
            </v:shape>
            <v:shape id="_x0000_s2367" style="position:absolute;left:1518;top:1213;width:224;height:79" coordsize="224,79" path="m,79l40,66m92,53l132,27m185,13l224,e" filled="f" strokeweight=".65pt">
              <v:path arrowok="t"/>
              <o:lock v:ext="edit" verticies="t"/>
            </v:shape>
            <w10:anchorlock/>
          </v:group>
        </w:pict>
      </w:r>
    </w:p>
    <w:p w:rsidR="009D559F" w:rsidRDefault="009D559F" w:rsidP="0044498E">
      <w:pPr>
        <w:pStyle w:val="OdsStandard"/>
        <w:spacing w:before="120"/>
      </w:pPr>
      <w:r>
        <w:t>Figure 3.2: Process of RAM over HTTP Administration Session Parameters creation</w:t>
      </w:r>
    </w:p>
    <w:p w:rsidR="009D559F" w:rsidRDefault="009D559F">
      <w:pPr>
        <w:pStyle w:val="OdsStandard"/>
      </w:pPr>
    </w:p>
    <w:p w:rsidR="00854A91" w:rsidRDefault="00351EAE">
      <w:pPr>
        <w:pStyle w:val="OdsStandard"/>
      </w:pPr>
      <w:r>
        <w:t xml:space="preserve">Also the length of the Administration Session Parameters differ form Admin Agent to Admin Agent </w:t>
      </w:r>
      <w:r w:rsidR="00E26359">
        <w:t>(</w:t>
      </w:r>
      <w:r>
        <w:t xml:space="preserve">SCWS, </w:t>
      </w:r>
      <w:r w:rsidR="00E26359">
        <w:t xml:space="preserve">see Table </w:t>
      </w:r>
      <w:r w:rsidR="00DC75AE">
        <w:t>3</w:t>
      </w:r>
      <w:r w:rsidR="00E26359">
        <w:t>.1: SCWS Administration Triggering Parameters</w:t>
      </w:r>
      <w:r>
        <w:t xml:space="preserve">; </w:t>
      </w:r>
      <w:r w:rsidR="00DC75AE">
        <w:t>RAM over HTTP</w:t>
      </w:r>
      <w:r>
        <w:t xml:space="preserve">, </w:t>
      </w:r>
      <w:r w:rsidR="00DC75AE">
        <w:t>see Table 3</w:t>
      </w:r>
      <w:r w:rsidR="00E26359">
        <w:t>.2: Ram over HTTP Administration Triggering Param</w:t>
      </w:r>
      <w:r w:rsidR="00E26359">
        <w:t>e</w:t>
      </w:r>
      <w:r>
        <w:t>ters).</w:t>
      </w:r>
    </w:p>
    <w:p w:rsidR="00854A91" w:rsidRDefault="00854A91">
      <w:pPr>
        <w:pStyle w:val="OdsStandard"/>
      </w:pPr>
    </w:p>
    <w:p w:rsidR="00854A91" w:rsidRPr="00621C78" w:rsidRDefault="00854A91" w:rsidP="00621C78">
      <w:pPr>
        <w:pStyle w:val="OdsStandard"/>
        <w:tabs>
          <w:tab w:val="clear" w:pos="567"/>
        </w:tabs>
        <w:spacing w:after="120"/>
      </w:pPr>
      <w:r w:rsidRPr="00621C78">
        <w:t xml:space="preserve">Table </w:t>
      </w:r>
      <w:r w:rsidR="00DC75AE">
        <w:t>3</w:t>
      </w:r>
      <w:r w:rsidRPr="00621C78">
        <w:t>.1: SCWS Administration Session Triggering Parameters</w:t>
      </w:r>
    </w:p>
    <w:tbl>
      <w:tblPr>
        <w:tblW w:w="9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37"/>
        <w:gridCol w:w="1040"/>
        <w:gridCol w:w="537"/>
        <w:gridCol w:w="1075"/>
        <w:gridCol w:w="546"/>
        <w:gridCol w:w="1144"/>
        <w:gridCol w:w="624"/>
        <w:gridCol w:w="1222"/>
        <w:gridCol w:w="1525"/>
        <w:gridCol w:w="1092"/>
      </w:tblGrid>
      <w:tr w:rsidR="00854A91" w:rsidTr="002C64A1">
        <w:tc>
          <w:tcPr>
            <w:tcW w:w="637" w:type="dxa"/>
            <w:shd w:val="clear" w:color="auto" w:fill="C0C0C0"/>
          </w:tcPr>
          <w:p w:rsidR="00854A91" w:rsidRPr="002C64A1" w:rsidRDefault="00854A91" w:rsidP="002C64A1">
            <w:pPr>
              <w:pStyle w:val="OdsStandard"/>
              <w:ind w:left="0"/>
              <w:rPr>
                <w:b/>
                <w:sz w:val="18"/>
                <w:szCs w:val="18"/>
              </w:rPr>
            </w:pPr>
            <w:r w:rsidRPr="002C64A1">
              <w:rPr>
                <w:b/>
                <w:sz w:val="18"/>
                <w:szCs w:val="18"/>
              </w:rPr>
              <w:t>Tag</w:t>
            </w:r>
          </w:p>
        </w:tc>
        <w:tc>
          <w:tcPr>
            <w:tcW w:w="1040" w:type="dxa"/>
            <w:shd w:val="clear" w:color="auto" w:fill="C0C0C0"/>
          </w:tcPr>
          <w:p w:rsidR="00854A91" w:rsidRPr="002C64A1" w:rsidRDefault="00854A91" w:rsidP="002C64A1">
            <w:pPr>
              <w:pStyle w:val="OdsStandard"/>
              <w:ind w:left="0"/>
              <w:rPr>
                <w:b/>
                <w:sz w:val="18"/>
                <w:szCs w:val="18"/>
              </w:rPr>
            </w:pPr>
            <w:r w:rsidRPr="002C64A1">
              <w:rPr>
                <w:b/>
                <w:sz w:val="18"/>
                <w:szCs w:val="18"/>
              </w:rPr>
              <w:t>Length</w:t>
            </w:r>
          </w:p>
        </w:tc>
        <w:tc>
          <w:tcPr>
            <w:tcW w:w="6673" w:type="dxa"/>
            <w:gridSpan w:val="7"/>
            <w:shd w:val="clear" w:color="auto" w:fill="C0C0C0"/>
          </w:tcPr>
          <w:p w:rsidR="00854A91" w:rsidRPr="002C64A1" w:rsidRDefault="00854A91" w:rsidP="002C64A1">
            <w:pPr>
              <w:pStyle w:val="OdsStandard"/>
              <w:ind w:left="0"/>
              <w:rPr>
                <w:b/>
                <w:sz w:val="18"/>
                <w:szCs w:val="18"/>
              </w:rPr>
            </w:pPr>
            <w:r w:rsidRPr="002C64A1">
              <w:rPr>
                <w:b/>
                <w:sz w:val="18"/>
                <w:szCs w:val="18"/>
              </w:rPr>
              <w:t>Name</w:t>
            </w:r>
          </w:p>
        </w:tc>
        <w:tc>
          <w:tcPr>
            <w:tcW w:w="1092" w:type="dxa"/>
            <w:shd w:val="clear" w:color="auto" w:fill="C0C0C0"/>
          </w:tcPr>
          <w:p w:rsidR="00854A91" w:rsidRPr="002C64A1" w:rsidRDefault="00700975" w:rsidP="002C64A1">
            <w:pPr>
              <w:pStyle w:val="OdsStandard"/>
              <w:ind w:left="0"/>
              <w:jc w:val="center"/>
              <w:rPr>
                <w:b/>
                <w:sz w:val="18"/>
                <w:szCs w:val="18"/>
              </w:rPr>
            </w:pPr>
            <w:r w:rsidRPr="002C64A1">
              <w:rPr>
                <w:b/>
                <w:sz w:val="18"/>
                <w:szCs w:val="18"/>
              </w:rPr>
              <w:t>Presence</w:t>
            </w:r>
          </w:p>
        </w:tc>
      </w:tr>
      <w:tr w:rsidR="002C64A1" w:rsidTr="002C64A1">
        <w:tc>
          <w:tcPr>
            <w:tcW w:w="637" w:type="dxa"/>
            <w:vMerge w:val="restart"/>
          </w:tcPr>
          <w:p w:rsidR="009D7E1D" w:rsidRPr="002C64A1" w:rsidRDefault="009D7E1D" w:rsidP="002C64A1">
            <w:pPr>
              <w:pStyle w:val="OdsStandard"/>
              <w:ind w:left="0"/>
              <w:jc w:val="center"/>
              <w:rPr>
                <w:sz w:val="18"/>
                <w:szCs w:val="18"/>
              </w:rPr>
            </w:pPr>
            <w:r w:rsidRPr="002C64A1">
              <w:rPr>
                <w:sz w:val="18"/>
                <w:szCs w:val="18"/>
              </w:rPr>
              <w:t>‘81’</w:t>
            </w:r>
          </w:p>
        </w:tc>
        <w:tc>
          <w:tcPr>
            <w:tcW w:w="1040" w:type="dxa"/>
            <w:vMerge w:val="restart"/>
          </w:tcPr>
          <w:p w:rsidR="009D7E1D" w:rsidRPr="002C64A1" w:rsidRDefault="009D7E1D" w:rsidP="002C64A1">
            <w:pPr>
              <w:pStyle w:val="OdsStandard"/>
              <w:ind w:left="0"/>
              <w:jc w:val="center"/>
              <w:rPr>
                <w:sz w:val="18"/>
                <w:szCs w:val="18"/>
              </w:rPr>
            </w:pPr>
            <w:r w:rsidRPr="002C64A1">
              <w:rPr>
                <w:sz w:val="18"/>
                <w:szCs w:val="18"/>
              </w:rPr>
              <w:t>0 – N</w:t>
            </w:r>
          </w:p>
          <w:p w:rsidR="00700975" w:rsidRPr="002C64A1" w:rsidRDefault="00700975"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Pr="002C64A1">
              <w:rPr>
                <w:color w:val="FF00FF"/>
                <w:sz w:val="18"/>
                <w:szCs w:val="18"/>
              </w:rPr>
              <w:t>=</w:t>
            </w:r>
            <w:r w:rsidR="00413BA0" w:rsidRPr="002C64A1">
              <w:rPr>
                <w:color w:val="FF00FF"/>
                <w:sz w:val="18"/>
                <w:szCs w:val="18"/>
              </w:rPr>
              <w:t xml:space="preserve"> </w:t>
            </w:r>
            <w:r w:rsidR="003C4CB6" w:rsidRPr="002C64A1">
              <w:rPr>
                <w:color w:val="FF00FF"/>
                <w:sz w:val="18"/>
                <w:szCs w:val="18"/>
              </w:rPr>
              <w:t>28</w:t>
            </w:r>
            <w:r w:rsidR="004D46F6" w:rsidRPr="002C64A1">
              <w:rPr>
                <w:color w:val="FF00FF"/>
                <w:sz w:val="18"/>
                <w:szCs w:val="18"/>
              </w:rPr>
              <w:t>89</w:t>
            </w:r>
          </w:p>
        </w:tc>
        <w:tc>
          <w:tcPr>
            <w:tcW w:w="6673" w:type="dxa"/>
            <w:gridSpan w:val="7"/>
            <w:tcBorders>
              <w:bottom w:val="single" w:sz="4" w:space="0" w:color="auto"/>
            </w:tcBorders>
          </w:tcPr>
          <w:p w:rsidR="009D7E1D" w:rsidRPr="002C64A1" w:rsidRDefault="009D7E1D" w:rsidP="002C64A1">
            <w:pPr>
              <w:pStyle w:val="OdsStandard"/>
              <w:ind w:left="0"/>
              <w:rPr>
                <w:sz w:val="18"/>
                <w:szCs w:val="18"/>
              </w:rPr>
            </w:pPr>
            <w:r w:rsidRPr="002C64A1">
              <w:rPr>
                <w:sz w:val="18"/>
                <w:szCs w:val="18"/>
              </w:rPr>
              <w:t xml:space="preserve">Remote Administration Request </w:t>
            </w:r>
          </w:p>
        </w:tc>
        <w:tc>
          <w:tcPr>
            <w:tcW w:w="1092" w:type="dxa"/>
          </w:tcPr>
          <w:p w:rsidR="009D7E1D" w:rsidRPr="002C64A1" w:rsidRDefault="009D7E1D" w:rsidP="002C64A1">
            <w:pPr>
              <w:pStyle w:val="OdsStandard"/>
              <w:ind w:left="0"/>
              <w:jc w:val="center"/>
              <w:rPr>
                <w:sz w:val="18"/>
                <w:szCs w:val="18"/>
              </w:rPr>
            </w:pPr>
            <w:r w:rsidRPr="002C64A1">
              <w:rPr>
                <w:sz w:val="18"/>
                <w:szCs w:val="18"/>
              </w:rPr>
              <w:t>M</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1075"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5061" w:type="dxa"/>
            <w:gridSpan w:val="5"/>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tcBorders>
              <w:bottom w:val="single" w:sz="4" w:space="0" w:color="auto"/>
            </w:tcBorders>
          </w:tcPr>
          <w:p w:rsidR="009D7E1D" w:rsidRPr="002C64A1" w:rsidRDefault="009D7E1D" w:rsidP="002C64A1">
            <w:pPr>
              <w:pStyle w:val="OdsStandard"/>
              <w:ind w:left="0"/>
              <w:jc w:val="center"/>
              <w:rPr>
                <w:sz w:val="18"/>
                <w:szCs w:val="18"/>
              </w:rPr>
            </w:pP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tcBorders>
              <w:bottom w:val="single" w:sz="4" w:space="0" w:color="auto"/>
            </w:tcBorders>
            <w:shd w:val="clear" w:color="auto" w:fill="CCFFCC"/>
          </w:tcPr>
          <w:p w:rsidR="009D7E1D" w:rsidRPr="002C64A1" w:rsidRDefault="009D7E1D" w:rsidP="002C64A1">
            <w:pPr>
              <w:pStyle w:val="OdsStandard"/>
              <w:ind w:left="0"/>
              <w:jc w:val="center"/>
              <w:rPr>
                <w:sz w:val="18"/>
                <w:szCs w:val="18"/>
              </w:rPr>
            </w:pPr>
            <w:r w:rsidRPr="002C64A1">
              <w:rPr>
                <w:sz w:val="18"/>
                <w:szCs w:val="18"/>
              </w:rPr>
              <w:t>‘82’</w:t>
            </w:r>
          </w:p>
        </w:tc>
        <w:tc>
          <w:tcPr>
            <w:tcW w:w="1075" w:type="dxa"/>
            <w:tcBorders>
              <w:bottom w:val="single" w:sz="4" w:space="0" w:color="auto"/>
            </w:tcBorders>
            <w:shd w:val="clear" w:color="auto" w:fill="CCFFCC"/>
          </w:tcPr>
          <w:p w:rsidR="009D7E1D" w:rsidRPr="002C64A1" w:rsidRDefault="009D7E1D" w:rsidP="002C64A1">
            <w:pPr>
              <w:pStyle w:val="OdsStandard"/>
              <w:ind w:left="0"/>
              <w:jc w:val="center"/>
              <w:rPr>
                <w:sz w:val="18"/>
                <w:szCs w:val="18"/>
              </w:rPr>
            </w:pPr>
            <w:r w:rsidRPr="002C64A1">
              <w:rPr>
                <w:sz w:val="18"/>
                <w:szCs w:val="18"/>
              </w:rPr>
              <w:t>1 – N</w:t>
            </w:r>
          </w:p>
          <w:p w:rsidR="00700975" w:rsidRPr="002C64A1" w:rsidRDefault="00700975" w:rsidP="002C64A1">
            <w:pPr>
              <w:pStyle w:val="OdsStandard"/>
              <w:ind w:left="0"/>
              <w:jc w:val="center"/>
              <w:rPr>
                <w:sz w:val="18"/>
                <w:szCs w:val="18"/>
              </w:rPr>
            </w:pPr>
            <w:r w:rsidRPr="002C64A1">
              <w:rPr>
                <w:sz w:val="18"/>
                <w:szCs w:val="18"/>
              </w:rPr>
              <w:t>N&gt;=1024</w:t>
            </w:r>
          </w:p>
        </w:tc>
        <w:tc>
          <w:tcPr>
            <w:tcW w:w="5061" w:type="dxa"/>
            <w:gridSpan w:val="5"/>
            <w:tcBorders>
              <w:bottom w:val="single" w:sz="4" w:space="0" w:color="auto"/>
            </w:tcBorders>
            <w:shd w:val="clear" w:color="auto" w:fill="CCFFCC"/>
          </w:tcPr>
          <w:p w:rsidR="009D7E1D" w:rsidRPr="002C64A1" w:rsidRDefault="009D7E1D" w:rsidP="002C64A1">
            <w:pPr>
              <w:pStyle w:val="OdsStandard"/>
              <w:ind w:left="0"/>
              <w:rPr>
                <w:sz w:val="18"/>
                <w:szCs w:val="18"/>
              </w:rPr>
            </w:pPr>
            <w:r w:rsidRPr="002C64A1">
              <w:rPr>
                <w:sz w:val="18"/>
                <w:szCs w:val="18"/>
              </w:rPr>
              <w:t>Configuration Resource URL</w:t>
            </w:r>
          </w:p>
        </w:tc>
        <w:tc>
          <w:tcPr>
            <w:tcW w:w="1092" w:type="dxa"/>
            <w:tcBorders>
              <w:bottom w:val="single" w:sz="4" w:space="0" w:color="auto"/>
            </w:tcBorders>
            <w:shd w:val="clear" w:color="auto" w:fill="CCFFCC"/>
          </w:tcPr>
          <w:p w:rsidR="009D7E1D" w:rsidRPr="002C64A1" w:rsidRDefault="009D7E1D" w:rsidP="002C64A1">
            <w:pPr>
              <w:pStyle w:val="OdsStandard"/>
              <w:ind w:left="0"/>
              <w:jc w:val="center"/>
              <w:rPr>
                <w:sz w:val="18"/>
                <w:szCs w:val="18"/>
              </w:rPr>
            </w:pPr>
            <w:r w:rsidRPr="002C64A1">
              <w:rPr>
                <w:sz w:val="18"/>
                <w:szCs w:val="18"/>
              </w:rPr>
              <w:t>O</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val="restart"/>
            <w:shd w:val="clear" w:color="auto" w:fill="CCFFFF"/>
          </w:tcPr>
          <w:p w:rsidR="009D7E1D" w:rsidRPr="002C64A1" w:rsidRDefault="009D7E1D" w:rsidP="002C64A1">
            <w:pPr>
              <w:pStyle w:val="OdsStandard"/>
              <w:ind w:left="0"/>
              <w:jc w:val="center"/>
              <w:rPr>
                <w:sz w:val="18"/>
                <w:szCs w:val="18"/>
              </w:rPr>
            </w:pPr>
            <w:r w:rsidRPr="002C64A1">
              <w:rPr>
                <w:sz w:val="18"/>
                <w:szCs w:val="18"/>
              </w:rPr>
              <w:t>‘83’</w:t>
            </w:r>
          </w:p>
        </w:tc>
        <w:tc>
          <w:tcPr>
            <w:tcW w:w="1075" w:type="dxa"/>
            <w:vMerge w:val="restart"/>
            <w:shd w:val="clear" w:color="auto" w:fill="CCFFFF"/>
          </w:tcPr>
          <w:p w:rsidR="009D7E1D" w:rsidRPr="002C64A1" w:rsidRDefault="00EB0B9E" w:rsidP="002C64A1">
            <w:pPr>
              <w:pStyle w:val="OdsStandard"/>
              <w:ind w:left="0"/>
              <w:jc w:val="center"/>
              <w:rPr>
                <w:sz w:val="18"/>
                <w:szCs w:val="18"/>
              </w:rPr>
            </w:pPr>
            <w:r w:rsidRPr="002C64A1">
              <w:rPr>
                <w:sz w:val="18"/>
                <w:szCs w:val="18"/>
              </w:rPr>
              <w:t>2</w:t>
            </w:r>
            <w:r w:rsidR="009D7E1D" w:rsidRPr="002C64A1">
              <w:rPr>
                <w:sz w:val="18"/>
                <w:szCs w:val="18"/>
              </w:rPr>
              <w:t xml:space="preserve"> – N</w:t>
            </w:r>
          </w:p>
          <w:p w:rsidR="00220C29" w:rsidRPr="002C64A1" w:rsidRDefault="00220C29"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Pr="002C64A1">
              <w:rPr>
                <w:color w:val="FF00FF"/>
                <w:sz w:val="18"/>
                <w:szCs w:val="18"/>
              </w:rPr>
              <w:t>=</w:t>
            </w:r>
            <w:r w:rsidR="00413BA0" w:rsidRPr="002C64A1">
              <w:rPr>
                <w:color w:val="FF00FF"/>
                <w:sz w:val="18"/>
                <w:szCs w:val="18"/>
              </w:rPr>
              <w:t xml:space="preserve"> </w:t>
            </w:r>
            <w:r w:rsidR="003C4CB6" w:rsidRPr="002C64A1">
              <w:rPr>
                <w:color w:val="FF00FF"/>
                <w:sz w:val="18"/>
                <w:szCs w:val="18"/>
              </w:rPr>
              <w:t>186</w:t>
            </w:r>
            <w:r w:rsidR="004D46F6" w:rsidRPr="002C64A1">
              <w:rPr>
                <w:color w:val="FF00FF"/>
                <w:sz w:val="18"/>
                <w:szCs w:val="18"/>
              </w:rPr>
              <w:t>2</w:t>
            </w:r>
          </w:p>
        </w:tc>
        <w:tc>
          <w:tcPr>
            <w:tcW w:w="5061" w:type="dxa"/>
            <w:gridSpan w:val="5"/>
            <w:tcBorders>
              <w:bottom w:val="single" w:sz="4" w:space="0" w:color="auto"/>
            </w:tcBorders>
            <w:shd w:val="clear" w:color="auto" w:fill="CCFFFF"/>
          </w:tcPr>
          <w:p w:rsidR="009D7E1D" w:rsidRPr="002C64A1" w:rsidRDefault="009D7E1D" w:rsidP="002C64A1">
            <w:pPr>
              <w:pStyle w:val="OdsStandard"/>
              <w:ind w:left="0"/>
              <w:rPr>
                <w:sz w:val="18"/>
                <w:szCs w:val="18"/>
              </w:rPr>
            </w:pPr>
            <w:r w:rsidRPr="002C64A1">
              <w:rPr>
                <w:sz w:val="18"/>
                <w:szCs w:val="18"/>
              </w:rPr>
              <w:t>Admin Agent Configuration Parameters</w:t>
            </w:r>
          </w:p>
        </w:tc>
        <w:tc>
          <w:tcPr>
            <w:tcW w:w="1092" w:type="dxa"/>
            <w:tcBorders>
              <w:bottom w:val="single" w:sz="4" w:space="0" w:color="auto"/>
            </w:tcBorders>
            <w:shd w:val="clear" w:color="auto" w:fill="CCFFFF"/>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1144"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3371" w:type="dxa"/>
            <w:gridSpan w:val="3"/>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shd w:val="clear" w:color="auto" w:fill="FFFF99"/>
          </w:tcPr>
          <w:p w:rsidR="009D7E1D" w:rsidRPr="002C64A1" w:rsidRDefault="009D7E1D" w:rsidP="002C64A1">
            <w:pPr>
              <w:pStyle w:val="OdsStandard"/>
              <w:ind w:left="0"/>
              <w:jc w:val="center"/>
              <w:rPr>
                <w:sz w:val="18"/>
                <w:szCs w:val="18"/>
              </w:rPr>
            </w:pP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shd w:val="clear" w:color="auto" w:fill="FFFF99"/>
          </w:tcPr>
          <w:p w:rsidR="009D7E1D" w:rsidRPr="002C64A1" w:rsidRDefault="009D7E1D" w:rsidP="002C64A1">
            <w:pPr>
              <w:pStyle w:val="OdsStandard"/>
              <w:ind w:left="0"/>
              <w:jc w:val="center"/>
              <w:rPr>
                <w:sz w:val="18"/>
                <w:szCs w:val="18"/>
              </w:rPr>
            </w:pPr>
            <w:r w:rsidRPr="002C64A1">
              <w:rPr>
                <w:sz w:val="18"/>
                <w:szCs w:val="18"/>
              </w:rPr>
              <w:t>‘84’</w:t>
            </w:r>
          </w:p>
        </w:tc>
        <w:tc>
          <w:tcPr>
            <w:tcW w:w="1144" w:type="dxa"/>
            <w:shd w:val="clear" w:color="auto" w:fill="FFFF99"/>
          </w:tcPr>
          <w:p w:rsidR="009D7E1D" w:rsidRPr="002C64A1" w:rsidRDefault="000106B4" w:rsidP="002C64A1">
            <w:pPr>
              <w:pStyle w:val="OdsStandard"/>
              <w:ind w:left="0"/>
              <w:jc w:val="center"/>
              <w:rPr>
                <w:sz w:val="18"/>
                <w:szCs w:val="18"/>
              </w:rPr>
            </w:pPr>
            <w:r w:rsidRPr="002C64A1">
              <w:rPr>
                <w:sz w:val="18"/>
                <w:szCs w:val="18"/>
              </w:rPr>
              <w:t>1 – 25</w:t>
            </w:r>
            <w:r w:rsidR="004D46F6" w:rsidRPr="002C64A1">
              <w:rPr>
                <w:sz w:val="18"/>
                <w:szCs w:val="18"/>
              </w:rPr>
              <w:t>3</w:t>
            </w:r>
          </w:p>
        </w:tc>
        <w:tc>
          <w:tcPr>
            <w:tcW w:w="3371" w:type="dxa"/>
            <w:gridSpan w:val="3"/>
            <w:shd w:val="clear" w:color="auto" w:fill="FFFF99"/>
          </w:tcPr>
          <w:p w:rsidR="009D7E1D" w:rsidRPr="002C64A1" w:rsidRDefault="009D7E1D" w:rsidP="002C64A1">
            <w:pPr>
              <w:pStyle w:val="OdsStandard"/>
              <w:ind w:left="0"/>
              <w:rPr>
                <w:sz w:val="18"/>
                <w:szCs w:val="18"/>
              </w:rPr>
            </w:pPr>
            <w:r w:rsidRPr="002C64A1">
              <w:rPr>
                <w:sz w:val="18"/>
                <w:szCs w:val="18"/>
              </w:rPr>
              <w:t>Connection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shd w:val="clear" w:color="auto" w:fill="FFFF99"/>
          </w:tcPr>
          <w:p w:rsidR="009D7E1D" w:rsidRPr="002C64A1" w:rsidRDefault="009D7E1D" w:rsidP="002C64A1">
            <w:pPr>
              <w:pStyle w:val="OdsStandard"/>
              <w:ind w:left="0"/>
              <w:jc w:val="center"/>
              <w:rPr>
                <w:sz w:val="18"/>
                <w:szCs w:val="18"/>
              </w:rPr>
            </w:pPr>
            <w:r w:rsidRPr="002C64A1">
              <w:rPr>
                <w:sz w:val="18"/>
                <w:szCs w:val="18"/>
              </w:rPr>
              <w:t>‘85’</w:t>
            </w:r>
          </w:p>
        </w:tc>
        <w:tc>
          <w:tcPr>
            <w:tcW w:w="1144" w:type="dxa"/>
            <w:shd w:val="clear" w:color="auto" w:fill="FFFF99"/>
          </w:tcPr>
          <w:p w:rsidR="009D7E1D" w:rsidRPr="002C64A1" w:rsidRDefault="00EB0B9E" w:rsidP="002C64A1">
            <w:pPr>
              <w:pStyle w:val="OdsStandard"/>
              <w:ind w:left="0"/>
              <w:jc w:val="center"/>
              <w:rPr>
                <w:sz w:val="18"/>
                <w:szCs w:val="18"/>
              </w:rPr>
            </w:pPr>
            <w:r w:rsidRPr="002C64A1">
              <w:rPr>
                <w:sz w:val="18"/>
                <w:szCs w:val="18"/>
              </w:rPr>
              <w:t>4</w:t>
            </w:r>
            <w:r w:rsidR="00031DAE" w:rsidRPr="002C64A1">
              <w:rPr>
                <w:sz w:val="18"/>
                <w:szCs w:val="18"/>
              </w:rPr>
              <w:t xml:space="preserve"> – </w:t>
            </w:r>
            <w:r w:rsidR="00EB5FC4" w:rsidRPr="002C64A1">
              <w:rPr>
                <w:sz w:val="18"/>
                <w:szCs w:val="18"/>
              </w:rPr>
              <w:t>256</w:t>
            </w:r>
          </w:p>
        </w:tc>
        <w:tc>
          <w:tcPr>
            <w:tcW w:w="3371" w:type="dxa"/>
            <w:gridSpan w:val="3"/>
            <w:shd w:val="clear" w:color="auto" w:fill="FFFF99"/>
          </w:tcPr>
          <w:p w:rsidR="009D7E1D" w:rsidRPr="002C64A1" w:rsidRDefault="009D7E1D" w:rsidP="002C64A1">
            <w:pPr>
              <w:pStyle w:val="OdsStandard"/>
              <w:ind w:left="0"/>
              <w:rPr>
                <w:sz w:val="18"/>
                <w:szCs w:val="18"/>
              </w:rPr>
            </w:pPr>
            <w:r w:rsidRPr="002C64A1">
              <w:rPr>
                <w:sz w:val="18"/>
                <w:szCs w:val="18"/>
              </w:rPr>
              <w:t>Security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shd w:val="clear" w:color="auto" w:fill="FFFF99"/>
          </w:tcPr>
          <w:p w:rsidR="009D7E1D" w:rsidRPr="002C64A1" w:rsidRDefault="009D7E1D" w:rsidP="002C64A1">
            <w:pPr>
              <w:pStyle w:val="OdsStandard"/>
              <w:ind w:left="0"/>
              <w:jc w:val="center"/>
              <w:rPr>
                <w:sz w:val="18"/>
                <w:szCs w:val="18"/>
              </w:rPr>
            </w:pPr>
            <w:r w:rsidRPr="002C64A1">
              <w:rPr>
                <w:sz w:val="18"/>
                <w:szCs w:val="18"/>
              </w:rPr>
              <w:t>‘86’</w:t>
            </w:r>
          </w:p>
        </w:tc>
        <w:tc>
          <w:tcPr>
            <w:tcW w:w="1144" w:type="dxa"/>
            <w:shd w:val="clear" w:color="auto" w:fill="FFFF99"/>
          </w:tcPr>
          <w:p w:rsidR="009D7E1D" w:rsidRPr="002C64A1" w:rsidRDefault="00EB0B9E" w:rsidP="002C64A1">
            <w:pPr>
              <w:pStyle w:val="OdsStandard"/>
              <w:ind w:left="0"/>
              <w:jc w:val="center"/>
              <w:rPr>
                <w:sz w:val="18"/>
                <w:szCs w:val="18"/>
              </w:rPr>
            </w:pPr>
            <w:r w:rsidRPr="002C64A1">
              <w:rPr>
                <w:sz w:val="18"/>
                <w:szCs w:val="18"/>
              </w:rPr>
              <w:t>7</w:t>
            </w:r>
            <w:r w:rsidR="00031DAE" w:rsidRPr="002C64A1">
              <w:rPr>
                <w:sz w:val="18"/>
                <w:szCs w:val="18"/>
              </w:rPr>
              <w:t xml:space="preserve"> – </w:t>
            </w:r>
            <w:r w:rsidR="00EB5FC4" w:rsidRPr="002C64A1">
              <w:rPr>
                <w:sz w:val="18"/>
                <w:szCs w:val="18"/>
              </w:rPr>
              <w:t>1</w:t>
            </w:r>
            <w:r w:rsidR="007B35CB" w:rsidRPr="002C64A1">
              <w:rPr>
                <w:sz w:val="18"/>
                <w:szCs w:val="18"/>
              </w:rPr>
              <w:t>27</w:t>
            </w:r>
          </w:p>
        </w:tc>
        <w:tc>
          <w:tcPr>
            <w:tcW w:w="3371" w:type="dxa"/>
            <w:gridSpan w:val="3"/>
            <w:shd w:val="clear" w:color="auto" w:fill="FFFF99"/>
          </w:tcPr>
          <w:p w:rsidR="009D7E1D" w:rsidRPr="002C64A1" w:rsidRDefault="009D7E1D" w:rsidP="002C64A1">
            <w:pPr>
              <w:pStyle w:val="OdsStandard"/>
              <w:ind w:left="0"/>
              <w:rPr>
                <w:sz w:val="18"/>
                <w:szCs w:val="18"/>
              </w:rPr>
            </w:pPr>
            <w:r w:rsidRPr="002C64A1">
              <w:rPr>
                <w:sz w:val="18"/>
                <w:szCs w:val="18"/>
              </w:rPr>
              <w:t>Retry Policy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vMerge w:val="restart"/>
            <w:shd w:val="clear" w:color="auto" w:fill="FFFF99"/>
          </w:tcPr>
          <w:p w:rsidR="009D7E1D" w:rsidRPr="002C64A1" w:rsidRDefault="009D7E1D" w:rsidP="002C64A1">
            <w:pPr>
              <w:pStyle w:val="OdsStandard"/>
              <w:ind w:left="0"/>
              <w:jc w:val="center"/>
              <w:rPr>
                <w:sz w:val="18"/>
                <w:szCs w:val="18"/>
              </w:rPr>
            </w:pPr>
            <w:r w:rsidRPr="002C64A1">
              <w:rPr>
                <w:sz w:val="18"/>
                <w:szCs w:val="18"/>
              </w:rPr>
              <w:t>‘89’</w:t>
            </w:r>
          </w:p>
        </w:tc>
        <w:tc>
          <w:tcPr>
            <w:tcW w:w="1144" w:type="dxa"/>
            <w:vMerge w:val="restart"/>
            <w:shd w:val="clear" w:color="auto" w:fill="FFFF99"/>
          </w:tcPr>
          <w:p w:rsidR="009D7E1D" w:rsidRPr="002C64A1" w:rsidRDefault="00EB0B9E" w:rsidP="002C64A1">
            <w:pPr>
              <w:pStyle w:val="OdsStandard"/>
              <w:ind w:left="0"/>
              <w:jc w:val="center"/>
              <w:rPr>
                <w:sz w:val="18"/>
                <w:szCs w:val="18"/>
              </w:rPr>
            </w:pPr>
            <w:r w:rsidRPr="002C64A1">
              <w:rPr>
                <w:sz w:val="18"/>
                <w:szCs w:val="18"/>
              </w:rPr>
              <w:t>2</w:t>
            </w:r>
            <w:r w:rsidR="009D7E1D" w:rsidRPr="002C64A1">
              <w:rPr>
                <w:sz w:val="18"/>
                <w:szCs w:val="18"/>
              </w:rPr>
              <w:t xml:space="preserve"> – N</w:t>
            </w:r>
          </w:p>
          <w:p w:rsidR="00220C29" w:rsidRPr="002C64A1" w:rsidRDefault="00220C29"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Pr="002C64A1">
              <w:rPr>
                <w:color w:val="FF00FF"/>
                <w:sz w:val="18"/>
                <w:szCs w:val="18"/>
              </w:rPr>
              <w:t>=</w:t>
            </w:r>
            <w:r w:rsidR="00413BA0" w:rsidRPr="002C64A1">
              <w:rPr>
                <w:color w:val="FF00FF"/>
                <w:sz w:val="18"/>
                <w:szCs w:val="18"/>
              </w:rPr>
              <w:t xml:space="preserve"> </w:t>
            </w:r>
            <w:r w:rsidR="003C4CB6" w:rsidRPr="002C64A1">
              <w:rPr>
                <w:color w:val="FF00FF"/>
                <w:sz w:val="18"/>
                <w:szCs w:val="18"/>
              </w:rPr>
              <w:t>1286</w:t>
            </w:r>
          </w:p>
        </w:tc>
        <w:tc>
          <w:tcPr>
            <w:tcW w:w="3371" w:type="dxa"/>
            <w:gridSpan w:val="3"/>
            <w:tcBorders>
              <w:bottom w:val="single" w:sz="4" w:space="0" w:color="auto"/>
            </w:tcBorders>
            <w:shd w:val="clear" w:color="auto" w:fill="FFFF99"/>
          </w:tcPr>
          <w:p w:rsidR="009D7E1D" w:rsidRPr="002C64A1" w:rsidRDefault="009D7E1D" w:rsidP="002C64A1">
            <w:pPr>
              <w:pStyle w:val="OdsStandard"/>
              <w:ind w:left="0"/>
              <w:rPr>
                <w:sz w:val="18"/>
                <w:szCs w:val="18"/>
              </w:rPr>
            </w:pPr>
            <w:r w:rsidRPr="002C64A1">
              <w:rPr>
                <w:sz w:val="18"/>
                <w:szCs w:val="18"/>
              </w:rPr>
              <w:t>Agent HTTP POST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vMerge/>
          </w:tcPr>
          <w:p w:rsidR="009D7E1D" w:rsidRPr="002C64A1" w:rsidRDefault="009D7E1D" w:rsidP="002C64A1">
            <w:pPr>
              <w:pStyle w:val="OdsStandard"/>
              <w:ind w:left="0"/>
              <w:jc w:val="center"/>
              <w:rPr>
                <w:sz w:val="18"/>
                <w:szCs w:val="18"/>
              </w:rPr>
            </w:pPr>
          </w:p>
        </w:tc>
        <w:tc>
          <w:tcPr>
            <w:tcW w:w="1144" w:type="dxa"/>
            <w:vMerge/>
          </w:tcPr>
          <w:p w:rsidR="009D7E1D" w:rsidRPr="002C64A1" w:rsidRDefault="009D7E1D" w:rsidP="002C64A1">
            <w:pPr>
              <w:pStyle w:val="OdsStandard"/>
              <w:ind w:left="0"/>
              <w:jc w:val="center"/>
              <w:rPr>
                <w:sz w:val="18"/>
                <w:szCs w:val="18"/>
              </w:rPr>
            </w:pPr>
          </w:p>
        </w:tc>
        <w:tc>
          <w:tcPr>
            <w:tcW w:w="624"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1222"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1525"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tcBorders>
              <w:bottom w:val="single" w:sz="4" w:space="0" w:color="auto"/>
            </w:tcBorders>
            <w:shd w:val="clear" w:color="auto" w:fill="FFFF99"/>
          </w:tcPr>
          <w:p w:rsidR="009D7E1D" w:rsidRPr="002C64A1" w:rsidRDefault="009D7E1D" w:rsidP="002C64A1">
            <w:pPr>
              <w:pStyle w:val="OdsStandard"/>
              <w:ind w:left="0"/>
              <w:jc w:val="center"/>
              <w:rPr>
                <w:sz w:val="18"/>
                <w:szCs w:val="18"/>
              </w:rPr>
            </w:pP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vMerge/>
          </w:tcPr>
          <w:p w:rsidR="009D7E1D" w:rsidRPr="002C64A1" w:rsidRDefault="009D7E1D" w:rsidP="002C64A1">
            <w:pPr>
              <w:pStyle w:val="OdsStandard"/>
              <w:ind w:left="0"/>
              <w:jc w:val="center"/>
              <w:rPr>
                <w:sz w:val="18"/>
                <w:szCs w:val="18"/>
              </w:rPr>
            </w:pPr>
          </w:p>
        </w:tc>
        <w:tc>
          <w:tcPr>
            <w:tcW w:w="1144" w:type="dxa"/>
            <w:vMerge/>
          </w:tcPr>
          <w:p w:rsidR="009D7E1D" w:rsidRPr="002C64A1" w:rsidRDefault="009D7E1D" w:rsidP="002C64A1">
            <w:pPr>
              <w:pStyle w:val="OdsStandard"/>
              <w:ind w:left="0"/>
              <w:jc w:val="center"/>
              <w:rPr>
                <w:sz w:val="18"/>
                <w:szCs w:val="18"/>
              </w:rPr>
            </w:pPr>
          </w:p>
        </w:tc>
        <w:tc>
          <w:tcPr>
            <w:tcW w:w="624" w:type="dxa"/>
            <w:shd w:val="clear" w:color="auto" w:fill="FFFF99"/>
          </w:tcPr>
          <w:p w:rsidR="009D7E1D" w:rsidRPr="002C64A1" w:rsidRDefault="009D7E1D" w:rsidP="002C64A1">
            <w:pPr>
              <w:pStyle w:val="OdsStandard"/>
              <w:ind w:left="0"/>
              <w:jc w:val="center"/>
              <w:rPr>
                <w:sz w:val="18"/>
                <w:szCs w:val="18"/>
              </w:rPr>
            </w:pPr>
            <w:r w:rsidRPr="002C64A1">
              <w:rPr>
                <w:sz w:val="18"/>
                <w:szCs w:val="18"/>
              </w:rPr>
              <w:t>‘8A’</w:t>
            </w:r>
          </w:p>
        </w:tc>
        <w:tc>
          <w:tcPr>
            <w:tcW w:w="1222" w:type="dxa"/>
            <w:shd w:val="clear" w:color="auto" w:fill="FFFF99"/>
          </w:tcPr>
          <w:p w:rsidR="009D7E1D" w:rsidRPr="002C64A1" w:rsidRDefault="009D7E1D" w:rsidP="002C64A1">
            <w:pPr>
              <w:pStyle w:val="OdsStandard"/>
              <w:ind w:left="0"/>
              <w:jc w:val="center"/>
              <w:rPr>
                <w:sz w:val="18"/>
                <w:szCs w:val="18"/>
              </w:rPr>
            </w:pPr>
            <w:r w:rsidRPr="002C64A1">
              <w:rPr>
                <w:sz w:val="18"/>
                <w:szCs w:val="18"/>
              </w:rPr>
              <w:t>1 – N</w:t>
            </w:r>
          </w:p>
          <w:p w:rsidR="00634B82" w:rsidRPr="002C64A1" w:rsidRDefault="00634B82"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00532C68" w:rsidRPr="002C64A1">
              <w:rPr>
                <w:color w:val="FF00FF"/>
                <w:sz w:val="18"/>
                <w:szCs w:val="18"/>
              </w:rPr>
              <w:t>=</w:t>
            </w:r>
            <w:r w:rsidR="00413BA0" w:rsidRPr="002C64A1">
              <w:rPr>
                <w:color w:val="FF00FF"/>
                <w:sz w:val="18"/>
                <w:szCs w:val="18"/>
              </w:rPr>
              <w:t>127</w:t>
            </w:r>
          </w:p>
        </w:tc>
        <w:tc>
          <w:tcPr>
            <w:tcW w:w="1525" w:type="dxa"/>
            <w:shd w:val="clear" w:color="auto" w:fill="FFFF99"/>
          </w:tcPr>
          <w:p w:rsidR="009D7E1D" w:rsidRPr="002C64A1" w:rsidRDefault="009D7E1D" w:rsidP="002C64A1">
            <w:pPr>
              <w:pStyle w:val="OdsStandard"/>
              <w:ind w:left="0"/>
              <w:rPr>
                <w:sz w:val="18"/>
                <w:szCs w:val="18"/>
              </w:rPr>
            </w:pPr>
            <w:r w:rsidRPr="002C64A1">
              <w:rPr>
                <w:sz w:val="18"/>
                <w:szCs w:val="18"/>
              </w:rPr>
              <w:t xml:space="preserve">Administration </w:t>
            </w:r>
          </w:p>
          <w:p w:rsidR="009D7E1D" w:rsidRPr="002C64A1" w:rsidRDefault="009D7E1D" w:rsidP="002C64A1">
            <w:pPr>
              <w:pStyle w:val="OdsStandard"/>
              <w:ind w:left="0"/>
              <w:rPr>
                <w:sz w:val="18"/>
                <w:szCs w:val="18"/>
              </w:rPr>
            </w:pPr>
            <w:r w:rsidRPr="002C64A1">
              <w:rPr>
                <w:sz w:val="18"/>
                <w:szCs w:val="18"/>
              </w:rPr>
              <w:t>Host Parameter</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vMerge/>
          </w:tcPr>
          <w:p w:rsidR="009D7E1D" w:rsidRPr="002C64A1" w:rsidRDefault="009D7E1D" w:rsidP="002C64A1">
            <w:pPr>
              <w:pStyle w:val="OdsStandard"/>
              <w:ind w:left="0"/>
              <w:jc w:val="center"/>
              <w:rPr>
                <w:sz w:val="18"/>
                <w:szCs w:val="18"/>
              </w:rPr>
            </w:pPr>
          </w:p>
        </w:tc>
        <w:tc>
          <w:tcPr>
            <w:tcW w:w="1144" w:type="dxa"/>
            <w:vMerge/>
          </w:tcPr>
          <w:p w:rsidR="009D7E1D" w:rsidRPr="002C64A1" w:rsidRDefault="009D7E1D" w:rsidP="002C64A1">
            <w:pPr>
              <w:pStyle w:val="OdsStandard"/>
              <w:ind w:left="0"/>
              <w:jc w:val="center"/>
              <w:rPr>
                <w:sz w:val="18"/>
                <w:szCs w:val="18"/>
              </w:rPr>
            </w:pPr>
          </w:p>
        </w:tc>
        <w:tc>
          <w:tcPr>
            <w:tcW w:w="624" w:type="dxa"/>
            <w:shd w:val="clear" w:color="auto" w:fill="FFFF99"/>
          </w:tcPr>
          <w:p w:rsidR="009D7E1D" w:rsidRPr="002C64A1" w:rsidRDefault="009D7E1D" w:rsidP="002C64A1">
            <w:pPr>
              <w:pStyle w:val="OdsStandard"/>
              <w:ind w:left="0"/>
              <w:jc w:val="center"/>
              <w:rPr>
                <w:sz w:val="18"/>
                <w:szCs w:val="18"/>
              </w:rPr>
            </w:pPr>
            <w:r w:rsidRPr="002C64A1">
              <w:rPr>
                <w:sz w:val="18"/>
                <w:szCs w:val="18"/>
              </w:rPr>
              <w:t>‘8B’</w:t>
            </w:r>
          </w:p>
        </w:tc>
        <w:tc>
          <w:tcPr>
            <w:tcW w:w="1222" w:type="dxa"/>
            <w:shd w:val="clear" w:color="auto" w:fill="FFFF99"/>
          </w:tcPr>
          <w:p w:rsidR="009D7E1D" w:rsidRPr="002C64A1" w:rsidRDefault="009D7E1D" w:rsidP="002C64A1">
            <w:pPr>
              <w:pStyle w:val="OdsStandard"/>
              <w:ind w:left="0"/>
              <w:jc w:val="center"/>
              <w:rPr>
                <w:sz w:val="18"/>
                <w:szCs w:val="18"/>
              </w:rPr>
            </w:pPr>
            <w:r w:rsidRPr="002C64A1">
              <w:rPr>
                <w:sz w:val="18"/>
                <w:szCs w:val="18"/>
              </w:rPr>
              <w:t>1 – N</w:t>
            </w:r>
          </w:p>
          <w:p w:rsidR="00634B82" w:rsidRPr="002C64A1" w:rsidRDefault="00634B82"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00532C68" w:rsidRPr="002C64A1">
              <w:rPr>
                <w:color w:val="FF00FF"/>
                <w:sz w:val="18"/>
                <w:szCs w:val="18"/>
              </w:rPr>
              <w:t>=</w:t>
            </w:r>
            <w:r w:rsidR="00413BA0" w:rsidRPr="002C64A1">
              <w:rPr>
                <w:color w:val="FF00FF"/>
                <w:sz w:val="18"/>
                <w:szCs w:val="18"/>
              </w:rPr>
              <w:t xml:space="preserve"> 127</w:t>
            </w:r>
          </w:p>
        </w:tc>
        <w:tc>
          <w:tcPr>
            <w:tcW w:w="1525" w:type="dxa"/>
            <w:shd w:val="clear" w:color="auto" w:fill="FFFF99"/>
          </w:tcPr>
          <w:p w:rsidR="009D7E1D" w:rsidRPr="002C64A1" w:rsidRDefault="009D7E1D" w:rsidP="002C64A1">
            <w:pPr>
              <w:pStyle w:val="OdsStandard"/>
              <w:ind w:left="0"/>
              <w:rPr>
                <w:sz w:val="18"/>
                <w:szCs w:val="18"/>
              </w:rPr>
            </w:pPr>
            <w:r w:rsidRPr="002C64A1">
              <w:rPr>
                <w:sz w:val="18"/>
                <w:szCs w:val="18"/>
              </w:rPr>
              <w:t xml:space="preserve">Agent ID </w:t>
            </w:r>
          </w:p>
          <w:p w:rsidR="009D7E1D" w:rsidRPr="002C64A1" w:rsidRDefault="009D7E1D" w:rsidP="002C64A1">
            <w:pPr>
              <w:pStyle w:val="OdsStandard"/>
              <w:ind w:left="0"/>
              <w:rPr>
                <w:sz w:val="18"/>
                <w:szCs w:val="18"/>
              </w:rPr>
            </w:pPr>
            <w:r w:rsidRPr="002C64A1">
              <w:rPr>
                <w:sz w:val="18"/>
                <w:szCs w:val="18"/>
              </w:rPr>
              <w:t>Parameter</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637"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37" w:type="dxa"/>
            <w:vMerge/>
          </w:tcPr>
          <w:p w:rsidR="009D7E1D" w:rsidRPr="002C64A1" w:rsidRDefault="009D7E1D" w:rsidP="002C64A1">
            <w:pPr>
              <w:pStyle w:val="OdsStandard"/>
              <w:ind w:left="0"/>
              <w:jc w:val="center"/>
              <w:rPr>
                <w:sz w:val="18"/>
                <w:szCs w:val="18"/>
              </w:rPr>
            </w:pPr>
          </w:p>
        </w:tc>
        <w:tc>
          <w:tcPr>
            <w:tcW w:w="1075" w:type="dxa"/>
            <w:vMerge/>
          </w:tcPr>
          <w:p w:rsidR="009D7E1D" w:rsidRPr="002C64A1" w:rsidRDefault="009D7E1D" w:rsidP="002C64A1">
            <w:pPr>
              <w:pStyle w:val="OdsStandard"/>
              <w:ind w:left="0"/>
              <w:jc w:val="center"/>
              <w:rPr>
                <w:sz w:val="18"/>
                <w:szCs w:val="18"/>
              </w:rPr>
            </w:pPr>
          </w:p>
        </w:tc>
        <w:tc>
          <w:tcPr>
            <w:tcW w:w="546" w:type="dxa"/>
            <w:vMerge/>
          </w:tcPr>
          <w:p w:rsidR="009D7E1D" w:rsidRPr="002C64A1" w:rsidRDefault="009D7E1D" w:rsidP="002C64A1">
            <w:pPr>
              <w:pStyle w:val="OdsStandard"/>
              <w:ind w:left="0"/>
              <w:jc w:val="center"/>
              <w:rPr>
                <w:sz w:val="18"/>
                <w:szCs w:val="18"/>
              </w:rPr>
            </w:pPr>
          </w:p>
        </w:tc>
        <w:tc>
          <w:tcPr>
            <w:tcW w:w="1144" w:type="dxa"/>
            <w:vMerge/>
          </w:tcPr>
          <w:p w:rsidR="009D7E1D" w:rsidRPr="002C64A1" w:rsidRDefault="009D7E1D" w:rsidP="002C64A1">
            <w:pPr>
              <w:pStyle w:val="OdsStandard"/>
              <w:ind w:left="0"/>
              <w:jc w:val="center"/>
              <w:rPr>
                <w:sz w:val="18"/>
                <w:szCs w:val="18"/>
              </w:rPr>
            </w:pPr>
          </w:p>
        </w:tc>
        <w:tc>
          <w:tcPr>
            <w:tcW w:w="624" w:type="dxa"/>
            <w:shd w:val="clear" w:color="auto" w:fill="FFFF99"/>
          </w:tcPr>
          <w:p w:rsidR="009D7E1D" w:rsidRPr="002C64A1" w:rsidRDefault="009D7E1D" w:rsidP="002C64A1">
            <w:pPr>
              <w:pStyle w:val="OdsStandard"/>
              <w:ind w:left="0"/>
              <w:jc w:val="center"/>
              <w:rPr>
                <w:sz w:val="18"/>
                <w:szCs w:val="18"/>
              </w:rPr>
            </w:pPr>
            <w:r w:rsidRPr="002C64A1">
              <w:rPr>
                <w:sz w:val="18"/>
                <w:szCs w:val="18"/>
              </w:rPr>
              <w:t>‘8C’</w:t>
            </w:r>
          </w:p>
        </w:tc>
        <w:tc>
          <w:tcPr>
            <w:tcW w:w="1222" w:type="dxa"/>
            <w:shd w:val="clear" w:color="auto" w:fill="FFFF99"/>
          </w:tcPr>
          <w:p w:rsidR="009D7E1D" w:rsidRPr="002C64A1" w:rsidRDefault="009D7E1D" w:rsidP="002C64A1">
            <w:pPr>
              <w:pStyle w:val="OdsStandard"/>
              <w:ind w:left="0"/>
              <w:jc w:val="center"/>
              <w:rPr>
                <w:sz w:val="18"/>
                <w:szCs w:val="18"/>
              </w:rPr>
            </w:pPr>
            <w:r w:rsidRPr="002C64A1">
              <w:rPr>
                <w:sz w:val="18"/>
                <w:szCs w:val="18"/>
              </w:rPr>
              <w:t>1 – N</w:t>
            </w:r>
          </w:p>
          <w:p w:rsidR="00634B82" w:rsidRPr="002C64A1" w:rsidRDefault="00634B82"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00532C68" w:rsidRPr="002C64A1">
              <w:rPr>
                <w:color w:val="FF00FF"/>
                <w:sz w:val="18"/>
                <w:szCs w:val="18"/>
              </w:rPr>
              <w:t>=</w:t>
            </w:r>
            <w:r w:rsidR="00413BA0" w:rsidRPr="002C64A1">
              <w:rPr>
                <w:color w:val="FF00FF"/>
                <w:sz w:val="18"/>
                <w:szCs w:val="18"/>
              </w:rPr>
              <w:t xml:space="preserve"> </w:t>
            </w:r>
            <w:r w:rsidRPr="002C64A1">
              <w:rPr>
                <w:color w:val="FF00FF"/>
                <w:sz w:val="18"/>
                <w:szCs w:val="18"/>
              </w:rPr>
              <w:t>1024</w:t>
            </w:r>
          </w:p>
        </w:tc>
        <w:tc>
          <w:tcPr>
            <w:tcW w:w="1525" w:type="dxa"/>
            <w:shd w:val="clear" w:color="auto" w:fill="FFFF99"/>
          </w:tcPr>
          <w:p w:rsidR="009D7E1D" w:rsidRPr="002C64A1" w:rsidRDefault="009D7E1D" w:rsidP="002C64A1">
            <w:pPr>
              <w:pStyle w:val="OdsStandard"/>
              <w:ind w:left="0"/>
              <w:rPr>
                <w:sz w:val="18"/>
                <w:szCs w:val="18"/>
              </w:rPr>
            </w:pPr>
            <w:r w:rsidRPr="002C64A1">
              <w:rPr>
                <w:sz w:val="18"/>
                <w:szCs w:val="18"/>
              </w:rPr>
              <w:t xml:space="preserve">Administration </w:t>
            </w:r>
          </w:p>
          <w:p w:rsidR="009D7E1D" w:rsidRPr="002C64A1" w:rsidRDefault="009D7E1D" w:rsidP="002C64A1">
            <w:pPr>
              <w:pStyle w:val="OdsStandard"/>
              <w:ind w:left="0"/>
              <w:rPr>
                <w:sz w:val="18"/>
                <w:szCs w:val="18"/>
              </w:rPr>
            </w:pPr>
            <w:r w:rsidRPr="002C64A1">
              <w:rPr>
                <w:sz w:val="18"/>
                <w:szCs w:val="18"/>
              </w:rPr>
              <w:t>URI Parameter</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bl>
    <w:p w:rsidR="00854A91" w:rsidRDefault="00854A91" w:rsidP="00854A91">
      <w:pPr>
        <w:pStyle w:val="OdsStandard"/>
        <w:ind w:firstLine="708"/>
      </w:pPr>
    </w:p>
    <w:p w:rsidR="00482DFA" w:rsidRPr="00621C78" w:rsidRDefault="00621C78" w:rsidP="00621C78">
      <w:pPr>
        <w:pStyle w:val="OdsStandard"/>
        <w:tabs>
          <w:tab w:val="clear" w:pos="567"/>
        </w:tabs>
        <w:spacing w:after="120"/>
        <w:ind w:left="1638" w:hanging="1071"/>
      </w:pPr>
      <w:r>
        <w:t xml:space="preserve">Table </w:t>
      </w:r>
      <w:r w:rsidR="00DC75AE">
        <w:t>3</w:t>
      </w:r>
      <w:r>
        <w:t>.2:</w:t>
      </w:r>
      <w:r>
        <w:tab/>
      </w:r>
      <w:r w:rsidR="00482DFA" w:rsidRPr="00621C78">
        <w:t>RAM over HTTP Administration Session Triggering Parameters</w:t>
      </w:r>
      <w:r w:rsidR="00614F84" w:rsidRPr="00621C78">
        <w:t xml:space="preserve">, provided via SMS and GP 2.2 </w:t>
      </w:r>
      <w:proofErr w:type="gramStart"/>
      <w:r w:rsidR="00413BA0" w:rsidRPr="00621C78">
        <w:t>Amendment</w:t>
      </w:r>
      <w:proofErr w:type="gramEnd"/>
      <w:r w:rsidR="00413BA0">
        <w:t xml:space="preserve"> B</w:t>
      </w:r>
    </w:p>
    <w:tbl>
      <w:tblPr>
        <w:tblW w:w="9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50"/>
        <w:gridCol w:w="1040"/>
        <w:gridCol w:w="598"/>
        <w:gridCol w:w="1057"/>
        <w:gridCol w:w="555"/>
        <w:gridCol w:w="962"/>
        <w:gridCol w:w="849"/>
        <w:gridCol w:w="1101"/>
        <w:gridCol w:w="1638"/>
        <w:gridCol w:w="1092"/>
      </w:tblGrid>
      <w:tr w:rsidR="00482DFA" w:rsidTr="002C64A1">
        <w:tc>
          <w:tcPr>
            <w:tcW w:w="550" w:type="dxa"/>
            <w:shd w:val="clear" w:color="auto" w:fill="C0C0C0"/>
          </w:tcPr>
          <w:p w:rsidR="00482DFA" w:rsidRPr="002C64A1" w:rsidRDefault="00482DFA" w:rsidP="002C64A1">
            <w:pPr>
              <w:pStyle w:val="OdsStandard"/>
              <w:ind w:left="0"/>
              <w:rPr>
                <w:b/>
                <w:sz w:val="18"/>
                <w:szCs w:val="18"/>
              </w:rPr>
            </w:pPr>
            <w:r w:rsidRPr="002C64A1">
              <w:rPr>
                <w:b/>
                <w:sz w:val="18"/>
                <w:szCs w:val="18"/>
              </w:rPr>
              <w:t>Tag</w:t>
            </w:r>
          </w:p>
        </w:tc>
        <w:tc>
          <w:tcPr>
            <w:tcW w:w="1040" w:type="dxa"/>
            <w:shd w:val="clear" w:color="auto" w:fill="C0C0C0"/>
          </w:tcPr>
          <w:p w:rsidR="00482DFA" w:rsidRPr="002C64A1" w:rsidRDefault="00482DFA" w:rsidP="002C64A1">
            <w:pPr>
              <w:pStyle w:val="OdsStandard"/>
              <w:ind w:left="0"/>
              <w:jc w:val="center"/>
              <w:rPr>
                <w:b/>
                <w:sz w:val="18"/>
                <w:szCs w:val="18"/>
              </w:rPr>
            </w:pPr>
            <w:r w:rsidRPr="002C64A1">
              <w:rPr>
                <w:b/>
                <w:sz w:val="18"/>
                <w:szCs w:val="18"/>
              </w:rPr>
              <w:t>Length</w:t>
            </w:r>
          </w:p>
        </w:tc>
        <w:tc>
          <w:tcPr>
            <w:tcW w:w="6760" w:type="dxa"/>
            <w:gridSpan w:val="7"/>
            <w:shd w:val="clear" w:color="auto" w:fill="C0C0C0"/>
          </w:tcPr>
          <w:p w:rsidR="00482DFA" w:rsidRPr="002C64A1" w:rsidRDefault="00482DFA" w:rsidP="002C64A1">
            <w:pPr>
              <w:pStyle w:val="OdsStandard"/>
              <w:ind w:left="0"/>
              <w:rPr>
                <w:b/>
                <w:sz w:val="18"/>
                <w:szCs w:val="18"/>
              </w:rPr>
            </w:pPr>
            <w:r w:rsidRPr="002C64A1">
              <w:rPr>
                <w:b/>
                <w:sz w:val="18"/>
                <w:szCs w:val="18"/>
              </w:rPr>
              <w:t>Name</w:t>
            </w:r>
          </w:p>
        </w:tc>
        <w:tc>
          <w:tcPr>
            <w:tcW w:w="1092" w:type="dxa"/>
            <w:shd w:val="clear" w:color="auto" w:fill="C0C0C0"/>
          </w:tcPr>
          <w:p w:rsidR="00482DFA" w:rsidRPr="002C64A1" w:rsidRDefault="00482DFA" w:rsidP="002C64A1">
            <w:pPr>
              <w:pStyle w:val="OdsStandard"/>
              <w:ind w:left="0"/>
              <w:jc w:val="center"/>
              <w:rPr>
                <w:b/>
                <w:sz w:val="18"/>
                <w:szCs w:val="18"/>
              </w:rPr>
            </w:pPr>
            <w:r w:rsidRPr="002C64A1">
              <w:rPr>
                <w:b/>
                <w:sz w:val="18"/>
                <w:szCs w:val="18"/>
              </w:rPr>
              <w:t>Presence</w:t>
            </w:r>
          </w:p>
        </w:tc>
      </w:tr>
      <w:tr w:rsidR="002C64A1" w:rsidTr="002C64A1">
        <w:tc>
          <w:tcPr>
            <w:tcW w:w="550" w:type="dxa"/>
            <w:vMerge w:val="restart"/>
          </w:tcPr>
          <w:p w:rsidR="009D7E1D" w:rsidRPr="002C64A1" w:rsidRDefault="009D7E1D" w:rsidP="002C64A1">
            <w:pPr>
              <w:pStyle w:val="OdsStandard"/>
              <w:ind w:left="0"/>
              <w:jc w:val="center"/>
              <w:rPr>
                <w:sz w:val="18"/>
                <w:szCs w:val="18"/>
              </w:rPr>
            </w:pPr>
            <w:r w:rsidRPr="002C64A1">
              <w:rPr>
                <w:sz w:val="18"/>
                <w:szCs w:val="18"/>
              </w:rPr>
              <w:t>‘81’</w:t>
            </w:r>
          </w:p>
        </w:tc>
        <w:tc>
          <w:tcPr>
            <w:tcW w:w="1040" w:type="dxa"/>
            <w:vMerge w:val="restart"/>
          </w:tcPr>
          <w:p w:rsidR="009D7E1D" w:rsidRPr="002C64A1" w:rsidRDefault="009D7E1D" w:rsidP="002C64A1">
            <w:pPr>
              <w:pStyle w:val="OdsStandard"/>
              <w:ind w:left="0"/>
              <w:jc w:val="center"/>
              <w:rPr>
                <w:sz w:val="18"/>
                <w:szCs w:val="18"/>
              </w:rPr>
            </w:pPr>
            <w:r w:rsidRPr="002C64A1">
              <w:rPr>
                <w:sz w:val="18"/>
                <w:szCs w:val="18"/>
              </w:rPr>
              <w:t>0 – N</w:t>
            </w:r>
          </w:p>
          <w:p w:rsidR="00220C29" w:rsidRPr="002C64A1" w:rsidRDefault="00220C29"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Pr="002C64A1">
              <w:rPr>
                <w:color w:val="FF00FF"/>
                <w:sz w:val="18"/>
                <w:szCs w:val="18"/>
              </w:rPr>
              <w:t>=</w:t>
            </w:r>
            <w:r w:rsidR="00413BA0" w:rsidRPr="002C64A1">
              <w:rPr>
                <w:color w:val="FF00FF"/>
                <w:sz w:val="18"/>
                <w:szCs w:val="18"/>
              </w:rPr>
              <w:t xml:space="preserve"> </w:t>
            </w:r>
            <w:r w:rsidR="009F4F93" w:rsidRPr="002C64A1">
              <w:rPr>
                <w:color w:val="FF00FF"/>
                <w:sz w:val="18"/>
                <w:szCs w:val="18"/>
              </w:rPr>
              <w:t>181</w:t>
            </w:r>
            <w:r w:rsidR="004D46F6" w:rsidRPr="002C64A1">
              <w:rPr>
                <w:color w:val="FF00FF"/>
                <w:sz w:val="18"/>
                <w:szCs w:val="18"/>
              </w:rPr>
              <w:t>3</w:t>
            </w:r>
          </w:p>
        </w:tc>
        <w:tc>
          <w:tcPr>
            <w:tcW w:w="6760" w:type="dxa"/>
            <w:gridSpan w:val="7"/>
            <w:tcBorders>
              <w:bottom w:val="single" w:sz="4" w:space="0" w:color="auto"/>
            </w:tcBorders>
          </w:tcPr>
          <w:p w:rsidR="009D7E1D" w:rsidRPr="002C64A1" w:rsidRDefault="009D7E1D" w:rsidP="002C64A1">
            <w:pPr>
              <w:pStyle w:val="OdsStandard"/>
              <w:ind w:left="0"/>
              <w:rPr>
                <w:sz w:val="18"/>
                <w:szCs w:val="18"/>
              </w:rPr>
            </w:pPr>
            <w:r w:rsidRPr="002C64A1">
              <w:rPr>
                <w:sz w:val="18"/>
                <w:szCs w:val="18"/>
              </w:rPr>
              <w:t xml:space="preserve">Administration Session Triggering Parameters </w:t>
            </w:r>
          </w:p>
        </w:tc>
        <w:tc>
          <w:tcPr>
            <w:tcW w:w="1092" w:type="dxa"/>
          </w:tcPr>
          <w:p w:rsidR="009D7E1D" w:rsidRPr="002C64A1" w:rsidRDefault="009D7E1D" w:rsidP="002C64A1">
            <w:pPr>
              <w:pStyle w:val="OdsStandard"/>
              <w:ind w:left="0"/>
              <w:jc w:val="center"/>
              <w:rPr>
                <w:sz w:val="18"/>
                <w:szCs w:val="18"/>
              </w:rPr>
            </w:pPr>
            <w:r w:rsidRPr="002C64A1">
              <w:rPr>
                <w:sz w:val="18"/>
                <w:szCs w:val="18"/>
              </w:rPr>
              <w:t>M</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1057"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5105" w:type="dxa"/>
            <w:gridSpan w:val="5"/>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tcBorders>
              <w:bottom w:val="single" w:sz="4" w:space="0" w:color="auto"/>
            </w:tcBorders>
          </w:tcPr>
          <w:p w:rsidR="009D7E1D" w:rsidRPr="002C64A1" w:rsidRDefault="009D7E1D" w:rsidP="002C64A1">
            <w:pPr>
              <w:pStyle w:val="OdsStandard"/>
              <w:ind w:left="0"/>
              <w:jc w:val="center"/>
              <w:rPr>
                <w:sz w:val="18"/>
                <w:szCs w:val="18"/>
              </w:rPr>
            </w:pP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val="restart"/>
            <w:shd w:val="clear" w:color="auto" w:fill="CCFFFF"/>
          </w:tcPr>
          <w:p w:rsidR="009D7E1D" w:rsidRPr="002C64A1" w:rsidRDefault="009D7E1D" w:rsidP="002C64A1">
            <w:pPr>
              <w:pStyle w:val="OdsStandard"/>
              <w:ind w:left="0"/>
              <w:jc w:val="center"/>
              <w:rPr>
                <w:sz w:val="18"/>
                <w:szCs w:val="18"/>
              </w:rPr>
            </w:pPr>
            <w:r w:rsidRPr="002C64A1">
              <w:rPr>
                <w:sz w:val="18"/>
                <w:szCs w:val="18"/>
              </w:rPr>
              <w:t>‘83’</w:t>
            </w:r>
          </w:p>
        </w:tc>
        <w:tc>
          <w:tcPr>
            <w:tcW w:w="1057" w:type="dxa"/>
            <w:vMerge w:val="restart"/>
            <w:shd w:val="clear" w:color="auto" w:fill="CCFFFF"/>
          </w:tcPr>
          <w:p w:rsidR="009D7E1D" w:rsidRPr="002C64A1" w:rsidRDefault="00EB0B9E" w:rsidP="002C64A1">
            <w:pPr>
              <w:pStyle w:val="OdsStandard"/>
              <w:ind w:left="0"/>
              <w:jc w:val="center"/>
              <w:rPr>
                <w:sz w:val="18"/>
                <w:szCs w:val="18"/>
              </w:rPr>
            </w:pPr>
            <w:r w:rsidRPr="002C64A1">
              <w:rPr>
                <w:sz w:val="18"/>
                <w:szCs w:val="18"/>
              </w:rPr>
              <w:t>2</w:t>
            </w:r>
            <w:r w:rsidR="009D7E1D" w:rsidRPr="002C64A1">
              <w:rPr>
                <w:sz w:val="18"/>
                <w:szCs w:val="18"/>
              </w:rPr>
              <w:t xml:space="preserve"> – N</w:t>
            </w:r>
          </w:p>
          <w:p w:rsidR="00220C29" w:rsidRPr="002C64A1" w:rsidRDefault="00220C29" w:rsidP="002C64A1">
            <w:pPr>
              <w:pStyle w:val="OdsStandard"/>
              <w:ind w:left="0"/>
              <w:jc w:val="center"/>
              <w:rPr>
                <w:color w:val="FF00FF"/>
                <w:sz w:val="18"/>
                <w:szCs w:val="18"/>
              </w:rPr>
            </w:pPr>
            <w:r w:rsidRPr="002C64A1">
              <w:rPr>
                <w:color w:val="FF00FF"/>
                <w:sz w:val="18"/>
                <w:szCs w:val="18"/>
              </w:rPr>
              <w:t>N</w:t>
            </w:r>
            <w:r w:rsidR="00413BA0" w:rsidRPr="002C64A1">
              <w:rPr>
                <w:color w:val="FF00FF"/>
                <w:sz w:val="18"/>
                <w:szCs w:val="18"/>
              </w:rPr>
              <w:t xml:space="preserve"> &lt;</w:t>
            </w:r>
            <w:r w:rsidRPr="002C64A1">
              <w:rPr>
                <w:color w:val="FF00FF"/>
                <w:sz w:val="18"/>
                <w:szCs w:val="18"/>
              </w:rPr>
              <w:t>=</w:t>
            </w:r>
            <w:r w:rsidR="00413BA0" w:rsidRPr="002C64A1">
              <w:rPr>
                <w:color w:val="FF00FF"/>
                <w:sz w:val="18"/>
                <w:szCs w:val="18"/>
              </w:rPr>
              <w:t xml:space="preserve"> </w:t>
            </w:r>
            <w:r w:rsidR="009F4F93" w:rsidRPr="002C64A1">
              <w:rPr>
                <w:color w:val="FF00FF"/>
                <w:sz w:val="18"/>
                <w:szCs w:val="18"/>
              </w:rPr>
              <w:t>18</w:t>
            </w:r>
            <w:r w:rsidR="004D46F6" w:rsidRPr="002C64A1">
              <w:rPr>
                <w:color w:val="FF00FF"/>
                <w:sz w:val="18"/>
                <w:szCs w:val="18"/>
              </w:rPr>
              <w:t>09</w:t>
            </w:r>
          </w:p>
        </w:tc>
        <w:tc>
          <w:tcPr>
            <w:tcW w:w="5105" w:type="dxa"/>
            <w:gridSpan w:val="5"/>
            <w:tcBorders>
              <w:bottom w:val="single" w:sz="4" w:space="0" w:color="auto"/>
            </w:tcBorders>
            <w:shd w:val="clear" w:color="auto" w:fill="CCFFFF"/>
          </w:tcPr>
          <w:p w:rsidR="009D7E1D" w:rsidRPr="002C64A1" w:rsidRDefault="009D7E1D" w:rsidP="002C64A1">
            <w:pPr>
              <w:pStyle w:val="OdsStandard"/>
              <w:ind w:left="0"/>
              <w:rPr>
                <w:sz w:val="18"/>
                <w:szCs w:val="18"/>
              </w:rPr>
            </w:pPr>
            <w:r w:rsidRPr="002C64A1">
              <w:rPr>
                <w:sz w:val="18"/>
                <w:szCs w:val="18"/>
              </w:rPr>
              <w:t>Security Domain Parameters</w:t>
            </w:r>
          </w:p>
        </w:tc>
        <w:tc>
          <w:tcPr>
            <w:tcW w:w="1092" w:type="dxa"/>
            <w:tcBorders>
              <w:bottom w:val="single" w:sz="4" w:space="0" w:color="auto"/>
            </w:tcBorders>
            <w:shd w:val="clear" w:color="auto" w:fill="CCFFFF"/>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962"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3588" w:type="dxa"/>
            <w:gridSpan w:val="3"/>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tcBorders>
              <w:bottom w:val="single" w:sz="4" w:space="0" w:color="auto"/>
            </w:tcBorders>
            <w:shd w:val="clear" w:color="auto" w:fill="FFFF99"/>
          </w:tcPr>
          <w:p w:rsidR="009D7E1D" w:rsidRPr="002C64A1" w:rsidRDefault="009D7E1D" w:rsidP="002C64A1">
            <w:pPr>
              <w:pStyle w:val="OdsStandard"/>
              <w:ind w:left="0"/>
              <w:jc w:val="center"/>
              <w:rPr>
                <w:sz w:val="18"/>
                <w:szCs w:val="18"/>
              </w:rPr>
            </w:pP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shd w:val="clear" w:color="auto" w:fill="FFFF99"/>
          </w:tcPr>
          <w:p w:rsidR="009D7E1D" w:rsidRPr="002C64A1" w:rsidRDefault="009D7E1D" w:rsidP="002C64A1">
            <w:pPr>
              <w:pStyle w:val="OdsStandard"/>
              <w:ind w:left="0"/>
              <w:jc w:val="center"/>
              <w:rPr>
                <w:sz w:val="18"/>
                <w:szCs w:val="18"/>
              </w:rPr>
            </w:pPr>
            <w:r w:rsidRPr="002C64A1">
              <w:rPr>
                <w:sz w:val="18"/>
                <w:szCs w:val="18"/>
              </w:rPr>
              <w:t>‘84’</w:t>
            </w:r>
          </w:p>
        </w:tc>
        <w:tc>
          <w:tcPr>
            <w:tcW w:w="962" w:type="dxa"/>
            <w:shd w:val="clear" w:color="auto" w:fill="FFFF99"/>
          </w:tcPr>
          <w:p w:rsidR="009D7E1D" w:rsidRPr="002C64A1" w:rsidRDefault="000106B4" w:rsidP="002C64A1">
            <w:pPr>
              <w:pStyle w:val="OdsStandard"/>
              <w:ind w:left="0"/>
              <w:jc w:val="center"/>
              <w:rPr>
                <w:sz w:val="18"/>
                <w:szCs w:val="18"/>
              </w:rPr>
            </w:pPr>
            <w:r w:rsidRPr="002C64A1">
              <w:rPr>
                <w:sz w:val="18"/>
                <w:szCs w:val="18"/>
              </w:rPr>
              <w:t>1 – 25</w:t>
            </w:r>
            <w:r w:rsidR="004D46F6" w:rsidRPr="002C64A1">
              <w:rPr>
                <w:sz w:val="18"/>
                <w:szCs w:val="18"/>
              </w:rPr>
              <w:t>3</w:t>
            </w:r>
          </w:p>
        </w:tc>
        <w:tc>
          <w:tcPr>
            <w:tcW w:w="3588" w:type="dxa"/>
            <w:gridSpan w:val="3"/>
            <w:shd w:val="clear" w:color="auto" w:fill="FFFF99"/>
          </w:tcPr>
          <w:p w:rsidR="009D7E1D" w:rsidRPr="002C64A1" w:rsidRDefault="009D7E1D" w:rsidP="002C64A1">
            <w:pPr>
              <w:pStyle w:val="OdsStandard"/>
              <w:ind w:left="0"/>
              <w:rPr>
                <w:sz w:val="18"/>
                <w:szCs w:val="18"/>
              </w:rPr>
            </w:pPr>
            <w:r w:rsidRPr="002C64A1">
              <w:rPr>
                <w:sz w:val="18"/>
                <w:szCs w:val="18"/>
              </w:rPr>
              <w:t>Connection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shd w:val="clear" w:color="auto" w:fill="FFFF99"/>
          </w:tcPr>
          <w:p w:rsidR="009D7E1D" w:rsidRPr="002C64A1" w:rsidRDefault="009D7E1D" w:rsidP="002C64A1">
            <w:pPr>
              <w:pStyle w:val="OdsStandard"/>
              <w:ind w:left="0"/>
              <w:jc w:val="center"/>
              <w:rPr>
                <w:sz w:val="18"/>
                <w:szCs w:val="18"/>
              </w:rPr>
            </w:pPr>
            <w:r w:rsidRPr="002C64A1">
              <w:rPr>
                <w:sz w:val="18"/>
                <w:szCs w:val="18"/>
              </w:rPr>
              <w:t>‘85’</w:t>
            </w:r>
          </w:p>
        </w:tc>
        <w:tc>
          <w:tcPr>
            <w:tcW w:w="962" w:type="dxa"/>
            <w:shd w:val="clear" w:color="auto" w:fill="FFFF99"/>
          </w:tcPr>
          <w:p w:rsidR="009D7E1D" w:rsidRPr="002C64A1" w:rsidRDefault="00EB0B9E" w:rsidP="002C64A1">
            <w:pPr>
              <w:pStyle w:val="OdsStandard"/>
              <w:ind w:left="0"/>
              <w:jc w:val="center"/>
              <w:rPr>
                <w:sz w:val="18"/>
                <w:szCs w:val="18"/>
              </w:rPr>
            </w:pPr>
            <w:r w:rsidRPr="002C64A1">
              <w:rPr>
                <w:sz w:val="18"/>
                <w:szCs w:val="18"/>
              </w:rPr>
              <w:t>5</w:t>
            </w:r>
            <w:r w:rsidR="00031DAE" w:rsidRPr="002C64A1">
              <w:rPr>
                <w:sz w:val="18"/>
                <w:szCs w:val="18"/>
              </w:rPr>
              <w:t xml:space="preserve"> – </w:t>
            </w:r>
            <w:r w:rsidR="00EB5FC4" w:rsidRPr="002C64A1">
              <w:rPr>
                <w:sz w:val="18"/>
                <w:szCs w:val="18"/>
              </w:rPr>
              <w:t>131</w:t>
            </w:r>
          </w:p>
        </w:tc>
        <w:tc>
          <w:tcPr>
            <w:tcW w:w="3588" w:type="dxa"/>
            <w:gridSpan w:val="3"/>
            <w:shd w:val="clear" w:color="auto" w:fill="FFFF99"/>
          </w:tcPr>
          <w:p w:rsidR="009D7E1D" w:rsidRPr="002C64A1" w:rsidRDefault="009D7E1D" w:rsidP="002C64A1">
            <w:pPr>
              <w:pStyle w:val="OdsStandard"/>
              <w:ind w:left="0"/>
              <w:rPr>
                <w:sz w:val="18"/>
                <w:szCs w:val="18"/>
              </w:rPr>
            </w:pPr>
            <w:r w:rsidRPr="002C64A1">
              <w:rPr>
                <w:sz w:val="18"/>
                <w:szCs w:val="18"/>
              </w:rPr>
              <w:t>Security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shd w:val="clear" w:color="auto" w:fill="FFFF99"/>
          </w:tcPr>
          <w:p w:rsidR="009D7E1D" w:rsidRPr="002C64A1" w:rsidRDefault="009D7E1D" w:rsidP="002C64A1">
            <w:pPr>
              <w:pStyle w:val="OdsStandard"/>
              <w:ind w:left="0"/>
              <w:jc w:val="center"/>
              <w:rPr>
                <w:sz w:val="18"/>
                <w:szCs w:val="18"/>
              </w:rPr>
            </w:pPr>
            <w:r w:rsidRPr="002C64A1">
              <w:rPr>
                <w:sz w:val="18"/>
                <w:szCs w:val="18"/>
              </w:rPr>
              <w:t>‘86’</w:t>
            </w:r>
          </w:p>
        </w:tc>
        <w:tc>
          <w:tcPr>
            <w:tcW w:w="962" w:type="dxa"/>
            <w:shd w:val="clear" w:color="auto" w:fill="FFFF99"/>
          </w:tcPr>
          <w:p w:rsidR="009D7E1D" w:rsidRPr="002C64A1" w:rsidRDefault="00EB0B9E" w:rsidP="002C64A1">
            <w:pPr>
              <w:pStyle w:val="OdsStandard"/>
              <w:ind w:left="0"/>
              <w:jc w:val="center"/>
              <w:rPr>
                <w:sz w:val="18"/>
                <w:szCs w:val="18"/>
              </w:rPr>
            </w:pPr>
            <w:r w:rsidRPr="002C64A1">
              <w:rPr>
                <w:sz w:val="18"/>
                <w:szCs w:val="18"/>
              </w:rPr>
              <w:t>7</w:t>
            </w:r>
            <w:r w:rsidR="00031DAE" w:rsidRPr="002C64A1">
              <w:rPr>
                <w:sz w:val="18"/>
                <w:szCs w:val="18"/>
              </w:rPr>
              <w:t xml:space="preserve"> – </w:t>
            </w:r>
            <w:r w:rsidR="00EB5FC4" w:rsidRPr="002C64A1">
              <w:rPr>
                <w:sz w:val="18"/>
                <w:szCs w:val="18"/>
              </w:rPr>
              <w:t>1</w:t>
            </w:r>
            <w:r w:rsidR="007B35CB" w:rsidRPr="002C64A1">
              <w:rPr>
                <w:sz w:val="18"/>
                <w:szCs w:val="18"/>
              </w:rPr>
              <w:t>27</w:t>
            </w:r>
          </w:p>
        </w:tc>
        <w:tc>
          <w:tcPr>
            <w:tcW w:w="3588" w:type="dxa"/>
            <w:gridSpan w:val="3"/>
            <w:shd w:val="clear" w:color="auto" w:fill="FFFF99"/>
          </w:tcPr>
          <w:p w:rsidR="009D7E1D" w:rsidRPr="002C64A1" w:rsidRDefault="009D7E1D" w:rsidP="002C64A1">
            <w:pPr>
              <w:pStyle w:val="OdsStandard"/>
              <w:ind w:left="0"/>
              <w:rPr>
                <w:sz w:val="18"/>
                <w:szCs w:val="18"/>
              </w:rPr>
            </w:pPr>
            <w:r w:rsidRPr="002C64A1">
              <w:rPr>
                <w:sz w:val="18"/>
                <w:szCs w:val="18"/>
              </w:rPr>
              <w:t>Retry Policy Parameters</w:t>
            </w:r>
          </w:p>
        </w:tc>
        <w:tc>
          <w:tcPr>
            <w:tcW w:w="1092" w:type="dxa"/>
            <w:tcBorders>
              <w:bottom w:val="single" w:sz="4" w:space="0" w:color="auto"/>
            </w:tcBorders>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vMerge w:val="restart"/>
            <w:shd w:val="clear" w:color="auto" w:fill="FFFF99"/>
          </w:tcPr>
          <w:p w:rsidR="009D7E1D" w:rsidRPr="002C64A1" w:rsidRDefault="009D7E1D" w:rsidP="002C64A1">
            <w:pPr>
              <w:pStyle w:val="OdsStandard"/>
              <w:ind w:left="0"/>
              <w:jc w:val="center"/>
              <w:rPr>
                <w:sz w:val="18"/>
                <w:szCs w:val="18"/>
              </w:rPr>
            </w:pPr>
            <w:r w:rsidRPr="002C64A1">
              <w:rPr>
                <w:sz w:val="18"/>
                <w:szCs w:val="18"/>
              </w:rPr>
              <w:t>‘89’</w:t>
            </w:r>
          </w:p>
        </w:tc>
        <w:tc>
          <w:tcPr>
            <w:tcW w:w="962" w:type="dxa"/>
            <w:vMerge w:val="restart"/>
            <w:shd w:val="clear" w:color="auto" w:fill="FFFF99"/>
          </w:tcPr>
          <w:p w:rsidR="009D7E1D" w:rsidRPr="002C64A1" w:rsidRDefault="00EB0B9E" w:rsidP="002C64A1">
            <w:pPr>
              <w:pStyle w:val="OdsStandard"/>
              <w:ind w:left="0"/>
              <w:jc w:val="center"/>
              <w:rPr>
                <w:sz w:val="18"/>
                <w:szCs w:val="18"/>
              </w:rPr>
            </w:pPr>
            <w:r w:rsidRPr="002C64A1">
              <w:rPr>
                <w:sz w:val="18"/>
                <w:szCs w:val="18"/>
              </w:rPr>
              <w:t>2</w:t>
            </w:r>
            <w:r w:rsidR="009D7E1D" w:rsidRPr="002C64A1">
              <w:rPr>
                <w:sz w:val="18"/>
                <w:szCs w:val="18"/>
              </w:rPr>
              <w:t xml:space="preserve"> – N</w:t>
            </w:r>
          </w:p>
          <w:p w:rsidR="00220C29" w:rsidRPr="002C64A1" w:rsidRDefault="00220C29" w:rsidP="002C64A1">
            <w:pPr>
              <w:pStyle w:val="OdsStandard"/>
              <w:ind w:left="0"/>
              <w:jc w:val="center"/>
              <w:rPr>
                <w:color w:val="FF00FF"/>
                <w:sz w:val="18"/>
                <w:szCs w:val="18"/>
              </w:rPr>
            </w:pPr>
            <w:r w:rsidRPr="002C64A1">
              <w:rPr>
                <w:color w:val="FF00FF"/>
                <w:sz w:val="18"/>
                <w:szCs w:val="18"/>
              </w:rPr>
              <w:t>N</w:t>
            </w:r>
            <w:r w:rsidR="003C4CB6" w:rsidRPr="002C64A1">
              <w:rPr>
                <w:color w:val="FF00FF"/>
                <w:sz w:val="18"/>
                <w:szCs w:val="18"/>
              </w:rPr>
              <w:t xml:space="preserve"> &lt;= </w:t>
            </w:r>
            <w:r w:rsidR="009F4F93" w:rsidRPr="002C64A1">
              <w:rPr>
                <w:color w:val="FF00FF"/>
                <w:sz w:val="18"/>
                <w:szCs w:val="18"/>
              </w:rPr>
              <w:t>1286</w:t>
            </w:r>
          </w:p>
        </w:tc>
        <w:tc>
          <w:tcPr>
            <w:tcW w:w="3588" w:type="dxa"/>
            <w:gridSpan w:val="3"/>
            <w:tcBorders>
              <w:bottom w:val="single" w:sz="4" w:space="0" w:color="auto"/>
            </w:tcBorders>
            <w:shd w:val="clear" w:color="auto" w:fill="FFFF99"/>
          </w:tcPr>
          <w:p w:rsidR="009D7E1D" w:rsidRPr="002C64A1" w:rsidRDefault="009D7E1D" w:rsidP="002C64A1">
            <w:pPr>
              <w:pStyle w:val="OdsStandard"/>
              <w:ind w:left="0"/>
              <w:rPr>
                <w:sz w:val="18"/>
                <w:szCs w:val="18"/>
              </w:rPr>
            </w:pPr>
            <w:r w:rsidRPr="002C64A1">
              <w:rPr>
                <w:sz w:val="18"/>
                <w:szCs w:val="18"/>
              </w:rPr>
              <w:t>HTTP POST Parameters</w:t>
            </w:r>
          </w:p>
        </w:tc>
        <w:tc>
          <w:tcPr>
            <w:tcW w:w="1092" w:type="dxa"/>
            <w:shd w:val="clear" w:color="auto" w:fill="FFFF99"/>
          </w:tcPr>
          <w:p w:rsidR="009D7E1D" w:rsidRPr="002C64A1" w:rsidRDefault="009D7E1D" w:rsidP="002C64A1">
            <w:pPr>
              <w:pStyle w:val="OdsStandard"/>
              <w:ind w:left="0"/>
              <w:jc w:val="center"/>
              <w:rPr>
                <w:sz w:val="18"/>
                <w:szCs w:val="18"/>
              </w:rPr>
            </w:pPr>
            <w:r w:rsidRPr="002C64A1">
              <w:rPr>
                <w:sz w:val="18"/>
                <w:szCs w:val="18"/>
              </w:rPr>
              <w:t>C</w:t>
            </w:r>
          </w:p>
        </w:tc>
      </w:tr>
      <w:tr w:rsidR="002C64A1" w:rsidTr="002C64A1">
        <w:tc>
          <w:tcPr>
            <w:tcW w:w="550" w:type="dxa"/>
            <w:vMerge/>
          </w:tcPr>
          <w:p w:rsidR="009D7E1D" w:rsidRPr="002C64A1" w:rsidRDefault="009D7E1D" w:rsidP="002C64A1">
            <w:pPr>
              <w:pStyle w:val="OdsStandard"/>
              <w:ind w:left="0"/>
              <w:jc w:val="center"/>
              <w:rPr>
                <w:sz w:val="18"/>
                <w:szCs w:val="18"/>
              </w:rPr>
            </w:pPr>
          </w:p>
        </w:tc>
        <w:tc>
          <w:tcPr>
            <w:tcW w:w="1040" w:type="dxa"/>
            <w:vMerge/>
          </w:tcPr>
          <w:p w:rsidR="009D7E1D" w:rsidRPr="002C64A1" w:rsidRDefault="009D7E1D" w:rsidP="002C64A1">
            <w:pPr>
              <w:pStyle w:val="OdsStandard"/>
              <w:ind w:left="0"/>
              <w:jc w:val="center"/>
              <w:rPr>
                <w:sz w:val="18"/>
                <w:szCs w:val="18"/>
              </w:rPr>
            </w:pPr>
          </w:p>
        </w:tc>
        <w:tc>
          <w:tcPr>
            <w:tcW w:w="598" w:type="dxa"/>
            <w:vMerge/>
          </w:tcPr>
          <w:p w:rsidR="009D7E1D" w:rsidRPr="002C64A1" w:rsidRDefault="009D7E1D" w:rsidP="002C64A1">
            <w:pPr>
              <w:pStyle w:val="OdsStandard"/>
              <w:ind w:left="0"/>
              <w:jc w:val="center"/>
              <w:rPr>
                <w:sz w:val="18"/>
                <w:szCs w:val="18"/>
              </w:rPr>
            </w:pPr>
          </w:p>
        </w:tc>
        <w:tc>
          <w:tcPr>
            <w:tcW w:w="1057" w:type="dxa"/>
            <w:vMerge/>
          </w:tcPr>
          <w:p w:rsidR="009D7E1D" w:rsidRPr="002C64A1" w:rsidRDefault="009D7E1D" w:rsidP="002C64A1">
            <w:pPr>
              <w:pStyle w:val="OdsStandard"/>
              <w:ind w:left="0"/>
              <w:jc w:val="center"/>
              <w:rPr>
                <w:sz w:val="18"/>
                <w:szCs w:val="18"/>
              </w:rPr>
            </w:pPr>
          </w:p>
        </w:tc>
        <w:tc>
          <w:tcPr>
            <w:tcW w:w="555" w:type="dxa"/>
            <w:vMerge/>
          </w:tcPr>
          <w:p w:rsidR="009D7E1D" w:rsidRPr="002C64A1" w:rsidRDefault="009D7E1D" w:rsidP="002C64A1">
            <w:pPr>
              <w:pStyle w:val="OdsStandard"/>
              <w:ind w:left="0"/>
              <w:jc w:val="center"/>
              <w:rPr>
                <w:sz w:val="18"/>
                <w:szCs w:val="18"/>
              </w:rPr>
            </w:pPr>
          </w:p>
        </w:tc>
        <w:tc>
          <w:tcPr>
            <w:tcW w:w="962" w:type="dxa"/>
            <w:vMerge/>
          </w:tcPr>
          <w:p w:rsidR="009D7E1D" w:rsidRPr="002C64A1" w:rsidRDefault="009D7E1D" w:rsidP="002C64A1">
            <w:pPr>
              <w:pStyle w:val="OdsStandard"/>
              <w:ind w:left="0"/>
              <w:jc w:val="center"/>
              <w:rPr>
                <w:sz w:val="18"/>
                <w:szCs w:val="18"/>
              </w:rPr>
            </w:pPr>
          </w:p>
        </w:tc>
        <w:tc>
          <w:tcPr>
            <w:tcW w:w="849"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Tag</w:t>
            </w:r>
          </w:p>
        </w:tc>
        <w:tc>
          <w:tcPr>
            <w:tcW w:w="1101"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Length</w:t>
            </w:r>
          </w:p>
        </w:tc>
        <w:tc>
          <w:tcPr>
            <w:tcW w:w="1638" w:type="dxa"/>
            <w:tcBorders>
              <w:bottom w:val="single" w:sz="4" w:space="0" w:color="auto"/>
            </w:tcBorders>
            <w:shd w:val="clear" w:color="auto" w:fill="C0C0C0"/>
          </w:tcPr>
          <w:p w:rsidR="009D7E1D" w:rsidRPr="002C64A1" w:rsidRDefault="009D7E1D" w:rsidP="002C64A1">
            <w:pPr>
              <w:pStyle w:val="OdsStandard"/>
              <w:ind w:left="0"/>
              <w:rPr>
                <w:b/>
                <w:sz w:val="18"/>
                <w:szCs w:val="18"/>
              </w:rPr>
            </w:pPr>
            <w:r w:rsidRPr="002C64A1">
              <w:rPr>
                <w:b/>
                <w:sz w:val="18"/>
                <w:szCs w:val="18"/>
              </w:rPr>
              <w:t>Name</w:t>
            </w:r>
          </w:p>
        </w:tc>
        <w:tc>
          <w:tcPr>
            <w:tcW w:w="1092" w:type="dxa"/>
            <w:tcBorders>
              <w:bottom w:val="single" w:sz="4" w:space="0" w:color="auto"/>
            </w:tcBorders>
            <w:shd w:val="clear" w:color="auto" w:fill="FFFF99"/>
          </w:tcPr>
          <w:p w:rsidR="009D7E1D" w:rsidRPr="002C64A1" w:rsidRDefault="009D7E1D" w:rsidP="002C64A1">
            <w:pPr>
              <w:pStyle w:val="OdsStandard"/>
              <w:ind w:left="0"/>
              <w:jc w:val="center"/>
              <w:rPr>
                <w:sz w:val="18"/>
                <w:szCs w:val="18"/>
              </w:rPr>
            </w:pPr>
          </w:p>
        </w:tc>
      </w:tr>
      <w:tr w:rsidR="002C64A1" w:rsidTr="002C64A1">
        <w:tc>
          <w:tcPr>
            <w:tcW w:w="550" w:type="dxa"/>
            <w:vMerge/>
          </w:tcPr>
          <w:p w:rsidR="00413BA0" w:rsidRPr="002C64A1" w:rsidRDefault="00413BA0" w:rsidP="002C64A1">
            <w:pPr>
              <w:pStyle w:val="OdsStandard"/>
              <w:ind w:left="0"/>
              <w:jc w:val="center"/>
              <w:rPr>
                <w:sz w:val="18"/>
                <w:szCs w:val="18"/>
              </w:rPr>
            </w:pPr>
          </w:p>
        </w:tc>
        <w:tc>
          <w:tcPr>
            <w:tcW w:w="1040" w:type="dxa"/>
            <w:vMerge/>
          </w:tcPr>
          <w:p w:rsidR="00413BA0" w:rsidRPr="002C64A1" w:rsidRDefault="00413BA0" w:rsidP="002C64A1">
            <w:pPr>
              <w:pStyle w:val="OdsStandard"/>
              <w:ind w:left="0"/>
              <w:jc w:val="center"/>
              <w:rPr>
                <w:sz w:val="18"/>
                <w:szCs w:val="18"/>
              </w:rPr>
            </w:pPr>
          </w:p>
        </w:tc>
        <w:tc>
          <w:tcPr>
            <w:tcW w:w="598" w:type="dxa"/>
            <w:vMerge/>
          </w:tcPr>
          <w:p w:rsidR="00413BA0" w:rsidRPr="002C64A1" w:rsidRDefault="00413BA0" w:rsidP="002C64A1">
            <w:pPr>
              <w:pStyle w:val="OdsStandard"/>
              <w:ind w:left="0"/>
              <w:jc w:val="center"/>
              <w:rPr>
                <w:sz w:val="18"/>
                <w:szCs w:val="18"/>
              </w:rPr>
            </w:pPr>
          </w:p>
        </w:tc>
        <w:tc>
          <w:tcPr>
            <w:tcW w:w="1057" w:type="dxa"/>
            <w:vMerge/>
          </w:tcPr>
          <w:p w:rsidR="00413BA0" w:rsidRPr="002C64A1" w:rsidRDefault="00413BA0" w:rsidP="002C64A1">
            <w:pPr>
              <w:pStyle w:val="OdsStandard"/>
              <w:ind w:left="0"/>
              <w:jc w:val="center"/>
              <w:rPr>
                <w:sz w:val="18"/>
                <w:szCs w:val="18"/>
              </w:rPr>
            </w:pPr>
          </w:p>
        </w:tc>
        <w:tc>
          <w:tcPr>
            <w:tcW w:w="555" w:type="dxa"/>
            <w:vMerge/>
          </w:tcPr>
          <w:p w:rsidR="00413BA0" w:rsidRPr="002C64A1" w:rsidRDefault="00413BA0" w:rsidP="002C64A1">
            <w:pPr>
              <w:pStyle w:val="OdsStandard"/>
              <w:ind w:left="0"/>
              <w:jc w:val="center"/>
              <w:rPr>
                <w:sz w:val="18"/>
                <w:szCs w:val="18"/>
              </w:rPr>
            </w:pPr>
          </w:p>
        </w:tc>
        <w:tc>
          <w:tcPr>
            <w:tcW w:w="962" w:type="dxa"/>
            <w:vMerge/>
          </w:tcPr>
          <w:p w:rsidR="00413BA0" w:rsidRPr="002C64A1" w:rsidRDefault="00413BA0" w:rsidP="002C64A1">
            <w:pPr>
              <w:pStyle w:val="OdsStandard"/>
              <w:ind w:left="0"/>
              <w:jc w:val="center"/>
              <w:rPr>
                <w:sz w:val="18"/>
                <w:szCs w:val="18"/>
              </w:rPr>
            </w:pPr>
          </w:p>
        </w:tc>
        <w:tc>
          <w:tcPr>
            <w:tcW w:w="849" w:type="dxa"/>
            <w:shd w:val="clear" w:color="auto" w:fill="FFFF99"/>
          </w:tcPr>
          <w:p w:rsidR="00413BA0" w:rsidRPr="002C64A1" w:rsidRDefault="00413BA0" w:rsidP="002C64A1">
            <w:pPr>
              <w:pStyle w:val="OdsStandard"/>
              <w:ind w:left="0"/>
              <w:jc w:val="center"/>
              <w:rPr>
                <w:sz w:val="18"/>
                <w:szCs w:val="18"/>
              </w:rPr>
            </w:pPr>
            <w:r w:rsidRPr="002C64A1">
              <w:rPr>
                <w:sz w:val="18"/>
                <w:szCs w:val="18"/>
              </w:rPr>
              <w:t>‘8A’</w:t>
            </w:r>
          </w:p>
        </w:tc>
        <w:tc>
          <w:tcPr>
            <w:tcW w:w="1101" w:type="dxa"/>
            <w:shd w:val="clear" w:color="auto" w:fill="FFFF99"/>
          </w:tcPr>
          <w:p w:rsidR="00413BA0" w:rsidRPr="002C64A1" w:rsidRDefault="00413BA0" w:rsidP="002C64A1">
            <w:pPr>
              <w:pStyle w:val="OdsStandard"/>
              <w:ind w:left="0"/>
              <w:jc w:val="center"/>
              <w:rPr>
                <w:sz w:val="18"/>
                <w:szCs w:val="18"/>
              </w:rPr>
            </w:pPr>
            <w:r w:rsidRPr="002C64A1">
              <w:rPr>
                <w:sz w:val="18"/>
                <w:szCs w:val="18"/>
              </w:rPr>
              <w:t>1 – N</w:t>
            </w:r>
          </w:p>
          <w:p w:rsidR="00413BA0" w:rsidRPr="002C64A1" w:rsidRDefault="00413BA0" w:rsidP="002C64A1">
            <w:pPr>
              <w:pStyle w:val="OdsStandard"/>
              <w:ind w:left="0"/>
              <w:jc w:val="center"/>
              <w:rPr>
                <w:color w:val="FF00FF"/>
                <w:sz w:val="18"/>
                <w:szCs w:val="18"/>
              </w:rPr>
            </w:pPr>
            <w:r w:rsidRPr="002C64A1">
              <w:rPr>
                <w:color w:val="FF00FF"/>
                <w:sz w:val="18"/>
                <w:szCs w:val="18"/>
              </w:rPr>
              <w:t>N &lt;=127</w:t>
            </w:r>
          </w:p>
        </w:tc>
        <w:tc>
          <w:tcPr>
            <w:tcW w:w="1638" w:type="dxa"/>
            <w:shd w:val="clear" w:color="auto" w:fill="FFFF99"/>
          </w:tcPr>
          <w:p w:rsidR="00413BA0" w:rsidRPr="002C64A1" w:rsidRDefault="00413BA0" w:rsidP="002C64A1">
            <w:pPr>
              <w:pStyle w:val="OdsStandard"/>
              <w:ind w:left="0"/>
              <w:rPr>
                <w:sz w:val="18"/>
                <w:szCs w:val="18"/>
              </w:rPr>
            </w:pPr>
            <w:r w:rsidRPr="002C64A1">
              <w:rPr>
                <w:sz w:val="18"/>
                <w:szCs w:val="18"/>
              </w:rPr>
              <w:t xml:space="preserve">Administration </w:t>
            </w:r>
          </w:p>
          <w:p w:rsidR="00413BA0" w:rsidRPr="002C64A1" w:rsidRDefault="00413BA0" w:rsidP="002C64A1">
            <w:pPr>
              <w:pStyle w:val="OdsStandard"/>
              <w:ind w:left="0"/>
              <w:rPr>
                <w:sz w:val="18"/>
                <w:szCs w:val="18"/>
              </w:rPr>
            </w:pPr>
            <w:r w:rsidRPr="002C64A1">
              <w:rPr>
                <w:sz w:val="18"/>
                <w:szCs w:val="18"/>
              </w:rPr>
              <w:t>Host Parameter</w:t>
            </w:r>
          </w:p>
        </w:tc>
        <w:tc>
          <w:tcPr>
            <w:tcW w:w="1092" w:type="dxa"/>
            <w:shd w:val="clear" w:color="auto" w:fill="FFFF99"/>
          </w:tcPr>
          <w:p w:rsidR="00413BA0" w:rsidRPr="002C64A1" w:rsidRDefault="00413BA0" w:rsidP="002C64A1">
            <w:pPr>
              <w:pStyle w:val="OdsStandard"/>
              <w:ind w:left="0"/>
              <w:jc w:val="center"/>
              <w:rPr>
                <w:sz w:val="18"/>
                <w:szCs w:val="18"/>
              </w:rPr>
            </w:pPr>
            <w:r w:rsidRPr="002C64A1">
              <w:rPr>
                <w:sz w:val="18"/>
                <w:szCs w:val="18"/>
              </w:rPr>
              <w:t>C</w:t>
            </w:r>
          </w:p>
        </w:tc>
      </w:tr>
      <w:tr w:rsidR="002C64A1" w:rsidTr="002C64A1">
        <w:tc>
          <w:tcPr>
            <w:tcW w:w="550" w:type="dxa"/>
            <w:vMerge/>
          </w:tcPr>
          <w:p w:rsidR="00413BA0" w:rsidRPr="002C64A1" w:rsidRDefault="00413BA0" w:rsidP="002C64A1">
            <w:pPr>
              <w:pStyle w:val="OdsStandard"/>
              <w:ind w:left="0"/>
              <w:jc w:val="center"/>
              <w:rPr>
                <w:sz w:val="18"/>
                <w:szCs w:val="18"/>
              </w:rPr>
            </w:pPr>
          </w:p>
        </w:tc>
        <w:tc>
          <w:tcPr>
            <w:tcW w:w="1040" w:type="dxa"/>
            <w:vMerge/>
          </w:tcPr>
          <w:p w:rsidR="00413BA0" w:rsidRPr="002C64A1" w:rsidRDefault="00413BA0" w:rsidP="002C64A1">
            <w:pPr>
              <w:pStyle w:val="OdsStandard"/>
              <w:ind w:left="0"/>
              <w:jc w:val="center"/>
              <w:rPr>
                <w:sz w:val="18"/>
                <w:szCs w:val="18"/>
              </w:rPr>
            </w:pPr>
          </w:p>
        </w:tc>
        <w:tc>
          <w:tcPr>
            <w:tcW w:w="598" w:type="dxa"/>
            <w:vMerge/>
          </w:tcPr>
          <w:p w:rsidR="00413BA0" w:rsidRPr="002C64A1" w:rsidRDefault="00413BA0" w:rsidP="002C64A1">
            <w:pPr>
              <w:pStyle w:val="OdsStandard"/>
              <w:ind w:left="0"/>
              <w:jc w:val="center"/>
              <w:rPr>
                <w:sz w:val="18"/>
                <w:szCs w:val="18"/>
              </w:rPr>
            </w:pPr>
          </w:p>
        </w:tc>
        <w:tc>
          <w:tcPr>
            <w:tcW w:w="1057" w:type="dxa"/>
            <w:vMerge/>
          </w:tcPr>
          <w:p w:rsidR="00413BA0" w:rsidRPr="002C64A1" w:rsidRDefault="00413BA0" w:rsidP="002C64A1">
            <w:pPr>
              <w:pStyle w:val="OdsStandard"/>
              <w:ind w:left="0"/>
              <w:jc w:val="center"/>
              <w:rPr>
                <w:sz w:val="18"/>
                <w:szCs w:val="18"/>
              </w:rPr>
            </w:pPr>
          </w:p>
        </w:tc>
        <w:tc>
          <w:tcPr>
            <w:tcW w:w="555" w:type="dxa"/>
            <w:vMerge/>
          </w:tcPr>
          <w:p w:rsidR="00413BA0" w:rsidRPr="002C64A1" w:rsidRDefault="00413BA0" w:rsidP="002C64A1">
            <w:pPr>
              <w:pStyle w:val="OdsStandard"/>
              <w:ind w:left="0"/>
              <w:jc w:val="center"/>
              <w:rPr>
                <w:sz w:val="18"/>
                <w:szCs w:val="18"/>
              </w:rPr>
            </w:pPr>
          </w:p>
        </w:tc>
        <w:tc>
          <w:tcPr>
            <w:tcW w:w="962" w:type="dxa"/>
            <w:vMerge/>
          </w:tcPr>
          <w:p w:rsidR="00413BA0" w:rsidRPr="002C64A1" w:rsidRDefault="00413BA0" w:rsidP="002C64A1">
            <w:pPr>
              <w:pStyle w:val="OdsStandard"/>
              <w:ind w:left="0"/>
              <w:jc w:val="center"/>
              <w:rPr>
                <w:sz w:val="18"/>
                <w:szCs w:val="18"/>
              </w:rPr>
            </w:pPr>
          </w:p>
        </w:tc>
        <w:tc>
          <w:tcPr>
            <w:tcW w:w="849" w:type="dxa"/>
            <w:shd w:val="clear" w:color="auto" w:fill="FFFF99"/>
          </w:tcPr>
          <w:p w:rsidR="00413BA0" w:rsidRPr="002C64A1" w:rsidRDefault="00413BA0" w:rsidP="002C64A1">
            <w:pPr>
              <w:pStyle w:val="OdsStandard"/>
              <w:ind w:left="0"/>
              <w:jc w:val="center"/>
              <w:rPr>
                <w:sz w:val="18"/>
                <w:szCs w:val="18"/>
              </w:rPr>
            </w:pPr>
            <w:r w:rsidRPr="002C64A1">
              <w:rPr>
                <w:sz w:val="18"/>
                <w:szCs w:val="18"/>
              </w:rPr>
              <w:t>‘8B’</w:t>
            </w:r>
          </w:p>
        </w:tc>
        <w:tc>
          <w:tcPr>
            <w:tcW w:w="1101" w:type="dxa"/>
            <w:shd w:val="clear" w:color="auto" w:fill="FFFF99"/>
          </w:tcPr>
          <w:p w:rsidR="00413BA0" w:rsidRPr="002C64A1" w:rsidRDefault="00413BA0" w:rsidP="002C64A1">
            <w:pPr>
              <w:pStyle w:val="OdsStandard"/>
              <w:ind w:left="0"/>
              <w:jc w:val="center"/>
              <w:rPr>
                <w:sz w:val="18"/>
                <w:szCs w:val="18"/>
              </w:rPr>
            </w:pPr>
            <w:r w:rsidRPr="002C64A1">
              <w:rPr>
                <w:sz w:val="18"/>
                <w:szCs w:val="18"/>
              </w:rPr>
              <w:t>1 – N</w:t>
            </w:r>
          </w:p>
          <w:p w:rsidR="00413BA0" w:rsidRPr="002C64A1" w:rsidRDefault="00413BA0" w:rsidP="002C64A1">
            <w:pPr>
              <w:pStyle w:val="OdsStandard"/>
              <w:ind w:left="0"/>
              <w:jc w:val="center"/>
              <w:rPr>
                <w:color w:val="FF00FF"/>
                <w:sz w:val="18"/>
                <w:szCs w:val="18"/>
              </w:rPr>
            </w:pPr>
            <w:r w:rsidRPr="002C64A1">
              <w:rPr>
                <w:color w:val="FF00FF"/>
                <w:sz w:val="18"/>
                <w:szCs w:val="18"/>
              </w:rPr>
              <w:t>N &lt;= 127</w:t>
            </w:r>
          </w:p>
        </w:tc>
        <w:tc>
          <w:tcPr>
            <w:tcW w:w="1638" w:type="dxa"/>
            <w:shd w:val="clear" w:color="auto" w:fill="FFFF99"/>
          </w:tcPr>
          <w:p w:rsidR="00413BA0" w:rsidRPr="002C64A1" w:rsidRDefault="00413BA0" w:rsidP="002C64A1">
            <w:pPr>
              <w:pStyle w:val="OdsStandard"/>
              <w:ind w:left="0"/>
              <w:rPr>
                <w:sz w:val="18"/>
                <w:szCs w:val="18"/>
              </w:rPr>
            </w:pPr>
            <w:r w:rsidRPr="002C64A1">
              <w:rPr>
                <w:sz w:val="18"/>
                <w:szCs w:val="18"/>
              </w:rPr>
              <w:t xml:space="preserve">Agent ID </w:t>
            </w:r>
          </w:p>
          <w:p w:rsidR="00413BA0" w:rsidRPr="002C64A1" w:rsidRDefault="00413BA0" w:rsidP="002C64A1">
            <w:pPr>
              <w:pStyle w:val="OdsStandard"/>
              <w:ind w:left="0"/>
              <w:rPr>
                <w:sz w:val="18"/>
                <w:szCs w:val="18"/>
              </w:rPr>
            </w:pPr>
            <w:r w:rsidRPr="002C64A1">
              <w:rPr>
                <w:sz w:val="18"/>
                <w:szCs w:val="18"/>
              </w:rPr>
              <w:t>Parameter</w:t>
            </w:r>
          </w:p>
        </w:tc>
        <w:tc>
          <w:tcPr>
            <w:tcW w:w="1092" w:type="dxa"/>
            <w:shd w:val="clear" w:color="auto" w:fill="FFFF99"/>
          </w:tcPr>
          <w:p w:rsidR="00413BA0" w:rsidRPr="002C64A1" w:rsidRDefault="00413BA0" w:rsidP="002C64A1">
            <w:pPr>
              <w:pStyle w:val="OdsStandard"/>
              <w:ind w:left="0"/>
              <w:jc w:val="center"/>
              <w:rPr>
                <w:sz w:val="18"/>
                <w:szCs w:val="18"/>
              </w:rPr>
            </w:pPr>
            <w:r w:rsidRPr="002C64A1">
              <w:rPr>
                <w:sz w:val="18"/>
                <w:szCs w:val="18"/>
              </w:rPr>
              <w:t>C</w:t>
            </w:r>
          </w:p>
        </w:tc>
      </w:tr>
      <w:tr w:rsidR="002C64A1" w:rsidTr="002C64A1">
        <w:tc>
          <w:tcPr>
            <w:tcW w:w="550" w:type="dxa"/>
            <w:vMerge/>
          </w:tcPr>
          <w:p w:rsidR="00413BA0" w:rsidRPr="002C64A1" w:rsidRDefault="00413BA0" w:rsidP="002C64A1">
            <w:pPr>
              <w:pStyle w:val="OdsStandard"/>
              <w:ind w:left="0"/>
              <w:jc w:val="center"/>
              <w:rPr>
                <w:sz w:val="18"/>
                <w:szCs w:val="18"/>
              </w:rPr>
            </w:pPr>
          </w:p>
        </w:tc>
        <w:tc>
          <w:tcPr>
            <w:tcW w:w="1040" w:type="dxa"/>
            <w:vMerge/>
          </w:tcPr>
          <w:p w:rsidR="00413BA0" w:rsidRPr="002C64A1" w:rsidRDefault="00413BA0" w:rsidP="002C64A1">
            <w:pPr>
              <w:pStyle w:val="OdsStandard"/>
              <w:ind w:left="0"/>
              <w:jc w:val="center"/>
              <w:rPr>
                <w:sz w:val="18"/>
                <w:szCs w:val="18"/>
              </w:rPr>
            </w:pPr>
          </w:p>
        </w:tc>
        <w:tc>
          <w:tcPr>
            <w:tcW w:w="598" w:type="dxa"/>
            <w:vMerge/>
          </w:tcPr>
          <w:p w:rsidR="00413BA0" w:rsidRPr="002C64A1" w:rsidRDefault="00413BA0" w:rsidP="002C64A1">
            <w:pPr>
              <w:pStyle w:val="OdsStandard"/>
              <w:ind w:left="0"/>
              <w:jc w:val="center"/>
              <w:rPr>
                <w:sz w:val="18"/>
                <w:szCs w:val="18"/>
              </w:rPr>
            </w:pPr>
          </w:p>
        </w:tc>
        <w:tc>
          <w:tcPr>
            <w:tcW w:w="1057" w:type="dxa"/>
            <w:vMerge/>
          </w:tcPr>
          <w:p w:rsidR="00413BA0" w:rsidRPr="002C64A1" w:rsidRDefault="00413BA0" w:rsidP="002C64A1">
            <w:pPr>
              <w:pStyle w:val="OdsStandard"/>
              <w:ind w:left="0"/>
              <w:jc w:val="center"/>
              <w:rPr>
                <w:sz w:val="18"/>
                <w:szCs w:val="18"/>
              </w:rPr>
            </w:pPr>
          </w:p>
        </w:tc>
        <w:tc>
          <w:tcPr>
            <w:tcW w:w="555" w:type="dxa"/>
            <w:vMerge/>
          </w:tcPr>
          <w:p w:rsidR="00413BA0" w:rsidRPr="002C64A1" w:rsidRDefault="00413BA0" w:rsidP="002C64A1">
            <w:pPr>
              <w:pStyle w:val="OdsStandard"/>
              <w:ind w:left="0"/>
              <w:jc w:val="center"/>
              <w:rPr>
                <w:sz w:val="18"/>
                <w:szCs w:val="18"/>
              </w:rPr>
            </w:pPr>
          </w:p>
        </w:tc>
        <w:tc>
          <w:tcPr>
            <w:tcW w:w="962" w:type="dxa"/>
            <w:vMerge/>
          </w:tcPr>
          <w:p w:rsidR="00413BA0" w:rsidRPr="002C64A1" w:rsidRDefault="00413BA0" w:rsidP="002C64A1">
            <w:pPr>
              <w:pStyle w:val="OdsStandard"/>
              <w:ind w:left="0"/>
              <w:jc w:val="center"/>
              <w:rPr>
                <w:sz w:val="18"/>
                <w:szCs w:val="18"/>
              </w:rPr>
            </w:pPr>
          </w:p>
        </w:tc>
        <w:tc>
          <w:tcPr>
            <w:tcW w:w="849" w:type="dxa"/>
            <w:shd w:val="clear" w:color="auto" w:fill="FFFF99"/>
          </w:tcPr>
          <w:p w:rsidR="00413BA0" w:rsidRPr="002C64A1" w:rsidRDefault="00413BA0" w:rsidP="002C64A1">
            <w:pPr>
              <w:pStyle w:val="OdsStandard"/>
              <w:ind w:left="0"/>
              <w:jc w:val="center"/>
              <w:rPr>
                <w:sz w:val="18"/>
                <w:szCs w:val="18"/>
              </w:rPr>
            </w:pPr>
            <w:r w:rsidRPr="002C64A1">
              <w:rPr>
                <w:sz w:val="18"/>
                <w:szCs w:val="18"/>
              </w:rPr>
              <w:t>‘8C’</w:t>
            </w:r>
          </w:p>
        </w:tc>
        <w:tc>
          <w:tcPr>
            <w:tcW w:w="1101" w:type="dxa"/>
            <w:shd w:val="clear" w:color="auto" w:fill="FFFF99"/>
          </w:tcPr>
          <w:p w:rsidR="00413BA0" w:rsidRPr="002C64A1" w:rsidRDefault="00413BA0" w:rsidP="002C64A1">
            <w:pPr>
              <w:pStyle w:val="OdsStandard"/>
              <w:ind w:left="0"/>
              <w:jc w:val="center"/>
              <w:rPr>
                <w:sz w:val="18"/>
                <w:szCs w:val="18"/>
              </w:rPr>
            </w:pPr>
            <w:r w:rsidRPr="002C64A1">
              <w:rPr>
                <w:sz w:val="18"/>
                <w:szCs w:val="18"/>
              </w:rPr>
              <w:t>1 – N</w:t>
            </w:r>
          </w:p>
          <w:p w:rsidR="00413BA0" w:rsidRPr="002C64A1" w:rsidRDefault="00413BA0" w:rsidP="002C64A1">
            <w:pPr>
              <w:pStyle w:val="OdsStandard"/>
              <w:ind w:left="0"/>
              <w:jc w:val="center"/>
              <w:rPr>
                <w:color w:val="FF00FF"/>
                <w:sz w:val="18"/>
                <w:szCs w:val="18"/>
              </w:rPr>
            </w:pPr>
            <w:r w:rsidRPr="002C64A1">
              <w:rPr>
                <w:color w:val="FF00FF"/>
                <w:sz w:val="18"/>
                <w:szCs w:val="18"/>
              </w:rPr>
              <w:t>N &lt;= 1024</w:t>
            </w:r>
          </w:p>
        </w:tc>
        <w:tc>
          <w:tcPr>
            <w:tcW w:w="1638" w:type="dxa"/>
            <w:shd w:val="clear" w:color="auto" w:fill="FFFF99"/>
          </w:tcPr>
          <w:p w:rsidR="00413BA0" w:rsidRPr="002C64A1" w:rsidRDefault="00413BA0" w:rsidP="002C64A1">
            <w:pPr>
              <w:pStyle w:val="OdsStandard"/>
              <w:ind w:left="0"/>
              <w:rPr>
                <w:sz w:val="18"/>
                <w:szCs w:val="18"/>
              </w:rPr>
            </w:pPr>
            <w:r w:rsidRPr="002C64A1">
              <w:rPr>
                <w:sz w:val="18"/>
                <w:szCs w:val="18"/>
              </w:rPr>
              <w:t xml:space="preserve">Administration </w:t>
            </w:r>
          </w:p>
          <w:p w:rsidR="00413BA0" w:rsidRPr="002C64A1" w:rsidRDefault="00413BA0" w:rsidP="002C64A1">
            <w:pPr>
              <w:pStyle w:val="OdsStandard"/>
              <w:ind w:left="0"/>
              <w:rPr>
                <w:sz w:val="18"/>
                <w:szCs w:val="18"/>
              </w:rPr>
            </w:pPr>
            <w:r w:rsidRPr="002C64A1">
              <w:rPr>
                <w:sz w:val="18"/>
                <w:szCs w:val="18"/>
              </w:rPr>
              <w:t>URI Parameter</w:t>
            </w:r>
          </w:p>
        </w:tc>
        <w:tc>
          <w:tcPr>
            <w:tcW w:w="1092" w:type="dxa"/>
            <w:shd w:val="clear" w:color="auto" w:fill="FFFF99"/>
          </w:tcPr>
          <w:p w:rsidR="00413BA0" w:rsidRPr="002C64A1" w:rsidRDefault="00413BA0" w:rsidP="002C64A1">
            <w:pPr>
              <w:pStyle w:val="OdsStandard"/>
              <w:ind w:left="0"/>
              <w:jc w:val="center"/>
              <w:rPr>
                <w:sz w:val="18"/>
                <w:szCs w:val="18"/>
              </w:rPr>
            </w:pPr>
            <w:r w:rsidRPr="002C64A1">
              <w:rPr>
                <w:sz w:val="18"/>
                <w:szCs w:val="18"/>
              </w:rPr>
              <w:t>C</w:t>
            </w:r>
          </w:p>
        </w:tc>
      </w:tr>
    </w:tbl>
    <w:p w:rsidR="00854A91" w:rsidRDefault="00854A91" w:rsidP="00854A91">
      <w:pPr>
        <w:pStyle w:val="OdsStandard"/>
        <w:ind w:firstLine="708"/>
      </w:pPr>
    </w:p>
    <w:p w:rsidR="00BC6F63" w:rsidRPr="00621C78" w:rsidRDefault="00621C78" w:rsidP="00621C78">
      <w:pPr>
        <w:pStyle w:val="OdsStandard"/>
        <w:tabs>
          <w:tab w:val="clear" w:pos="567"/>
        </w:tabs>
        <w:spacing w:after="120"/>
        <w:ind w:left="1610" w:hanging="1043"/>
        <w:jc w:val="left"/>
      </w:pPr>
      <w:r>
        <w:t xml:space="preserve">Table </w:t>
      </w:r>
      <w:r w:rsidR="00DC75AE">
        <w:t>3</w:t>
      </w:r>
      <w:r>
        <w:t>.3:</w:t>
      </w:r>
      <w:r>
        <w:tab/>
      </w:r>
      <w:r w:rsidR="00BC6F63" w:rsidRPr="00621C78">
        <w:t xml:space="preserve">SCWS Admin Agent Default Resource </w:t>
      </w:r>
      <w:r w:rsidR="00E01FF5" w:rsidRPr="00621C78">
        <w:t>and Configuration Resource Para</w:t>
      </w:r>
      <w:r w:rsidR="00BC6F63" w:rsidRPr="00621C78">
        <w:t>m</w:t>
      </w:r>
      <w:r w:rsidR="00BC6F63" w:rsidRPr="00621C78">
        <w:t>e</w:t>
      </w:r>
      <w:r w:rsidR="00BC6F63" w:rsidRPr="00621C78">
        <w:t>ters</w:t>
      </w:r>
    </w:p>
    <w:tbl>
      <w:tblPr>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30"/>
        <w:gridCol w:w="980"/>
        <w:gridCol w:w="608"/>
        <w:gridCol w:w="962"/>
        <w:gridCol w:w="650"/>
        <w:gridCol w:w="1072"/>
        <w:gridCol w:w="3186"/>
        <w:gridCol w:w="1196"/>
      </w:tblGrid>
      <w:tr w:rsidR="00BC6F63" w:rsidTr="002C64A1">
        <w:tc>
          <w:tcPr>
            <w:tcW w:w="730"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Tag</w:t>
            </w:r>
          </w:p>
        </w:tc>
        <w:tc>
          <w:tcPr>
            <w:tcW w:w="980"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6478" w:type="dxa"/>
            <w:gridSpan w:val="5"/>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96" w:type="dxa"/>
            <w:tcBorders>
              <w:bottom w:val="single" w:sz="4" w:space="0" w:color="auto"/>
            </w:tcBorders>
            <w:shd w:val="clear" w:color="auto" w:fill="C0C0C0"/>
          </w:tcPr>
          <w:p w:rsidR="00BC6F63" w:rsidRPr="002C64A1" w:rsidRDefault="00BC6F63" w:rsidP="002C64A1">
            <w:pPr>
              <w:pStyle w:val="OdsStandard"/>
              <w:ind w:left="0"/>
              <w:jc w:val="center"/>
              <w:rPr>
                <w:sz w:val="18"/>
                <w:szCs w:val="18"/>
              </w:rPr>
            </w:pPr>
            <w:r w:rsidRPr="002C64A1">
              <w:rPr>
                <w:b/>
                <w:sz w:val="18"/>
                <w:szCs w:val="18"/>
              </w:rPr>
              <w:t>Presence</w:t>
            </w:r>
          </w:p>
        </w:tc>
      </w:tr>
      <w:tr w:rsidR="002C64A1" w:rsidTr="002C64A1">
        <w:tc>
          <w:tcPr>
            <w:tcW w:w="730" w:type="dxa"/>
            <w:vMerge w:val="restart"/>
            <w:shd w:val="clear" w:color="auto" w:fill="CCFFFF"/>
          </w:tcPr>
          <w:p w:rsidR="00BC6F63" w:rsidRPr="002C64A1" w:rsidRDefault="00BC6F63" w:rsidP="002C64A1">
            <w:pPr>
              <w:pStyle w:val="OdsStandard"/>
              <w:ind w:left="0"/>
              <w:jc w:val="center"/>
              <w:rPr>
                <w:sz w:val="18"/>
                <w:szCs w:val="18"/>
              </w:rPr>
            </w:pPr>
            <w:r w:rsidRPr="002C64A1">
              <w:rPr>
                <w:sz w:val="18"/>
                <w:szCs w:val="18"/>
              </w:rPr>
              <w:t>‘83’</w:t>
            </w:r>
          </w:p>
        </w:tc>
        <w:tc>
          <w:tcPr>
            <w:tcW w:w="980" w:type="dxa"/>
            <w:vMerge w:val="restart"/>
            <w:shd w:val="clear" w:color="auto" w:fill="CCFFFF"/>
          </w:tcPr>
          <w:p w:rsidR="00BC6F63" w:rsidRPr="002C64A1" w:rsidRDefault="00EB0B9E" w:rsidP="002C64A1">
            <w:pPr>
              <w:pStyle w:val="OdsStandard"/>
              <w:ind w:left="0"/>
              <w:jc w:val="center"/>
              <w:rPr>
                <w:sz w:val="18"/>
                <w:szCs w:val="18"/>
              </w:rPr>
            </w:pPr>
            <w:r w:rsidRPr="002C64A1">
              <w:rPr>
                <w:sz w:val="18"/>
                <w:szCs w:val="18"/>
              </w:rPr>
              <w:t>2</w:t>
            </w:r>
            <w:r w:rsidR="00BC6F63" w:rsidRPr="002C64A1">
              <w:rPr>
                <w:sz w:val="18"/>
                <w:szCs w:val="18"/>
              </w:rPr>
              <w:t xml:space="preserve"> – N</w:t>
            </w:r>
          </w:p>
          <w:p w:rsidR="00E970C1" w:rsidRPr="002C64A1" w:rsidRDefault="00657C9C" w:rsidP="002C64A1">
            <w:pPr>
              <w:pStyle w:val="OdsStandard"/>
              <w:ind w:left="0"/>
              <w:jc w:val="center"/>
              <w:rPr>
                <w:color w:val="FF00FF"/>
                <w:sz w:val="18"/>
                <w:szCs w:val="18"/>
              </w:rPr>
            </w:pPr>
            <w:r w:rsidRPr="002C64A1">
              <w:rPr>
                <w:color w:val="FF00FF"/>
                <w:sz w:val="18"/>
                <w:szCs w:val="18"/>
              </w:rPr>
              <w:t>N &lt;= 186</w:t>
            </w:r>
            <w:r w:rsidR="004D46F6" w:rsidRPr="002C64A1">
              <w:rPr>
                <w:color w:val="FF00FF"/>
                <w:sz w:val="18"/>
                <w:szCs w:val="18"/>
              </w:rPr>
              <w:t>3</w:t>
            </w:r>
          </w:p>
        </w:tc>
        <w:tc>
          <w:tcPr>
            <w:tcW w:w="6478" w:type="dxa"/>
            <w:gridSpan w:val="5"/>
            <w:tcBorders>
              <w:bottom w:val="single" w:sz="4" w:space="0" w:color="auto"/>
            </w:tcBorders>
            <w:shd w:val="clear" w:color="auto" w:fill="CCFFFF"/>
          </w:tcPr>
          <w:p w:rsidR="00BC6F63" w:rsidRPr="002C64A1" w:rsidRDefault="00BC6F63" w:rsidP="002C64A1">
            <w:pPr>
              <w:pStyle w:val="OdsStandard"/>
              <w:ind w:left="0"/>
              <w:rPr>
                <w:sz w:val="18"/>
                <w:szCs w:val="18"/>
              </w:rPr>
            </w:pPr>
            <w:r w:rsidRPr="002C64A1">
              <w:rPr>
                <w:sz w:val="18"/>
                <w:szCs w:val="18"/>
              </w:rPr>
              <w:t>Admin Agent Configuration Parameters</w:t>
            </w:r>
          </w:p>
        </w:tc>
        <w:tc>
          <w:tcPr>
            <w:tcW w:w="1196" w:type="dxa"/>
            <w:tcBorders>
              <w:bottom w:val="single" w:sz="4" w:space="0" w:color="auto"/>
            </w:tcBorders>
            <w:shd w:val="clear" w:color="auto" w:fill="CCFFFF"/>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Tag</w:t>
            </w:r>
          </w:p>
        </w:tc>
        <w:tc>
          <w:tcPr>
            <w:tcW w:w="962"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4908" w:type="dxa"/>
            <w:gridSpan w:val="3"/>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96" w:type="dxa"/>
            <w:shd w:val="clear" w:color="auto" w:fill="FFFF99"/>
          </w:tcPr>
          <w:p w:rsidR="00BC6F63" w:rsidRPr="002C64A1" w:rsidRDefault="00BC6F63" w:rsidP="002C64A1">
            <w:pPr>
              <w:pStyle w:val="OdsStandard"/>
              <w:ind w:left="0"/>
              <w:jc w:val="center"/>
              <w:rPr>
                <w:sz w:val="18"/>
                <w:szCs w:val="18"/>
              </w:rPr>
            </w:pP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shd w:val="clear" w:color="auto" w:fill="FFFF99"/>
          </w:tcPr>
          <w:p w:rsidR="00BC6F63" w:rsidRPr="002C64A1" w:rsidRDefault="00BC6F63" w:rsidP="002C64A1">
            <w:pPr>
              <w:pStyle w:val="OdsStandard"/>
              <w:ind w:left="0"/>
              <w:jc w:val="center"/>
              <w:rPr>
                <w:sz w:val="18"/>
                <w:szCs w:val="18"/>
              </w:rPr>
            </w:pPr>
            <w:r w:rsidRPr="002C64A1">
              <w:rPr>
                <w:sz w:val="18"/>
                <w:szCs w:val="18"/>
              </w:rPr>
              <w:t>‘84’</w:t>
            </w:r>
          </w:p>
        </w:tc>
        <w:tc>
          <w:tcPr>
            <w:tcW w:w="962" w:type="dxa"/>
            <w:shd w:val="clear" w:color="auto" w:fill="FFFF99"/>
          </w:tcPr>
          <w:p w:rsidR="00BC6F63" w:rsidRPr="002C64A1" w:rsidRDefault="00107C3E" w:rsidP="002C64A1">
            <w:pPr>
              <w:pStyle w:val="OdsStandard"/>
              <w:ind w:left="0"/>
              <w:jc w:val="center"/>
              <w:rPr>
                <w:sz w:val="18"/>
                <w:szCs w:val="18"/>
              </w:rPr>
            </w:pPr>
            <w:r w:rsidRPr="002C64A1">
              <w:rPr>
                <w:sz w:val="18"/>
                <w:szCs w:val="18"/>
              </w:rPr>
              <w:t>1 – 25</w:t>
            </w:r>
            <w:r w:rsidR="004D46F6" w:rsidRPr="002C64A1">
              <w:rPr>
                <w:sz w:val="18"/>
                <w:szCs w:val="18"/>
              </w:rPr>
              <w:t>3</w:t>
            </w:r>
          </w:p>
        </w:tc>
        <w:tc>
          <w:tcPr>
            <w:tcW w:w="4908" w:type="dxa"/>
            <w:gridSpan w:val="3"/>
            <w:shd w:val="clear" w:color="auto" w:fill="FFFF99"/>
          </w:tcPr>
          <w:p w:rsidR="00BC6F63" w:rsidRPr="002C64A1" w:rsidRDefault="00BC6F63" w:rsidP="002C64A1">
            <w:pPr>
              <w:pStyle w:val="OdsStandard"/>
              <w:ind w:left="0"/>
              <w:rPr>
                <w:sz w:val="18"/>
                <w:szCs w:val="18"/>
              </w:rPr>
            </w:pPr>
            <w:r w:rsidRPr="002C64A1">
              <w:rPr>
                <w:sz w:val="18"/>
                <w:szCs w:val="18"/>
              </w:rPr>
              <w:t>Connection Parameters</w:t>
            </w:r>
          </w:p>
        </w:tc>
        <w:tc>
          <w:tcPr>
            <w:tcW w:w="1196"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shd w:val="clear" w:color="auto" w:fill="FFFF99"/>
          </w:tcPr>
          <w:p w:rsidR="00BC6F63" w:rsidRPr="002C64A1" w:rsidRDefault="00BC6F63" w:rsidP="002C64A1">
            <w:pPr>
              <w:pStyle w:val="OdsStandard"/>
              <w:ind w:left="0"/>
              <w:jc w:val="center"/>
              <w:rPr>
                <w:sz w:val="18"/>
                <w:szCs w:val="18"/>
              </w:rPr>
            </w:pPr>
            <w:r w:rsidRPr="002C64A1">
              <w:rPr>
                <w:sz w:val="18"/>
                <w:szCs w:val="18"/>
              </w:rPr>
              <w:t>‘85’</w:t>
            </w:r>
          </w:p>
        </w:tc>
        <w:tc>
          <w:tcPr>
            <w:tcW w:w="962" w:type="dxa"/>
            <w:shd w:val="clear" w:color="auto" w:fill="FFFF99"/>
          </w:tcPr>
          <w:p w:rsidR="00BC6F63" w:rsidRPr="002C64A1" w:rsidRDefault="00EB0B9E" w:rsidP="002C64A1">
            <w:pPr>
              <w:pStyle w:val="OdsStandard"/>
              <w:ind w:left="0"/>
              <w:jc w:val="center"/>
              <w:rPr>
                <w:sz w:val="18"/>
                <w:szCs w:val="18"/>
              </w:rPr>
            </w:pPr>
            <w:r w:rsidRPr="002C64A1">
              <w:rPr>
                <w:sz w:val="18"/>
                <w:szCs w:val="18"/>
              </w:rPr>
              <w:t>4</w:t>
            </w:r>
            <w:r w:rsidR="00107C3E" w:rsidRPr="002C64A1">
              <w:rPr>
                <w:sz w:val="18"/>
                <w:szCs w:val="18"/>
              </w:rPr>
              <w:t xml:space="preserve"> – </w:t>
            </w:r>
            <w:r w:rsidR="007F1E6C" w:rsidRPr="002C64A1">
              <w:rPr>
                <w:sz w:val="18"/>
                <w:szCs w:val="18"/>
              </w:rPr>
              <w:t>256</w:t>
            </w:r>
          </w:p>
        </w:tc>
        <w:tc>
          <w:tcPr>
            <w:tcW w:w="4908" w:type="dxa"/>
            <w:gridSpan w:val="3"/>
            <w:shd w:val="clear" w:color="auto" w:fill="FFFF99"/>
          </w:tcPr>
          <w:p w:rsidR="00BC6F63" w:rsidRPr="002C64A1" w:rsidRDefault="00BC6F63" w:rsidP="002C64A1">
            <w:pPr>
              <w:pStyle w:val="OdsStandard"/>
              <w:ind w:left="0"/>
              <w:rPr>
                <w:sz w:val="18"/>
                <w:szCs w:val="18"/>
              </w:rPr>
            </w:pPr>
            <w:r w:rsidRPr="002C64A1">
              <w:rPr>
                <w:sz w:val="18"/>
                <w:szCs w:val="18"/>
              </w:rPr>
              <w:t>Security Parameters</w:t>
            </w:r>
          </w:p>
        </w:tc>
        <w:tc>
          <w:tcPr>
            <w:tcW w:w="1196"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shd w:val="clear" w:color="auto" w:fill="FFFF99"/>
          </w:tcPr>
          <w:p w:rsidR="00BC6F63" w:rsidRPr="002C64A1" w:rsidRDefault="00BC6F63" w:rsidP="002C64A1">
            <w:pPr>
              <w:pStyle w:val="OdsStandard"/>
              <w:ind w:left="0"/>
              <w:jc w:val="center"/>
              <w:rPr>
                <w:sz w:val="18"/>
                <w:szCs w:val="18"/>
              </w:rPr>
            </w:pPr>
            <w:r w:rsidRPr="002C64A1">
              <w:rPr>
                <w:sz w:val="18"/>
                <w:szCs w:val="18"/>
              </w:rPr>
              <w:t>‘86’</w:t>
            </w:r>
          </w:p>
        </w:tc>
        <w:tc>
          <w:tcPr>
            <w:tcW w:w="962" w:type="dxa"/>
            <w:shd w:val="clear" w:color="auto" w:fill="FFFF99"/>
          </w:tcPr>
          <w:p w:rsidR="00BC6F63" w:rsidRPr="002C64A1" w:rsidRDefault="00EB0B9E" w:rsidP="002C64A1">
            <w:pPr>
              <w:pStyle w:val="OdsStandard"/>
              <w:ind w:left="0"/>
              <w:jc w:val="center"/>
              <w:rPr>
                <w:sz w:val="18"/>
                <w:szCs w:val="18"/>
              </w:rPr>
            </w:pPr>
            <w:r w:rsidRPr="002C64A1">
              <w:rPr>
                <w:sz w:val="18"/>
                <w:szCs w:val="18"/>
              </w:rPr>
              <w:t>7</w:t>
            </w:r>
            <w:r w:rsidR="00031DAE" w:rsidRPr="002C64A1">
              <w:rPr>
                <w:sz w:val="18"/>
                <w:szCs w:val="18"/>
              </w:rPr>
              <w:t xml:space="preserve"> – </w:t>
            </w:r>
            <w:r w:rsidR="007F1E6C" w:rsidRPr="002C64A1">
              <w:rPr>
                <w:sz w:val="18"/>
                <w:szCs w:val="18"/>
              </w:rPr>
              <w:t>1</w:t>
            </w:r>
            <w:r w:rsidR="007B35CB" w:rsidRPr="002C64A1">
              <w:rPr>
                <w:sz w:val="18"/>
                <w:szCs w:val="18"/>
              </w:rPr>
              <w:t>27</w:t>
            </w:r>
          </w:p>
        </w:tc>
        <w:tc>
          <w:tcPr>
            <w:tcW w:w="4908" w:type="dxa"/>
            <w:gridSpan w:val="3"/>
            <w:shd w:val="clear" w:color="auto" w:fill="FFFF99"/>
          </w:tcPr>
          <w:p w:rsidR="00BC6F63" w:rsidRPr="002C64A1" w:rsidRDefault="00BC6F63" w:rsidP="002C64A1">
            <w:pPr>
              <w:pStyle w:val="OdsStandard"/>
              <w:ind w:left="0"/>
              <w:rPr>
                <w:sz w:val="18"/>
                <w:szCs w:val="18"/>
              </w:rPr>
            </w:pPr>
            <w:r w:rsidRPr="002C64A1">
              <w:rPr>
                <w:sz w:val="18"/>
                <w:szCs w:val="18"/>
              </w:rPr>
              <w:t>Retry Policy Parameters</w:t>
            </w:r>
          </w:p>
        </w:tc>
        <w:tc>
          <w:tcPr>
            <w:tcW w:w="1196"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vMerge w:val="restart"/>
            <w:shd w:val="clear" w:color="auto" w:fill="FFFF99"/>
          </w:tcPr>
          <w:p w:rsidR="00BC6F63" w:rsidRPr="002C64A1" w:rsidRDefault="00BC6F63" w:rsidP="002C64A1">
            <w:pPr>
              <w:pStyle w:val="OdsStandard"/>
              <w:ind w:left="0"/>
              <w:jc w:val="center"/>
              <w:rPr>
                <w:sz w:val="18"/>
                <w:szCs w:val="18"/>
              </w:rPr>
            </w:pPr>
            <w:r w:rsidRPr="002C64A1">
              <w:rPr>
                <w:sz w:val="18"/>
                <w:szCs w:val="18"/>
              </w:rPr>
              <w:t>‘89’</w:t>
            </w:r>
          </w:p>
        </w:tc>
        <w:tc>
          <w:tcPr>
            <w:tcW w:w="962" w:type="dxa"/>
            <w:vMerge w:val="restart"/>
            <w:shd w:val="clear" w:color="auto" w:fill="FFFF99"/>
          </w:tcPr>
          <w:p w:rsidR="00BC6F63" w:rsidRPr="002C64A1" w:rsidRDefault="00EB0B9E" w:rsidP="002C64A1">
            <w:pPr>
              <w:pStyle w:val="OdsStandard"/>
              <w:ind w:left="0"/>
              <w:jc w:val="center"/>
              <w:rPr>
                <w:sz w:val="18"/>
                <w:szCs w:val="18"/>
              </w:rPr>
            </w:pPr>
            <w:r w:rsidRPr="002C64A1">
              <w:rPr>
                <w:sz w:val="18"/>
                <w:szCs w:val="18"/>
              </w:rPr>
              <w:t>2</w:t>
            </w:r>
            <w:r w:rsidR="00BC6F63" w:rsidRPr="002C64A1">
              <w:rPr>
                <w:sz w:val="18"/>
                <w:szCs w:val="18"/>
              </w:rPr>
              <w:t xml:space="preserve"> – N</w:t>
            </w:r>
          </w:p>
          <w:p w:rsidR="00E970C1" w:rsidRPr="002C64A1" w:rsidRDefault="00657C9C" w:rsidP="002C64A1">
            <w:pPr>
              <w:pStyle w:val="OdsStandard"/>
              <w:ind w:left="0"/>
              <w:jc w:val="center"/>
              <w:rPr>
                <w:color w:val="FF00FF"/>
                <w:sz w:val="18"/>
                <w:szCs w:val="18"/>
              </w:rPr>
            </w:pPr>
            <w:r w:rsidRPr="002C64A1">
              <w:rPr>
                <w:color w:val="FF00FF"/>
                <w:sz w:val="18"/>
                <w:szCs w:val="18"/>
              </w:rPr>
              <w:t>N &lt;= 1286</w:t>
            </w:r>
          </w:p>
        </w:tc>
        <w:tc>
          <w:tcPr>
            <w:tcW w:w="4908" w:type="dxa"/>
            <w:gridSpan w:val="3"/>
            <w:tcBorders>
              <w:bottom w:val="single" w:sz="4" w:space="0" w:color="auto"/>
            </w:tcBorders>
            <w:shd w:val="clear" w:color="auto" w:fill="FFFF99"/>
          </w:tcPr>
          <w:p w:rsidR="00BC6F63" w:rsidRPr="002C64A1" w:rsidRDefault="00BC6F63" w:rsidP="002C64A1">
            <w:pPr>
              <w:pStyle w:val="OdsStandard"/>
              <w:ind w:left="0"/>
              <w:rPr>
                <w:sz w:val="18"/>
                <w:szCs w:val="18"/>
              </w:rPr>
            </w:pPr>
            <w:r w:rsidRPr="002C64A1">
              <w:rPr>
                <w:sz w:val="18"/>
                <w:szCs w:val="18"/>
              </w:rPr>
              <w:t>Agent HTTP POST Parameters</w:t>
            </w:r>
          </w:p>
        </w:tc>
        <w:tc>
          <w:tcPr>
            <w:tcW w:w="1196"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730" w:type="dxa"/>
            <w:vMerge/>
          </w:tcPr>
          <w:p w:rsidR="00BC6F63" w:rsidRPr="002C64A1" w:rsidRDefault="00BC6F63" w:rsidP="002C64A1">
            <w:pPr>
              <w:pStyle w:val="OdsStandard"/>
              <w:ind w:left="0"/>
              <w:jc w:val="center"/>
              <w:rPr>
                <w:sz w:val="18"/>
                <w:szCs w:val="18"/>
              </w:rPr>
            </w:pPr>
          </w:p>
        </w:tc>
        <w:tc>
          <w:tcPr>
            <w:tcW w:w="980" w:type="dxa"/>
            <w:vMerge/>
          </w:tcPr>
          <w:p w:rsidR="00BC6F63" w:rsidRPr="002C64A1" w:rsidRDefault="00BC6F63" w:rsidP="002C64A1">
            <w:pPr>
              <w:pStyle w:val="OdsStandard"/>
              <w:ind w:left="0"/>
              <w:jc w:val="center"/>
              <w:rPr>
                <w:sz w:val="18"/>
                <w:szCs w:val="18"/>
              </w:rPr>
            </w:pPr>
          </w:p>
        </w:tc>
        <w:tc>
          <w:tcPr>
            <w:tcW w:w="608"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650"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Tag</w:t>
            </w:r>
          </w:p>
        </w:tc>
        <w:tc>
          <w:tcPr>
            <w:tcW w:w="1072"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3186" w:type="dxa"/>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96" w:type="dxa"/>
            <w:tcBorders>
              <w:bottom w:val="single" w:sz="4" w:space="0" w:color="auto"/>
            </w:tcBorders>
            <w:shd w:val="clear" w:color="auto" w:fill="FFFF99"/>
          </w:tcPr>
          <w:p w:rsidR="00BC6F63" w:rsidRPr="002C64A1" w:rsidRDefault="00BC6F63" w:rsidP="002C64A1">
            <w:pPr>
              <w:pStyle w:val="OdsStandard"/>
              <w:ind w:left="0"/>
              <w:jc w:val="center"/>
              <w:rPr>
                <w:sz w:val="18"/>
                <w:szCs w:val="18"/>
              </w:rPr>
            </w:pPr>
          </w:p>
        </w:tc>
      </w:tr>
      <w:tr w:rsidR="002C64A1" w:rsidTr="002C64A1">
        <w:tc>
          <w:tcPr>
            <w:tcW w:w="730" w:type="dxa"/>
            <w:vMerge/>
          </w:tcPr>
          <w:p w:rsidR="00657C9C" w:rsidRPr="002C64A1" w:rsidRDefault="00657C9C" w:rsidP="002C64A1">
            <w:pPr>
              <w:pStyle w:val="OdsStandard"/>
              <w:ind w:left="0"/>
              <w:jc w:val="center"/>
              <w:rPr>
                <w:sz w:val="18"/>
                <w:szCs w:val="18"/>
              </w:rPr>
            </w:pPr>
          </w:p>
        </w:tc>
        <w:tc>
          <w:tcPr>
            <w:tcW w:w="980" w:type="dxa"/>
            <w:vMerge/>
          </w:tcPr>
          <w:p w:rsidR="00657C9C" w:rsidRPr="002C64A1" w:rsidRDefault="00657C9C" w:rsidP="002C64A1">
            <w:pPr>
              <w:pStyle w:val="OdsStandard"/>
              <w:ind w:left="0"/>
              <w:jc w:val="center"/>
              <w:rPr>
                <w:sz w:val="18"/>
                <w:szCs w:val="18"/>
              </w:rPr>
            </w:pPr>
          </w:p>
        </w:tc>
        <w:tc>
          <w:tcPr>
            <w:tcW w:w="608"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50" w:type="dxa"/>
            <w:shd w:val="clear" w:color="auto" w:fill="FFFF99"/>
          </w:tcPr>
          <w:p w:rsidR="00657C9C" w:rsidRPr="002C64A1" w:rsidRDefault="00657C9C" w:rsidP="002C64A1">
            <w:pPr>
              <w:pStyle w:val="OdsStandard"/>
              <w:ind w:left="0"/>
              <w:jc w:val="center"/>
              <w:rPr>
                <w:sz w:val="18"/>
                <w:szCs w:val="18"/>
              </w:rPr>
            </w:pPr>
            <w:r w:rsidRPr="002C64A1">
              <w:rPr>
                <w:sz w:val="18"/>
                <w:szCs w:val="18"/>
              </w:rPr>
              <w:t>‘8A’</w:t>
            </w:r>
          </w:p>
        </w:tc>
        <w:tc>
          <w:tcPr>
            <w:tcW w:w="1072"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&lt;=127</w:t>
            </w:r>
          </w:p>
        </w:tc>
        <w:tc>
          <w:tcPr>
            <w:tcW w:w="3186" w:type="dxa"/>
            <w:shd w:val="clear" w:color="auto" w:fill="FFFF99"/>
          </w:tcPr>
          <w:p w:rsidR="00657C9C" w:rsidRPr="002C64A1" w:rsidRDefault="00657C9C" w:rsidP="002C64A1">
            <w:pPr>
              <w:pStyle w:val="OdsStandard"/>
              <w:ind w:left="0"/>
              <w:rPr>
                <w:sz w:val="18"/>
                <w:szCs w:val="18"/>
              </w:rPr>
            </w:pPr>
            <w:r w:rsidRPr="002C64A1">
              <w:rPr>
                <w:sz w:val="18"/>
                <w:szCs w:val="18"/>
              </w:rPr>
              <w:t xml:space="preserve">Administration Host </w:t>
            </w:r>
          </w:p>
          <w:p w:rsidR="00657C9C" w:rsidRPr="002C64A1" w:rsidRDefault="00657C9C" w:rsidP="002C64A1">
            <w:pPr>
              <w:pStyle w:val="OdsStandard"/>
              <w:ind w:left="0"/>
              <w:rPr>
                <w:sz w:val="18"/>
                <w:szCs w:val="18"/>
              </w:rPr>
            </w:pPr>
            <w:r w:rsidRPr="002C64A1">
              <w:rPr>
                <w:sz w:val="18"/>
                <w:szCs w:val="18"/>
              </w:rPr>
              <w:t>Parameter</w:t>
            </w:r>
          </w:p>
        </w:tc>
        <w:tc>
          <w:tcPr>
            <w:tcW w:w="1196"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r w:rsidR="002C64A1" w:rsidTr="002C64A1">
        <w:tc>
          <w:tcPr>
            <w:tcW w:w="730" w:type="dxa"/>
            <w:vMerge/>
          </w:tcPr>
          <w:p w:rsidR="00657C9C" w:rsidRPr="002C64A1" w:rsidRDefault="00657C9C" w:rsidP="002C64A1">
            <w:pPr>
              <w:pStyle w:val="OdsStandard"/>
              <w:ind w:left="0"/>
              <w:jc w:val="center"/>
              <w:rPr>
                <w:sz w:val="18"/>
                <w:szCs w:val="18"/>
              </w:rPr>
            </w:pPr>
          </w:p>
        </w:tc>
        <w:tc>
          <w:tcPr>
            <w:tcW w:w="980" w:type="dxa"/>
            <w:vMerge/>
          </w:tcPr>
          <w:p w:rsidR="00657C9C" w:rsidRPr="002C64A1" w:rsidRDefault="00657C9C" w:rsidP="002C64A1">
            <w:pPr>
              <w:pStyle w:val="OdsStandard"/>
              <w:ind w:left="0"/>
              <w:jc w:val="center"/>
              <w:rPr>
                <w:sz w:val="18"/>
                <w:szCs w:val="18"/>
              </w:rPr>
            </w:pPr>
          </w:p>
        </w:tc>
        <w:tc>
          <w:tcPr>
            <w:tcW w:w="608"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50" w:type="dxa"/>
            <w:shd w:val="clear" w:color="auto" w:fill="FFFF99"/>
          </w:tcPr>
          <w:p w:rsidR="00657C9C" w:rsidRPr="002C64A1" w:rsidRDefault="00657C9C" w:rsidP="002C64A1">
            <w:pPr>
              <w:pStyle w:val="OdsStandard"/>
              <w:ind w:left="0"/>
              <w:jc w:val="center"/>
              <w:rPr>
                <w:sz w:val="18"/>
                <w:szCs w:val="18"/>
              </w:rPr>
            </w:pPr>
            <w:r w:rsidRPr="002C64A1">
              <w:rPr>
                <w:sz w:val="18"/>
                <w:szCs w:val="18"/>
              </w:rPr>
              <w:t>‘8B’</w:t>
            </w:r>
          </w:p>
        </w:tc>
        <w:tc>
          <w:tcPr>
            <w:tcW w:w="1072"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 127</w:t>
            </w:r>
          </w:p>
        </w:tc>
        <w:tc>
          <w:tcPr>
            <w:tcW w:w="3186" w:type="dxa"/>
            <w:shd w:val="clear" w:color="auto" w:fill="FFFF99"/>
          </w:tcPr>
          <w:p w:rsidR="00657C9C" w:rsidRPr="002C64A1" w:rsidRDefault="00657C9C" w:rsidP="002C64A1">
            <w:pPr>
              <w:pStyle w:val="OdsStandard"/>
              <w:ind w:left="0"/>
              <w:rPr>
                <w:sz w:val="18"/>
                <w:szCs w:val="18"/>
              </w:rPr>
            </w:pPr>
            <w:r w:rsidRPr="002C64A1">
              <w:rPr>
                <w:sz w:val="18"/>
                <w:szCs w:val="18"/>
              </w:rPr>
              <w:t>Agent ID Parameter</w:t>
            </w:r>
          </w:p>
        </w:tc>
        <w:tc>
          <w:tcPr>
            <w:tcW w:w="1196"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r w:rsidR="002C64A1" w:rsidTr="002C64A1">
        <w:tc>
          <w:tcPr>
            <w:tcW w:w="730" w:type="dxa"/>
            <w:vMerge/>
          </w:tcPr>
          <w:p w:rsidR="00657C9C" w:rsidRPr="002C64A1" w:rsidRDefault="00657C9C" w:rsidP="002C64A1">
            <w:pPr>
              <w:pStyle w:val="OdsStandard"/>
              <w:ind w:left="0"/>
              <w:jc w:val="center"/>
              <w:rPr>
                <w:sz w:val="18"/>
                <w:szCs w:val="18"/>
              </w:rPr>
            </w:pPr>
          </w:p>
        </w:tc>
        <w:tc>
          <w:tcPr>
            <w:tcW w:w="980" w:type="dxa"/>
            <w:vMerge/>
          </w:tcPr>
          <w:p w:rsidR="00657C9C" w:rsidRPr="002C64A1" w:rsidRDefault="00657C9C" w:rsidP="002C64A1">
            <w:pPr>
              <w:pStyle w:val="OdsStandard"/>
              <w:ind w:left="0"/>
              <w:jc w:val="center"/>
              <w:rPr>
                <w:sz w:val="18"/>
                <w:szCs w:val="18"/>
              </w:rPr>
            </w:pPr>
          </w:p>
        </w:tc>
        <w:tc>
          <w:tcPr>
            <w:tcW w:w="608"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50" w:type="dxa"/>
            <w:shd w:val="clear" w:color="auto" w:fill="FFFF99"/>
          </w:tcPr>
          <w:p w:rsidR="00657C9C" w:rsidRPr="002C64A1" w:rsidRDefault="00657C9C" w:rsidP="002C64A1">
            <w:pPr>
              <w:pStyle w:val="OdsStandard"/>
              <w:ind w:left="0"/>
              <w:jc w:val="center"/>
              <w:rPr>
                <w:sz w:val="18"/>
                <w:szCs w:val="18"/>
              </w:rPr>
            </w:pPr>
            <w:r w:rsidRPr="002C64A1">
              <w:rPr>
                <w:sz w:val="18"/>
                <w:szCs w:val="18"/>
              </w:rPr>
              <w:t>‘8C’</w:t>
            </w:r>
          </w:p>
        </w:tc>
        <w:tc>
          <w:tcPr>
            <w:tcW w:w="1072"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 1024</w:t>
            </w:r>
          </w:p>
        </w:tc>
        <w:tc>
          <w:tcPr>
            <w:tcW w:w="3186" w:type="dxa"/>
            <w:shd w:val="clear" w:color="auto" w:fill="FFFF99"/>
          </w:tcPr>
          <w:p w:rsidR="00657C9C" w:rsidRPr="002C64A1" w:rsidRDefault="00657C9C" w:rsidP="002C64A1">
            <w:pPr>
              <w:pStyle w:val="OdsStandard"/>
              <w:ind w:left="0"/>
              <w:rPr>
                <w:sz w:val="18"/>
                <w:szCs w:val="18"/>
              </w:rPr>
            </w:pPr>
            <w:r w:rsidRPr="002C64A1">
              <w:rPr>
                <w:sz w:val="18"/>
                <w:szCs w:val="18"/>
              </w:rPr>
              <w:t>Administration URI Parameter</w:t>
            </w:r>
          </w:p>
        </w:tc>
        <w:tc>
          <w:tcPr>
            <w:tcW w:w="1196"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bl>
    <w:p w:rsidR="00BC6F63" w:rsidRDefault="00BC6F63" w:rsidP="00854A91">
      <w:pPr>
        <w:pStyle w:val="OdsStandard"/>
        <w:ind w:firstLine="708"/>
      </w:pPr>
    </w:p>
    <w:p w:rsidR="00BC6F63" w:rsidRPr="00621C78" w:rsidRDefault="00E01FF5" w:rsidP="00621C78">
      <w:pPr>
        <w:pStyle w:val="OdsStandard"/>
        <w:tabs>
          <w:tab w:val="clear" w:pos="567"/>
        </w:tabs>
        <w:spacing w:after="120"/>
        <w:ind w:left="1661" w:hanging="1094"/>
      </w:pPr>
      <w:r w:rsidRPr="00621C78">
        <w:t xml:space="preserve">Table </w:t>
      </w:r>
      <w:r w:rsidR="00DC75AE">
        <w:t>3</w:t>
      </w:r>
      <w:r w:rsidRPr="00621C78">
        <w:t>.4</w:t>
      </w:r>
      <w:r w:rsidR="00621C78">
        <w:t>:</w:t>
      </w:r>
      <w:r w:rsidR="00621C78">
        <w:tab/>
      </w:r>
      <w:r w:rsidR="00BC6F63" w:rsidRPr="00621C78">
        <w:t xml:space="preserve">RAM over HTTP </w:t>
      </w:r>
      <w:r w:rsidR="00303336" w:rsidRPr="00621C78">
        <w:t>Security Domain and</w:t>
      </w:r>
      <w:r w:rsidRPr="00621C78">
        <w:t xml:space="preserve"> Issuer Security Domain </w:t>
      </w:r>
      <w:r w:rsidR="00BC6F63" w:rsidRPr="00621C78">
        <w:t>Administr</w:t>
      </w:r>
      <w:r w:rsidR="00BC6F63" w:rsidRPr="00621C78">
        <w:t>a</w:t>
      </w:r>
      <w:r w:rsidR="00BC6F63" w:rsidRPr="00621C78">
        <w:t>tion Session Parameters</w:t>
      </w:r>
    </w:p>
    <w:tbl>
      <w:tblPr>
        <w:tblW w:w="9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54"/>
        <w:gridCol w:w="962"/>
        <w:gridCol w:w="702"/>
        <w:gridCol w:w="962"/>
        <w:gridCol w:w="637"/>
        <w:gridCol w:w="1157"/>
        <w:gridCol w:w="3150"/>
        <w:gridCol w:w="1117"/>
      </w:tblGrid>
      <w:tr w:rsidR="00BC6F63" w:rsidTr="002C64A1">
        <w:tc>
          <w:tcPr>
            <w:tcW w:w="654"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lastRenderedPageBreak/>
              <w:t>Tag</w:t>
            </w:r>
          </w:p>
        </w:tc>
        <w:tc>
          <w:tcPr>
            <w:tcW w:w="962"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6608" w:type="dxa"/>
            <w:gridSpan w:val="5"/>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17" w:type="dxa"/>
            <w:tcBorders>
              <w:bottom w:val="single" w:sz="4" w:space="0" w:color="auto"/>
            </w:tcBorders>
            <w:shd w:val="clear" w:color="auto" w:fill="C0C0C0"/>
          </w:tcPr>
          <w:p w:rsidR="00BC6F63" w:rsidRPr="002C64A1" w:rsidRDefault="00BC6F63" w:rsidP="002C64A1">
            <w:pPr>
              <w:pStyle w:val="OdsStandard"/>
              <w:ind w:left="0"/>
              <w:jc w:val="center"/>
              <w:rPr>
                <w:sz w:val="18"/>
                <w:szCs w:val="18"/>
              </w:rPr>
            </w:pPr>
            <w:r w:rsidRPr="002C64A1">
              <w:rPr>
                <w:b/>
                <w:sz w:val="18"/>
                <w:szCs w:val="18"/>
              </w:rPr>
              <w:t>Presence</w:t>
            </w:r>
          </w:p>
        </w:tc>
      </w:tr>
      <w:tr w:rsidR="002C64A1" w:rsidTr="002C64A1">
        <w:tc>
          <w:tcPr>
            <w:tcW w:w="654" w:type="dxa"/>
            <w:vMerge w:val="restart"/>
            <w:shd w:val="clear" w:color="auto" w:fill="CCFFFF"/>
          </w:tcPr>
          <w:p w:rsidR="00BC6F63" w:rsidRPr="002C64A1" w:rsidRDefault="00BC6F63" w:rsidP="002C64A1">
            <w:pPr>
              <w:pStyle w:val="OdsStandard"/>
              <w:ind w:left="0"/>
              <w:jc w:val="center"/>
              <w:rPr>
                <w:sz w:val="18"/>
                <w:szCs w:val="18"/>
              </w:rPr>
            </w:pPr>
            <w:r w:rsidRPr="002C64A1">
              <w:rPr>
                <w:sz w:val="18"/>
                <w:szCs w:val="18"/>
              </w:rPr>
              <w:t>‘8</w:t>
            </w:r>
            <w:r w:rsidR="00364869" w:rsidRPr="002C64A1">
              <w:rPr>
                <w:sz w:val="18"/>
                <w:szCs w:val="18"/>
              </w:rPr>
              <w:t>5</w:t>
            </w:r>
            <w:r w:rsidRPr="002C64A1">
              <w:rPr>
                <w:sz w:val="18"/>
                <w:szCs w:val="18"/>
              </w:rPr>
              <w:t>’</w:t>
            </w:r>
          </w:p>
        </w:tc>
        <w:tc>
          <w:tcPr>
            <w:tcW w:w="962" w:type="dxa"/>
            <w:vMerge w:val="restart"/>
            <w:shd w:val="clear" w:color="auto" w:fill="CCFFFF"/>
          </w:tcPr>
          <w:p w:rsidR="00BC6F63" w:rsidRPr="002C64A1" w:rsidRDefault="00EB0B9E" w:rsidP="002C64A1">
            <w:pPr>
              <w:pStyle w:val="OdsStandard"/>
              <w:ind w:left="0"/>
              <w:jc w:val="center"/>
              <w:rPr>
                <w:sz w:val="18"/>
                <w:szCs w:val="18"/>
              </w:rPr>
            </w:pPr>
            <w:r w:rsidRPr="002C64A1">
              <w:rPr>
                <w:sz w:val="18"/>
                <w:szCs w:val="18"/>
              </w:rPr>
              <w:t>2</w:t>
            </w:r>
            <w:r w:rsidR="00BC6F63" w:rsidRPr="002C64A1">
              <w:rPr>
                <w:sz w:val="18"/>
                <w:szCs w:val="18"/>
              </w:rPr>
              <w:t xml:space="preserve"> – N</w:t>
            </w:r>
          </w:p>
          <w:p w:rsidR="00E970C1" w:rsidRPr="002C64A1" w:rsidRDefault="004D46F6" w:rsidP="002C64A1">
            <w:pPr>
              <w:pStyle w:val="OdsStandard"/>
              <w:ind w:left="0"/>
              <w:jc w:val="center"/>
              <w:rPr>
                <w:color w:val="FF00FF"/>
                <w:sz w:val="18"/>
                <w:szCs w:val="18"/>
              </w:rPr>
            </w:pPr>
            <w:r w:rsidRPr="002C64A1">
              <w:rPr>
                <w:color w:val="FF00FF"/>
                <w:sz w:val="18"/>
                <w:szCs w:val="18"/>
              </w:rPr>
              <w:t>N &lt;= 1809</w:t>
            </w:r>
          </w:p>
        </w:tc>
        <w:tc>
          <w:tcPr>
            <w:tcW w:w="6608" w:type="dxa"/>
            <w:gridSpan w:val="5"/>
            <w:tcBorders>
              <w:bottom w:val="single" w:sz="4" w:space="0" w:color="auto"/>
            </w:tcBorders>
            <w:shd w:val="clear" w:color="auto" w:fill="CCFFFF"/>
          </w:tcPr>
          <w:p w:rsidR="00BC6F63" w:rsidRPr="002C64A1" w:rsidRDefault="00BC6F63" w:rsidP="002C64A1">
            <w:pPr>
              <w:pStyle w:val="OdsStandard"/>
              <w:ind w:left="0"/>
              <w:rPr>
                <w:sz w:val="18"/>
                <w:szCs w:val="18"/>
              </w:rPr>
            </w:pPr>
            <w:r w:rsidRPr="002C64A1">
              <w:rPr>
                <w:sz w:val="18"/>
                <w:szCs w:val="18"/>
              </w:rPr>
              <w:t>Security Domain Administration Session Parameters</w:t>
            </w:r>
          </w:p>
        </w:tc>
        <w:tc>
          <w:tcPr>
            <w:tcW w:w="1117" w:type="dxa"/>
            <w:tcBorders>
              <w:bottom w:val="single" w:sz="4" w:space="0" w:color="auto"/>
            </w:tcBorders>
            <w:shd w:val="clear" w:color="auto" w:fill="CCFFFF"/>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Tag</w:t>
            </w:r>
          </w:p>
        </w:tc>
        <w:tc>
          <w:tcPr>
            <w:tcW w:w="962"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4944" w:type="dxa"/>
            <w:gridSpan w:val="3"/>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17" w:type="dxa"/>
            <w:shd w:val="clear" w:color="auto" w:fill="FFFF99"/>
          </w:tcPr>
          <w:p w:rsidR="00BC6F63" w:rsidRPr="002C64A1" w:rsidRDefault="00BC6F63" w:rsidP="002C64A1">
            <w:pPr>
              <w:pStyle w:val="OdsStandard"/>
              <w:ind w:left="0"/>
              <w:jc w:val="center"/>
              <w:rPr>
                <w:sz w:val="18"/>
                <w:szCs w:val="18"/>
              </w:rPr>
            </w:pP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shd w:val="clear" w:color="auto" w:fill="FFFF99"/>
          </w:tcPr>
          <w:p w:rsidR="00BC6F63" w:rsidRPr="002C64A1" w:rsidRDefault="00BC6F63" w:rsidP="002C64A1">
            <w:pPr>
              <w:pStyle w:val="OdsStandard"/>
              <w:ind w:left="0"/>
              <w:jc w:val="center"/>
              <w:rPr>
                <w:sz w:val="18"/>
                <w:szCs w:val="18"/>
              </w:rPr>
            </w:pPr>
            <w:r w:rsidRPr="002C64A1">
              <w:rPr>
                <w:sz w:val="18"/>
                <w:szCs w:val="18"/>
              </w:rPr>
              <w:t>‘84’</w:t>
            </w:r>
          </w:p>
        </w:tc>
        <w:tc>
          <w:tcPr>
            <w:tcW w:w="962" w:type="dxa"/>
            <w:shd w:val="clear" w:color="auto" w:fill="FFFF99"/>
          </w:tcPr>
          <w:p w:rsidR="00BC6F63" w:rsidRPr="002C64A1" w:rsidRDefault="00107C3E" w:rsidP="002C64A1">
            <w:pPr>
              <w:pStyle w:val="OdsStandard"/>
              <w:ind w:left="0"/>
              <w:jc w:val="center"/>
              <w:rPr>
                <w:sz w:val="18"/>
                <w:szCs w:val="18"/>
              </w:rPr>
            </w:pPr>
            <w:r w:rsidRPr="002C64A1">
              <w:rPr>
                <w:sz w:val="18"/>
                <w:szCs w:val="18"/>
              </w:rPr>
              <w:t>1 – 25</w:t>
            </w:r>
            <w:r w:rsidR="004D46F6" w:rsidRPr="002C64A1">
              <w:rPr>
                <w:sz w:val="18"/>
                <w:szCs w:val="18"/>
              </w:rPr>
              <w:t>3</w:t>
            </w:r>
          </w:p>
        </w:tc>
        <w:tc>
          <w:tcPr>
            <w:tcW w:w="4944" w:type="dxa"/>
            <w:gridSpan w:val="3"/>
            <w:shd w:val="clear" w:color="auto" w:fill="FFFF99"/>
          </w:tcPr>
          <w:p w:rsidR="00BC6F63" w:rsidRPr="002C64A1" w:rsidRDefault="00BC6F63" w:rsidP="002C64A1">
            <w:pPr>
              <w:pStyle w:val="OdsStandard"/>
              <w:ind w:left="0"/>
              <w:rPr>
                <w:sz w:val="18"/>
                <w:szCs w:val="18"/>
              </w:rPr>
            </w:pPr>
            <w:r w:rsidRPr="002C64A1">
              <w:rPr>
                <w:sz w:val="18"/>
                <w:szCs w:val="18"/>
              </w:rPr>
              <w:t>Connection Parameters</w:t>
            </w:r>
          </w:p>
        </w:tc>
        <w:tc>
          <w:tcPr>
            <w:tcW w:w="1117"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shd w:val="clear" w:color="auto" w:fill="FFFF99"/>
          </w:tcPr>
          <w:p w:rsidR="00BC6F63" w:rsidRPr="002C64A1" w:rsidRDefault="00BC6F63" w:rsidP="002C64A1">
            <w:pPr>
              <w:pStyle w:val="OdsStandard"/>
              <w:ind w:left="0"/>
              <w:jc w:val="center"/>
              <w:rPr>
                <w:sz w:val="18"/>
                <w:szCs w:val="18"/>
              </w:rPr>
            </w:pPr>
            <w:r w:rsidRPr="002C64A1">
              <w:rPr>
                <w:sz w:val="18"/>
                <w:szCs w:val="18"/>
              </w:rPr>
              <w:t>‘85’</w:t>
            </w:r>
          </w:p>
        </w:tc>
        <w:tc>
          <w:tcPr>
            <w:tcW w:w="962" w:type="dxa"/>
            <w:shd w:val="clear" w:color="auto" w:fill="FFFF99"/>
          </w:tcPr>
          <w:p w:rsidR="00BC6F63" w:rsidRPr="002C64A1" w:rsidRDefault="00EB0B9E" w:rsidP="002C64A1">
            <w:pPr>
              <w:pStyle w:val="OdsStandard"/>
              <w:ind w:left="0"/>
              <w:jc w:val="center"/>
              <w:rPr>
                <w:sz w:val="18"/>
                <w:szCs w:val="18"/>
              </w:rPr>
            </w:pPr>
            <w:r w:rsidRPr="002C64A1">
              <w:rPr>
                <w:sz w:val="18"/>
                <w:szCs w:val="18"/>
              </w:rPr>
              <w:t>5</w:t>
            </w:r>
            <w:r w:rsidR="00107C3E" w:rsidRPr="002C64A1">
              <w:rPr>
                <w:sz w:val="18"/>
                <w:szCs w:val="18"/>
              </w:rPr>
              <w:t xml:space="preserve"> – </w:t>
            </w:r>
            <w:r w:rsidR="002C3137" w:rsidRPr="002C64A1">
              <w:rPr>
                <w:sz w:val="18"/>
                <w:szCs w:val="18"/>
              </w:rPr>
              <w:t>131</w:t>
            </w:r>
          </w:p>
        </w:tc>
        <w:tc>
          <w:tcPr>
            <w:tcW w:w="4944" w:type="dxa"/>
            <w:gridSpan w:val="3"/>
            <w:shd w:val="clear" w:color="auto" w:fill="FFFF99"/>
          </w:tcPr>
          <w:p w:rsidR="00BC6F63" w:rsidRPr="002C64A1" w:rsidRDefault="00BC6F63" w:rsidP="002C64A1">
            <w:pPr>
              <w:pStyle w:val="OdsStandard"/>
              <w:ind w:left="0"/>
              <w:rPr>
                <w:sz w:val="18"/>
                <w:szCs w:val="18"/>
              </w:rPr>
            </w:pPr>
            <w:r w:rsidRPr="002C64A1">
              <w:rPr>
                <w:sz w:val="18"/>
                <w:szCs w:val="18"/>
              </w:rPr>
              <w:t>Security Parameters</w:t>
            </w:r>
          </w:p>
        </w:tc>
        <w:tc>
          <w:tcPr>
            <w:tcW w:w="1117"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shd w:val="clear" w:color="auto" w:fill="FFFF99"/>
          </w:tcPr>
          <w:p w:rsidR="00BC6F63" w:rsidRPr="002C64A1" w:rsidRDefault="00BC6F63" w:rsidP="002C64A1">
            <w:pPr>
              <w:pStyle w:val="OdsStandard"/>
              <w:ind w:left="0"/>
              <w:jc w:val="center"/>
              <w:rPr>
                <w:sz w:val="18"/>
                <w:szCs w:val="18"/>
              </w:rPr>
            </w:pPr>
            <w:r w:rsidRPr="002C64A1">
              <w:rPr>
                <w:sz w:val="18"/>
                <w:szCs w:val="18"/>
              </w:rPr>
              <w:t>‘86’</w:t>
            </w:r>
          </w:p>
        </w:tc>
        <w:tc>
          <w:tcPr>
            <w:tcW w:w="962" w:type="dxa"/>
            <w:shd w:val="clear" w:color="auto" w:fill="FFFF99"/>
          </w:tcPr>
          <w:p w:rsidR="00BC6F63" w:rsidRPr="002C64A1" w:rsidRDefault="00EB0B9E" w:rsidP="002C64A1">
            <w:pPr>
              <w:pStyle w:val="OdsStandard"/>
              <w:ind w:left="0"/>
              <w:jc w:val="center"/>
              <w:rPr>
                <w:sz w:val="18"/>
                <w:szCs w:val="18"/>
              </w:rPr>
            </w:pPr>
            <w:r w:rsidRPr="002C64A1">
              <w:rPr>
                <w:sz w:val="18"/>
                <w:szCs w:val="18"/>
              </w:rPr>
              <w:t>7</w:t>
            </w:r>
            <w:r w:rsidR="00031DAE" w:rsidRPr="002C64A1">
              <w:rPr>
                <w:sz w:val="18"/>
                <w:szCs w:val="18"/>
              </w:rPr>
              <w:t xml:space="preserve"> – </w:t>
            </w:r>
            <w:r w:rsidR="002C3137" w:rsidRPr="002C64A1">
              <w:rPr>
                <w:sz w:val="18"/>
                <w:szCs w:val="18"/>
              </w:rPr>
              <w:t>1</w:t>
            </w:r>
            <w:r w:rsidR="00B94DFD" w:rsidRPr="002C64A1">
              <w:rPr>
                <w:sz w:val="18"/>
                <w:szCs w:val="18"/>
              </w:rPr>
              <w:t>27</w:t>
            </w:r>
          </w:p>
        </w:tc>
        <w:tc>
          <w:tcPr>
            <w:tcW w:w="4944" w:type="dxa"/>
            <w:gridSpan w:val="3"/>
            <w:shd w:val="clear" w:color="auto" w:fill="FFFF99"/>
          </w:tcPr>
          <w:p w:rsidR="00BC6F63" w:rsidRPr="002C64A1" w:rsidRDefault="00BC6F63" w:rsidP="002C64A1">
            <w:pPr>
              <w:pStyle w:val="OdsStandard"/>
              <w:ind w:left="0"/>
              <w:rPr>
                <w:sz w:val="18"/>
                <w:szCs w:val="18"/>
              </w:rPr>
            </w:pPr>
            <w:r w:rsidRPr="002C64A1">
              <w:rPr>
                <w:sz w:val="18"/>
                <w:szCs w:val="18"/>
              </w:rPr>
              <w:t>Retry Policy Parameters</w:t>
            </w:r>
          </w:p>
        </w:tc>
        <w:tc>
          <w:tcPr>
            <w:tcW w:w="1117"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vMerge w:val="restart"/>
            <w:shd w:val="clear" w:color="auto" w:fill="FFFF99"/>
          </w:tcPr>
          <w:p w:rsidR="00BC6F63" w:rsidRPr="002C64A1" w:rsidRDefault="00BC6F63" w:rsidP="002C64A1">
            <w:pPr>
              <w:pStyle w:val="OdsStandard"/>
              <w:ind w:left="0"/>
              <w:jc w:val="center"/>
              <w:rPr>
                <w:sz w:val="18"/>
                <w:szCs w:val="18"/>
              </w:rPr>
            </w:pPr>
            <w:r w:rsidRPr="002C64A1">
              <w:rPr>
                <w:sz w:val="18"/>
                <w:szCs w:val="18"/>
              </w:rPr>
              <w:t>‘89’</w:t>
            </w:r>
          </w:p>
        </w:tc>
        <w:tc>
          <w:tcPr>
            <w:tcW w:w="962" w:type="dxa"/>
            <w:vMerge w:val="restart"/>
            <w:shd w:val="clear" w:color="auto" w:fill="FFFF99"/>
          </w:tcPr>
          <w:p w:rsidR="00BC6F63" w:rsidRPr="002C64A1" w:rsidRDefault="00EB0B9E" w:rsidP="002C64A1">
            <w:pPr>
              <w:pStyle w:val="OdsStandard"/>
              <w:ind w:left="0"/>
              <w:jc w:val="center"/>
              <w:rPr>
                <w:sz w:val="18"/>
                <w:szCs w:val="18"/>
              </w:rPr>
            </w:pPr>
            <w:r w:rsidRPr="002C64A1">
              <w:rPr>
                <w:sz w:val="18"/>
                <w:szCs w:val="18"/>
              </w:rPr>
              <w:t>2</w:t>
            </w:r>
            <w:r w:rsidR="00BC6F63" w:rsidRPr="002C64A1">
              <w:rPr>
                <w:sz w:val="18"/>
                <w:szCs w:val="18"/>
              </w:rPr>
              <w:t xml:space="preserve"> – N</w:t>
            </w:r>
          </w:p>
          <w:p w:rsidR="00E970C1" w:rsidRPr="002C64A1" w:rsidRDefault="00657C9C" w:rsidP="002C64A1">
            <w:pPr>
              <w:pStyle w:val="OdsStandard"/>
              <w:ind w:left="0"/>
              <w:jc w:val="center"/>
              <w:rPr>
                <w:color w:val="FF00FF"/>
                <w:sz w:val="18"/>
                <w:szCs w:val="18"/>
              </w:rPr>
            </w:pPr>
            <w:r w:rsidRPr="002C64A1">
              <w:rPr>
                <w:color w:val="FF00FF"/>
                <w:sz w:val="18"/>
                <w:szCs w:val="18"/>
              </w:rPr>
              <w:t>N &lt;= 1286</w:t>
            </w:r>
          </w:p>
        </w:tc>
        <w:tc>
          <w:tcPr>
            <w:tcW w:w="4944" w:type="dxa"/>
            <w:gridSpan w:val="3"/>
            <w:tcBorders>
              <w:bottom w:val="single" w:sz="4" w:space="0" w:color="auto"/>
            </w:tcBorders>
            <w:shd w:val="clear" w:color="auto" w:fill="FFFF99"/>
          </w:tcPr>
          <w:p w:rsidR="00BC6F63" w:rsidRPr="002C64A1" w:rsidRDefault="00BC6F63" w:rsidP="002C64A1">
            <w:pPr>
              <w:pStyle w:val="OdsStandard"/>
              <w:ind w:left="0"/>
              <w:rPr>
                <w:sz w:val="18"/>
                <w:szCs w:val="18"/>
              </w:rPr>
            </w:pPr>
            <w:r w:rsidRPr="002C64A1">
              <w:rPr>
                <w:sz w:val="18"/>
                <w:szCs w:val="18"/>
              </w:rPr>
              <w:t>HTTP POST Parameters</w:t>
            </w:r>
          </w:p>
        </w:tc>
        <w:tc>
          <w:tcPr>
            <w:tcW w:w="1117" w:type="dxa"/>
            <w:shd w:val="clear" w:color="auto" w:fill="FFFF99"/>
          </w:tcPr>
          <w:p w:rsidR="00BC6F63" w:rsidRPr="002C64A1" w:rsidRDefault="00BC6F63" w:rsidP="002C64A1">
            <w:pPr>
              <w:pStyle w:val="OdsStandard"/>
              <w:ind w:left="0"/>
              <w:jc w:val="center"/>
              <w:rPr>
                <w:sz w:val="18"/>
                <w:szCs w:val="18"/>
              </w:rPr>
            </w:pPr>
            <w:r w:rsidRPr="002C64A1">
              <w:rPr>
                <w:sz w:val="18"/>
                <w:szCs w:val="18"/>
              </w:rPr>
              <w:t>C</w:t>
            </w:r>
          </w:p>
        </w:tc>
      </w:tr>
      <w:tr w:rsidR="002C64A1" w:rsidTr="002C64A1">
        <w:tc>
          <w:tcPr>
            <w:tcW w:w="654"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702" w:type="dxa"/>
            <w:vMerge/>
          </w:tcPr>
          <w:p w:rsidR="00BC6F63" w:rsidRPr="002C64A1" w:rsidRDefault="00BC6F63" w:rsidP="002C64A1">
            <w:pPr>
              <w:pStyle w:val="OdsStandard"/>
              <w:ind w:left="0"/>
              <w:jc w:val="center"/>
              <w:rPr>
                <w:sz w:val="18"/>
                <w:szCs w:val="18"/>
              </w:rPr>
            </w:pPr>
          </w:p>
        </w:tc>
        <w:tc>
          <w:tcPr>
            <w:tcW w:w="962" w:type="dxa"/>
            <w:vMerge/>
          </w:tcPr>
          <w:p w:rsidR="00BC6F63" w:rsidRPr="002C64A1" w:rsidRDefault="00BC6F63" w:rsidP="002C64A1">
            <w:pPr>
              <w:pStyle w:val="OdsStandard"/>
              <w:ind w:left="0"/>
              <w:jc w:val="center"/>
              <w:rPr>
                <w:sz w:val="18"/>
                <w:szCs w:val="18"/>
              </w:rPr>
            </w:pPr>
          </w:p>
        </w:tc>
        <w:tc>
          <w:tcPr>
            <w:tcW w:w="637"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Tag</w:t>
            </w:r>
          </w:p>
        </w:tc>
        <w:tc>
          <w:tcPr>
            <w:tcW w:w="1157" w:type="dxa"/>
            <w:tcBorders>
              <w:bottom w:val="single" w:sz="4" w:space="0" w:color="auto"/>
            </w:tcBorders>
            <w:shd w:val="clear" w:color="auto" w:fill="C0C0C0"/>
          </w:tcPr>
          <w:p w:rsidR="00BC6F63" w:rsidRPr="002C64A1" w:rsidRDefault="00BC6F63" w:rsidP="002C64A1">
            <w:pPr>
              <w:pStyle w:val="OdsStandard"/>
              <w:ind w:left="0"/>
              <w:jc w:val="center"/>
              <w:rPr>
                <w:b/>
                <w:sz w:val="18"/>
                <w:szCs w:val="18"/>
              </w:rPr>
            </w:pPr>
            <w:r w:rsidRPr="002C64A1">
              <w:rPr>
                <w:b/>
                <w:sz w:val="18"/>
                <w:szCs w:val="18"/>
              </w:rPr>
              <w:t>Length</w:t>
            </w:r>
          </w:p>
        </w:tc>
        <w:tc>
          <w:tcPr>
            <w:tcW w:w="3150" w:type="dxa"/>
            <w:tcBorders>
              <w:bottom w:val="single" w:sz="4" w:space="0" w:color="auto"/>
            </w:tcBorders>
            <w:shd w:val="clear" w:color="auto" w:fill="C0C0C0"/>
          </w:tcPr>
          <w:p w:rsidR="00BC6F63" w:rsidRPr="002C64A1" w:rsidRDefault="00BC6F63" w:rsidP="002C64A1">
            <w:pPr>
              <w:pStyle w:val="OdsStandard"/>
              <w:ind w:left="0"/>
              <w:rPr>
                <w:b/>
                <w:sz w:val="18"/>
                <w:szCs w:val="18"/>
              </w:rPr>
            </w:pPr>
            <w:r w:rsidRPr="002C64A1">
              <w:rPr>
                <w:b/>
                <w:sz w:val="18"/>
                <w:szCs w:val="18"/>
              </w:rPr>
              <w:t>Name</w:t>
            </w:r>
          </w:p>
        </w:tc>
        <w:tc>
          <w:tcPr>
            <w:tcW w:w="1117" w:type="dxa"/>
            <w:tcBorders>
              <w:bottom w:val="single" w:sz="4" w:space="0" w:color="auto"/>
            </w:tcBorders>
            <w:shd w:val="clear" w:color="auto" w:fill="FFFF99"/>
          </w:tcPr>
          <w:p w:rsidR="00BC6F63" w:rsidRPr="002C64A1" w:rsidRDefault="00BC6F63" w:rsidP="002C64A1">
            <w:pPr>
              <w:pStyle w:val="OdsStandard"/>
              <w:ind w:left="0"/>
              <w:jc w:val="center"/>
              <w:rPr>
                <w:sz w:val="18"/>
                <w:szCs w:val="18"/>
              </w:rPr>
            </w:pPr>
          </w:p>
        </w:tc>
      </w:tr>
      <w:tr w:rsidR="002C64A1" w:rsidTr="002C64A1">
        <w:tc>
          <w:tcPr>
            <w:tcW w:w="654"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702"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37" w:type="dxa"/>
            <w:shd w:val="clear" w:color="auto" w:fill="FFFF99"/>
          </w:tcPr>
          <w:p w:rsidR="00657C9C" w:rsidRPr="002C64A1" w:rsidRDefault="00657C9C" w:rsidP="002C64A1">
            <w:pPr>
              <w:pStyle w:val="OdsStandard"/>
              <w:ind w:left="0"/>
              <w:jc w:val="center"/>
              <w:rPr>
                <w:sz w:val="18"/>
                <w:szCs w:val="18"/>
              </w:rPr>
            </w:pPr>
            <w:r w:rsidRPr="002C64A1">
              <w:rPr>
                <w:sz w:val="18"/>
                <w:szCs w:val="18"/>
              </w:rPr>
              <w:t>‘8A’</w:t>
            </w:r>
          </w:p>
        </w:tc>
        <w:tc>
          <w:tcPr>
            <w:tcW w:w="1157"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&lt;=127</w:t>
            </w:r>
          </w:p>
        </w:tc>
        <w:tc>
          <w:tcPr>
            <w:tcW w:w="3150" w:type="dxa"/>
            <w:shd w:val="clear" w:color="auto" w:fill="FFFF99"/>
          </w:tcPr>
          <w:p w:rsidR="00657C9C" w:rsidRPr="002C64A1" w:rsidRDefault="00657C9C" w:rsidP="002C64A1">
            <w:pPr>
              <w:pStyle w:val="OdsStandard"/>
              <w:ind w:left="0"/>
              <w:rPr>
                <w:sz w:val="18"/>
                <w:szCs w:val="18"/>
              </w:rPr>
            </w:pPr>
            <w:r w:rsidRPr="002C64A1">
              <w:rPr>
                <w:sz w:val="18"/>
                <w:szCs w:val="18"/>
              </w:rPr>
              <w:t xml:space="preserve">Administration Host </w:t>
            </w:r>
          </w:p>
          <w:p w:rsidR="00657C9C" w:rsidRPr="002C64A1" w:rsidRDefault="00657C9C" w:rsidP="002C64A1">
            <w:pPr>
              <w:pStyle w:val="OdsStandard"/>
              <w:ind w:left="0"/>
              <w:rPr>
                <w:sz w:val="18"/>
                <w:szCs w:val="18"/>
              </w:rPr>
            </w:pPr>
            <w:r w:rsidRPr="002C64A1">
              <w:rPr>
                <w:sz w:val="18"/>
                <w:szCs w:val="18"/>
              </w:rPr>
              <w:t>Parameter</w:t>
            </w:r>
          </w:p>
        </w:tc>
        <w:tc>
          <w:tcPr>
            <w:tcW w:w="1117"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r w:rsidR="002C64A1" w:rsidTr="002C64A1">
        <w:tc>
          <w:tcPr>
            <w:tcW w:w="654"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702"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37" w:type="dxa"/>
            <w:shd w:val="clear" w:color="auto" w:fill="FFFF99"/>
          </w:tcPr>
          <w:p w:rsidR="00657C9C" w:rsidRPr="002C64A1" w:rsidRDefault="00657C9C" w:rsidP="002C64A1">
            <w:pPr>
              <w:pStyle w:val="OdsStandard"/>
              <w:ind w:left="0"/>
              <w:jc w:val="center"/>
              <w:rPr>
                <w:sz w:val="18"/>
                <w:szCs w:val="18"/>
              </w:rPr>
            </w:pPr>
            <w:r w:rsidRPr="002C64A1">
              <w:rPr>
                <w:sz w:val="18"/>
                <w:szCs w:val="18"/>
              </w:rPr>
              <w:t>‘8B’</w:t>
            </w:r>
          </w:p>
        </w:tc>
        <w:tc>
          <w:tcPr>
            <w:tcW w:w="1157"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 127</w:t>
            </w:r>
          </w:p>
        </w:tc>
        <w:tc>
          <w:tcPr>
            <w:tcW w:w="3150" w:type="dxa"/>
            <w:shd w:val="clear" w:color="auto" w:fill="FFFF99"/>
          </w:tcPr>
          <w:p w:rsidR="00657C9C" w:rsidRPr="002C64A1" w:rsidRDefault="00657C9C" w:rsidP="002C64A1">
            <w:pPr>
              <w:pStyle w:val="OdsStandard"/>
              <w:ind w:left="0"/>
              <w:rPr>
                <w:sz w:val="18"/>
                <w:szCs w:val="18"/>
              </w:rPr>
            </w:pPr>
            <w:r w:rsidRPr="002C64A1">
              <w:rPr>
                <w:sz w:val="18"/>
                <w:szCs w:val="18"/>
              </w:rPr>
              <w:t>Agent ID Parameter</w:t>
            </w:r>
          </w:p>
        </w:tc>
        <w:tc>
          <w:tcPr>
            <w:tcW w:w="1117"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r w:rsidR="002C64A1" w:rsidTr="002C64A1">
        <w:tc>
          <w:tcPr>
            <w:tcW w:w="654"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702" w:type="dxa"/>
            <w:vMerge/>
          </w:tcPr>
          <w:p w:rsidR="00657C9C" w:rsidRPr="002C64A1" w:rsidRDefault="00657C9C" w:rsidP="002C64A1">
            <w:pPr>
              <w:pStyle w:val="OdsStandard"/>
              <w:ind w:left="0"/>
              <w:jc w:val="center"/>
              <w:rPr>
                <w:sz w:val="18"/>
                <w:szCs w:val="18"/>
              </w:rPr>
            </w:pPr>
          </w:p>
        </w:tc>
        <w:tc>
          <w:tcPr>
            <w:tcW w:w="962" w:type="dxa"/>
            <w:vMerge/>
          </w:tcPr>
          <w:p w:rsidR="00657C9C" w:rsidRPr="002C64A1" w:rsidRDefault="00657C9C" w:rsidP="002C64A1">
            <w:pPr>
              <w:pStyle w:val="OdsStandard"/>
              <w:ind w:left="0"/>
              <w:jc w:val="center"/>
              <w:rPr>
                <w:sz w:val="18"/>
                <w:szCs w:val="18"/>
              </w:rPr>
            </w:pPr>
          </w:p>
        </w:tc>
        <w:tc>
          <w:tcPr>
            <w:tcW w:w="637" w:type="dxa"/>
            <w:shd w:val="clear" w:color="auto" w:fill="FFFF99"/>
          </w:tcPr>
          <w:p w:rsidR="00657C9C" w:rsidRPr="002C64A1" w:rsidRDefault="00657C9C" w:rsidP="002C64A1">
            <w:pPr>
              <w:pStyle w:val="OdsStandard"/>
              <w:ind w:left="0"/>
              <w:jc w:val="center"/>
              <w:rPr>
                <w:sz w:val="18"/>
                <w:szCs w:val="18"/>
              </w:rPr>
            </w:pPr>
            <w:r w:rsidRPr="002C64A1">
              <w:rPr>
                <w:sz w:val="18"/>
                <w:szCs w:val="18"/>
              </w:rPr>
              <w:t>‘8C’</w:t>
            </w:r>
          </w:p>
        </w:tc>
        <w:tc>
          <w:tcPr>
            <w:tcW w:w="1157" w:type="dxa"/>
            <w:shd w:val="clear" w:color="auto" w:fill="FFFF99"/>
          </w:tcPr>
          <w:p w:rsidR="00657C9C" w:rsidRPr="002C64A1" w:rsidRDefault="00657C9C" w:rsidP="002C64A1">
            <w:pPr>
              <w:pStyle w:val="OdsStandard"/>
              <w:ind w:left="0"/>
              <w:jc w:val="center"/>
              <w:rPr>
                <w:sz w:val="18"/>
                <w:szCs w:val="18"/>
              </w:rPr>
            </w:pPr>
            <w:r w:rsidRPr="002C64A1">
              <w:rPr>
                <w:sz w:val="18"/>
                <w:szCs w:val="18"/>
              </w:rPr>
              <w:t>1 – N</w:t>
            </w:r>
          </w:p>
          <w:p w:rsidR="00657C9C" w:rsidRPr="002C64A1" w:rsidRDefault="00657C9C" w:rsidP="002C64A1">
            <w:pPr>
              <w:pStyle w:val="OdsStandard"/>
              <w:ind w:left="0"/>
              <w:jc w:val="center"/>
              <w:rPr>
                <w:color w:val="FF00FF"/>
                <w:sz w:val="18"/>
                <w:szCs w:val="18"/>
              </w:rPr>
            </w:pPr>
            <w:r w:rsidRPr="002C64A1">
              <w:rPr>
                <w:color w:val="FF00FF"/>
                <w:sz w:val="18"/>
                <w:szCs w:val="18"/>
              </w:rPr>
              <w:t>N &lt;= 1024</w:t>
            </w:r>
          </w:p>
        </w:tc>
        <w:tc>
          <w:tcPr>
            <w:tcW w:w="3150" w:type="dxa"/>
            <w:shd w:val="clear" w:color="auto" w:fill="FFFF99"/>
          </w:tcPr>
          <w:p w:rsidR="00657C9C" w:rsidRPr="002C64A1" w:rsidRDefault="00657C9C" w:rsidP="002C64A1">
            <w:pPr>
              <w:pStyle w:val="OdsStandard"/>
              <w:ind w:left="0"/>
              <w:rPr>
                <w:sz w:val="18"/>
                <w:szCs w:val="18"/>
              </w:rPr>
            </w:pPr>
            <w:r w:rsidRPr="002C64A1">
              <w:rPr>
                <w:sz w:val="18"/>
                <w:szCs w:val="18"/>
              </w:rPr>
              <w:t>Administration URI Parameter</w:t>
            </w:r>
          </w:p>
        </w:tc>
        <w:tc>
          <w:tcPr>
            <w:tcW w:w="1117" w:type="dxa"/>
            <w:shd w:val="clear" w:color="auto" w:fill="FFFF99"/>
          </w:tcPr>
          <w:p w:rsidR="00657C9C" w:rsidRPr="002C64A1" w:rsidRDefault="00657C9C" w:rsidP="002C64A1">
            <w:pPr>
              <w:pStyle w:val="OdsStandard"/>
              <w:ind w:left="0"/>
              <w:jc w:val="center"/>
              <w:rPr>
                <w:sz w:val="18"/>
                <w:szCs w:val="18"/>
              </w:rPr>
            </w:pPr>
            <w:r w:rsidRPr="002C64A1">
              <w:rPr>
                <w:sz w:val="18"/>
                <w:szCs w:val="18"/>
              </w:rPr>
              <w:t>C</w:t>
            </w:r>
          </w:p>
        </w:tc>
      </w:tr>
    </w:tbl>
    <w:p w:rsidR="00BC6F63" w:rsidRDefault="00BC6F63" w:rsidP="00BC6F63">
      <w:pPr>
        <w:pStyle w:val="OdsStandard"/>
        <w:ind w:firstLine="708"/>
      </w:pPr>
    </w:p>
    <w:p w:rsidR="00AB0C93" w:rsidRPr="00621C78" w:rsidRDefault="00AB0C93" w:rsidP="00621C78">
      <w:pPr>
        <w:pStyle w:val="OdsStandard"/>
        <w:spacing w:after="120"/>
      </w:pPr>
      <w:r w:rsidRPr="00621C78">
        <w:t xml:space="preserve">Table </w:t>
      </w:r>
      <w:r w:rsidR="00DC75AE">
        <w:t>3</w:t>
      </w:r>
      <w:r w:rsidRPr="00621C78">
        <w:t>.5: Configuration Resource URL</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14"/>
        <w:gridCol w:w="6292"/>
        <w:gridCol w:w="1352"/>
      </w:tblGrid>
      <w:tr w:rsidR="00AB0C93" w:rsidTr="002C64A1">
        <w:tc>
          <w:tcPr>
            <w:tcW w:w="706" w:type="dxa"/>
            <w:shd w:val="clear" w:color="auto" w:fill="C0C0C0"/>
          </w:tcPr>
          <w:p w:rsidR="00AB0C93" w:rsidRPr="002C64A1" w:rsidRDefault="00AB0C93" w:rsidP="002C64A1">
            <w:pPr>
              <w:pStyle w:val="OdsStandard"/>
              <w:ind w:left="0"/>
              <w:jc w:val="center"/>
              <w:rPr>
                <w:b/>
                <w:sz w:val="18"/>
                <w:szCs w:val="18"/>
              </w:rPr>
            </w:pPr>
            <w:r w:rsidRPr="002C64A1">
              <w:rPr>
                <w:b/>
                <w:sz w:val="18"/>
                <w:szCs w:val="18"/>
              </w:rPr>
              <w:t>Tag</w:t>
            </w:r>
          </w:p>
        </w:tc>
        <w:tc>
          <w:tcPr>
            <w:tcW w:w="1014" w:type="dxa"/>
            <w:shd w:val="clear" w:color="auto" w:fill="C0C0C0"/>
          </w:tcPr>
          <w:p w:rsidR="00AB0C93" w:rsidRPr="002C64A1" w:rsidRDefault="00AB0C93" w:rsidP="002C64A1">
            <w:pPr>
              <w:pStyle w:val="OdsStandard"/>
              <w:ind w:left="0"/>
              <w:jc w:val="center"/>
              <w:rPr>
                <w:b/>
                <w:sz w:val="18"/>
                <w:szCs w:val="18"/>
              </w:rPr>
            </w:pPr>
            <w:r w:rsidRPr="002C64A1">
              <w:rPr>
                <w:b/>
                <w:sz w:val="18"/>
                <w:szCs w:val="18"/>
              </w:rPr>
              <w:t>Length</w:t>
            </w:r>
          </w:p>
        </w:tc>
        <w:tc>
          <w:tcPr>
            <w:tcW w:w="6292" w:type="dxa"/>
            <w:shd w:val="clear" w:color="auto" w:fill="C0C0C0"/>
          </w:tcPr>
          <w:p w:rsidR="00AB0C93" w:rsidRPr="002C64A1" w:rsidRDefault="00AB0C93" w:rsidP="002C64A1">
            <w:pPr>
              <w:pStyle w:val="OdsStandard"/>
              <w:ind w:left="0"/>
              <w:rPr>
                <w:b/>
                <w:sz w:val="18"/>
                <w:szCs w:val="18"/>
              </w:rPr>
            </w:pPr>
            <w:r w:rsidRPr="002C64A1">
              <w:rPr>
                <w:b/>
                <w:sz w:val="18"/>
                <w:szCs w:val="18"/>
              </w:rPr>
              <w:t>Name</w:t>
            </w:r>
          </w:p>
        </w:tc>
        <w:tc>
          <w:tcPr>
            <w:tcW w:w="1352" w:type="dxa"/>
            <w:shd w:val="clear" w:color="auto" w:fill="C0C0C0"/>
          </w:tcPr>
          <w:p w:rsidR="00AB0C93" w:rsidRPr="002C64A1" w:rsidRDefault="00AB0C93" w:rsidP="002C64A1">
            <w:pPr>
              <w:pStyle w:val="OdsStandard"/>
              <w:ind w:left="0"/>
              <w:jc w:val="center"/>
              <w:rPr>
                <w:sz w:val="18"/>
                <w:szCs w:val="18"/>
              </w:rPr>
            </w:pPr>
            <w:r w:rsidRPr="002C64A1">
              <w:rPr>
                <w:b/>
                <w:sz w:val="18"/>
                <w:szCs w:val="18"/>
              </w:rPr>
              <w:t>Presence</w:t>
            </w:r>
          </w:p>
        </w:tc>
      </w:tr>
      <w:tr w:rsidR="00AB0C93" w:rsidTr="002C64A1">
        <w:tc>
          <w:tcPr>
            <w:tcW w:w="706" w:type="dxa"/>
          </w:tcPr>
          <w:p w:rsidR="00AB0C93" w:rsidRPr="002C64A1" w:rsidRDefault="00AB0C93" w:rsidP="002C64A1">
            <w:pPr>
              <w:pStyle w:val="OdsStandard"/>
              <w:ind w:left="0"/>
              <w:jc w:val="center"/>
              <w:rPr>
                <w:sz w:val="18"/>
                <w:szCs w:val="18"/>
              </w:rPr>
            </w:pPr>
            <w:r w:rsidRPr="002C64A1">
              <w:rPr>
                <w:sz w:val="18"/>
                <w:szCs w:val="18"/>
              </w:rPr>
              <w:t>‘82’</w:t>
            </w:r>
          </w:p>
        </w:tc>
        <w:tc>
          <w:tcPr>
            <w:tcW w:w="1014" w:type="dxa"/>
          </w:tcPr>
          <w:p w:rsidR="00AB0C93" w:rsidRPr="002C64A1" w:rsidRDefault="00AB0C93" w:rsidP="002C64A1">
            <w:pPr>
              <w:pStyle w:val="OdsStandard"/>
              <w:ind w:left="0"/>
              <w:jc w:val="center"/>
              <w:rPr>
                <w:sz w:val="18"/>
                <w:szCs w:val="18"/>
              </w:rPr>
            </w:pPr>
            <w:r w:rsidRPr="002C64A1">
              <w:rPr>
                <w:sz w:val="18"/>
                <w:szCs w:val="18"/>
              </w:rPr>
              <w:t>1 – N</w:t>
            </w:r>
          </w:p>
          <w:p w:rsidR="00AB0C93" w:rsidRPr="002C64A1" w:rsidRDefault="00AB0C93" w:rsidP="002C64A1">
            <w:pPr>
              <w:pStyle w:val="OdsStandard"/>
              <w:ind w:left="0"/>
              <w:jc w:val="center"/>
              <w:rPr>
                <w:sz w:val="18"/>
                <w:szCs w:val="18"/>
              </w:rPr>
            </w:pPr>
            <w:r w:rsidRPr="002C64A1">
              <w:rPr>
                <w:sz w:val="18"/>
                <w:szCs w:val="18"/>
              </w:rPr>
              <w:t>N&gt;= 1024</w:t>
            </w:r>
          </w:p>
        </w:tc>
        <w:tc>
          <w:tcPr>
            <w:tcW w:w="6292" w:type="dxa"/>
          </w:tcPr>
          <w:p w:rsidR="00AB0C93" w:rsidRPr="002C64A1" w:rsidRDefault="00AB0C93" w:rsidP="002C64A1">
            <w:pPr>
              <w:pStyle w:val="OdsStandard"/>
              <w:ind w:left="0"/>
              <w:rPr>
                <w:sz w:val="18"/>
                <w:szCs w:val="18"/>
              </w:rPr>
            </w:pPr>
            <w:r w:rsidRPr="002C64A1">
              <w:rPr>
                <w:sz w:val="18"/>
                <w:szCs w:val="18"/>
              </w:rPr>
              <w:t>Configuration Resource URL</w:t>
            </w:r>
          </w:p>
        </w:tc>
        <w:tc>
          <w:tcPr>
            <w:tcW w:w="1352" w:type="dxa"/>
          </w:tcPr>
          <w:p w:rsidR="00AB0C93" w:rsidRPr="002C64A1" w:rsidRDefault="002B1170" w:rsidP="002C64A1">
            <w:pPr>
              <w:pStyle w:val="OdsStandard"/>
              <w:ind w:left="0"/>
              <w:jc w:val="center"/>
              <w:rPr>
                <w:sz w:val="18"/>
                <w:szCs w:val="18"/>
              </w:rPr>
            </w:pPr>
            <w:r w:rsidRPr="002C64A1">
              <w:rPr>
                <w:sz w:val="18"/>
                <w:szCs w:val="18"/>
              </w:rPr>
              <w:t>O</w:t>
            </w:r>
          </w:p>
        </w:tc>
      </w:tr>
      <w:tr w:rsidR="00AB0C93" w:rsidTr="002C64A1">
        <w:tc>
          <w:tcPr>
            <w:tcW w:w="706" w:type="dxa"/>
          </w:tcPr>
          <w:p w:rsidR="00AB0C93" w:rsidRPr="002C64A1" w:rsidRDefault="00AB0C93" w:rsidP="002C64A1">
            <w:pPr>
              <w:pStyle w:val="OdsStandard"/>
              <w:ind w:left="0"/>
              <w:jc w:val="center"/>
              <w:rPr>
                <w:sz w:val="18"/>
                <w:szCs w:val="18"/>
              </w:rPr>
            </w:pPr>
          </w:p>
        </w:tc>
        <w:tc>
          <w:tcPr>
            <w:tcW w:w="1014" w:type="dxa"/>
          </w:tcPr>
          <w:p w:rsidR="00AB0C93" w:rsidRPr="002C64A1" w:rsidRDefault="00AB0C93" w:rsidP="002C64A1">
            <w:pPr>
              <w:pStyle w:val="OdsStandard"/>
              <w:ind w:left="0"/>
              <w:jc w:val="center"/>
              <w:rPr>
                <w:sz w:val="18"/>
                <w:szCs w:val="18"/>
              </w:rPr>
            </w:pPr>
          </w:p>
        </w:tc>
        <w:tc>
          <w:tcPr>
            <w:tcW w:w="6292" w:type="dxa"/>
          </w:tcPr>
          <w:p w:rsidR="00AB0C93" w:rsidRPr="002C64A1" w:rsidRDefault="00AB0C93" w:rsidP="002C64A1">
            <w:pPr>
              <w:pStyle w:val="OdsStandard"/>
              <w:ind w:left="0"/>
              <w:rPr>
                <w:sz w:val="18"/>
                <w:szCs w:val="18"/>
              </w:rPr>
            </w:pPr>
          </w:p>
        </w:tc>
        <w:tc>
          <w:tcPr>
            <w:tcW w:w="1352" w:type="dxa"/>
          </w:tcPr>
          <w:p w:rsidR="00AB0C93" w:rsidRPr="002C64A1" w:rsidRDefault="00AB0C93" w:rsidP="002C64A1">
            <w:pPr>
              <w:pStyle w:val="OdsStandard"/>
              <w:ind w:left="0"/>
              <w:jc w:val="center"/>
              <w:rPr>
                <w:sz w:val="18"/>
                <w:szCs w:val="18"/>
              </w:rPr>
            </w:pPr>
          </w:p>
        </w:tc>
      </w:tr>
    </w:tbl>
    <w:p w:rsidR="00AB0C93" w:rsidRDefault="00AB0C93" w:rsidP="00BC6F63">
      <w:pPr>
        <w:pStyle w:val="OdsStandard"/>
        <w:ind w:firstLine="708"/>
      </w:pPr>
    </w:p>
    <w:p w:rsidR="00107C3E" w:rsidRPr="00621C78" w:rsidRDefault="00107C3E" w:rsidP="00621C78">
      <w:pPr>
        <w:pStyle w:val="OdsStandard"/>
        <w:spacing w:after="120"/>
      </w:pPr>
      <w:r w:rsidRPr="00621C78">
        <w:t xml:space="preserve">Table </w:t>
      </w:r>
      <w:r w:rsidR="00DC75AE">
        <w:t>3</w:t>
      </w:r>
      <w:r w:rsidRPr="00621C78">
        <w:t>.</w:t>
      </w:r>
      <w:r w:rsidR="00AB0C93" w:rsidRPr="00621C78">
        <w:t>6</w:t>
      </w:r>
      <w:r w:rsidRPr="00621C78">
        <w:t>: Connection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14"/>
        <w:gridCol w:w="6292"/>
        <w:gridCol w:w="1352"/>
      </w:tblGrid>
      <w:tr w:rsidR="00107C3E" w:rsidTr="002C64A1">
        <w:tc>
          <w:tcPr>
            <w:tcW w:w="706" w:type="dxa"/>
            <w:shd w:val="clear" w:color="auto" w:fill="C0C0C0"/>
          </w:tcPr>
          <w:p w:rsidR="00107C3E" w:rsidRPr="002C64A1" w:rsidRDefault="00107C3E" w:rsidP="002C64A1">
            <w:pPr>
              <w:pStyle w:val="OdsStandard"/>
              <w:ind w:left="0"/>
              <w:jc w:val="center"/>
              <w:rPr>
                <w:b/>
                <w:sz w:val="18"/>
                <w:szCs w:val="18"/>
              </w:rPr>
            </w:pPr>
            <w:r w:rsidRPr="002C64A1">
              <w:rPr>
                <w:b/>
                <w:sz w:val="18"/>
                <w:szCs w:val="18"/>
              </w:rPr>
              <w:t>Tag</w:t>
            </w:r>
          </w:p>
        </w:tc>
        <w:tc>
          <w:tcPr>
            <w:tcW w:w="1014" w:type="dxa"/>
            <w:shd w:val="clear" w:color="auto" w:fill="C0C0C0"/>
          </w:tcPr>
          <w:p w:rsidR="00107C3E" w:rsidRPr="002C64A1" w:rsidRDefault="00107C3E" w:rsidP="002C64A1">
            <w:pPr>
              <w:pStyle w:val="OdsStandard"/>
              <w:ind w:left="0"/>
              <w:jc w:val="center"/>
              <w:rPr>
                <w:b/>
                <w:sz w:val="18"/>
                <w:szCs w:val="18"/>
              </w:rPr>
            </w:pPr>
            <w:r w:rsidRPr="002C64A1">
              <w:rPr>
                <w:b/>
                <w:sz w:val="18"/>
                <w:szCs w:val="18"/>
              </w:rPr>
              <w:t>Length</w:t>
            </w:r>
          </w:p>
        </w:tc>
        <w:tc>
          <w:tcPr>
            <w:tcW w:w="6292" w:type="dxa"/>
            <w:shd w:val="clear" w:color="auto" w:fill="C0C0C0"/>
          </w:tcPr>
          <w:p w:rsidR="00107C3E" w:rsidRPr="002C64A1" w:rsidRDefault="00107C3E" w:rsidP="002C64A1">
            <w:pPr>
              <w:pStyle w:val="OdsStandard"/>
              <w:ind w:left="0"/>
              <w:rPr>
                <w:b/>
                <w:sz w:val="18"/>
                <w:szCs w:val="18"/>
              </w:rPr>
            </w:pPr>
            <w:r w:rsidRPr="002C64A1">
              <w:rPr>
                <w:b/>
                <w:sz w:val="18"/>
                <w:szCs w:val="18"/>
              </w:rPr>
              <w:t>Name</w:t>
            </w:r>
          </w:p>
        </w:tc>
        <w:tc>
          <w:tcPr>
            <w:tcW w:w="1352" w:type="dxa"/>
            <w:shd w:val="clear" w:color="auto" w:fill="C0C0C0"/>
          </w:tcPr>
          <w:p w:rsidR="00107C3E" w:rsidRPr="002C64A1" w:rsidRDefault="00107C3E" w:rsidP="002C64A1">
            <w:pPr>
              <w:pStyle w:val="OdsStandard"/>
              <w:ind w:left="0"/>
              <w:jc w:val="center"/>
              <w:rPr>
                <w:sz w:val="18"/>
                <w:szCs w:val="18"/>
              </w:rPr>
            </w:pPr>
            <w:r w:rsidRPr="002C64A1">
              <w:rPr>
                <w:b/>
                <w:sz w:val="18"/>
                <w:szCs w:val="18"/>
              </w:rPr>
              <w:t>Presence</w:t>
            </w:r>
          </w:p>
        </w:tc>
      </w:tr>
      <w:tr w:rsidR="00107C3E" w:rsidTr="002C64A1">
        <w:tc>
          <w:tcPr>
            <w:tcW w:w="706" w:type="dxa"/>
          </w:tcPr>
          <w:p w:rsidR="00107C3E" w:rsidRPr="002C64A1" w:rsidRDefault="00107C3E" w:rsidP="002C64A1">
            <w:pPr>
              <w:pStyle w:val="OdsStandard"/>
              <w:ind w:left="0"/>
              <w:jc w:val="center"/>
              <w:rPr>
                <w:sz w:val="18"/>
                <w:szCs w:val="18"/>
              </w:rPr>
            </w:pPr>
            <w:r w:rsidRPr="002C64A1">
              <w:rPr>
                <w:sz w:val="18"/>
                <w:szCs w:val="18"/>
              </w:rPr>
              <w:t>‘84’</w:t>
            </w:r>
          </w:p>
        </w:tc>
        <w:tc>
          <w:tcPr>
            <w:tcW w:w="1014" w:type="dxa"/>
          </w:tcPr>
          <w:p w:rsidR="00107C3E" w:rsidRPr="002C64A1" w:rsidRDefault="003211AB" w:rsidP="002C64A1">
            <w:pPr>
              <w:pStyle w:val="OdsStandard"/>
              <w:ind w:left="0"/>
              <w:jc w:val="center"/>
              <w:rPr>
                <w:sz w:val="18"/>
                <w:szCs w:val="18"/>
              </w:rPr>
            </w:pPr>
            <w:r w:rsidRPr="002C64A1">
              <w:rPr>
                <w:sz w:val="18"/>
                <w:szCs w:val="18"/>
              </w:rPr>
              <w:t>1 – 25</w:t>
            </w:r>
            <w:r w:rsidR="004D46F6" w:rsidRPr="002C64A1">
              <w:rPr>
                <w:sz w:val="18"/>
                <w:szCs w:val="18"/>
              </w:rPr>
              <w:t>3</w:t>
            </w:r>
          </w:p>
        </w:tc>
        <w:tc>
          <w:tcPr>
            <w:tcW w:w="6292" w:type="dxa"/>
          </w:tcPr>
          <w:p w:rsidR="00107C3E" w:rsidRPr="002C64A1" w:rsidRDefault="00AB0C93" w:rsidP="002C64A1">
            <w:pPr>
              <w:pStyle w:val="OdsStandard"/>
              <w:ind w:left="0"/>
              <w:rPr>
                <w:sz w:val="18"/>
                <w:szCs w:val="18"/>
              </w:rPr>
            </w:pPr>
            <w:r w:rsidRPr="002C64A1">
              <w:rPr>
                <w:sz w:val="18"/>
                <w:szCs w:val="18"/>
              </w:rPr>
              <w:t>Connection</w:t>
            </w:r>
            <w:r w:rsidR="00107C3E" w:rsidRPr="002C64A1">
              <w:rPr>
                <w:sz w:val="18"/>
                <w:szCs w:val="18"/>
              </w:rPr>
              <w:t xml:space="preserve"> Parameters</w:t>
            </w:r>
          </w:p>
        </w:tc>
        <w:tc>
          <w:tcPr>
            <w:tcW w:w="1352" w:type="dxa"/>
          </w:tcPr>
          <w:p w:rsidR="00107C3E" w:rsidRPr="002C64A1" w:rsidRDefault="002B1170" w:rsidP="002C64A1">
            <w:pPr>
              <w:pStyle w:val="OdsStandard"/>
              <w:ind w:left="0"/>
              <w:jc w:val="center"/>
              <w:rPr>
                <w:sz w:val="18"/>
                <w:szCs w:val="18"/>
              </w:rPr>
            </w:pPr>
            <w:r w:rsidRPr="002C64A1">
              <w:rPr>
                <w:sz w:val="18"/>
                <w:szCs w:val="18"/>
              </w:rPr>
              <w:t>C</w:t>
            </w:r>
          </w:p>
        </w:tc>
      </w:tr>
      <w:tr w:rsidR="00107C3E" w:rsidTr="002C64A1">
        <w:tc>
          <w:tcPr>
            <w:tcW w:w="706" w:type="dxa"/>
          </w:tcPr>
          <w:p w:rsidR="00107C3E" w:rsidRPr="002C64A1" w:rsidRDefault="00107C3E" w:rsidP="002C64A1">
            <w:pPr>
              <w:pStyle w:val="OdsStandard"/>
              <w:ind w:left="0"/>
              <w:jc w:val="center"/>
              <w:rPr>
                <w:sz w:val="18"/>
                <w:szCs w:val="18"/>
              </w:rPr>
            </w:pPr>
          </w:p>
        </w:tc>
        <w:tc>
          <w:tcPr>
            <w:tcW w:w="1014" w:type="dxa"/>
          </w:tcPr>
          <w:p w:rsidR="00107C3E" w:rsidRPr="002C64A1" w:rsidRDefault="00107C3E" w:rsidP="002C64A1">
            <w:pPr>
              <w:pStyle w:val="OdsStandard"/>
              <w:ind w:left="0"/>
              <w:jc w:val="center"/>
              <w:rPr>
                <w:sz w:val="18"/>
                <w:szCs w:val="18"/>
              </w:rPr>
            </w:pPr>
          </w:p>
        </w:tc>
        <w:tc>
          <w:tcPr>
            <w:tcW w:w="6292" w:type="dxa"/>
          </w:tcPr>
          <w:p w:rsidR="00107C3E" w:rsidRPr="002C64A1" w:rsidRDefault="00107C3E" w:rsidP="002C64A1">
            <w:pPr>
              <w:pStyle w:val="OdsStandard"/>
              <w:ind w:left="0"/>
              <w:rPr>
                <w:sz w:val="18"/>
                <w:szCs w:val="18"/>
              </w:rPr>
            </w:pPr>
          </w:p>
        </w:tc>
        <w:tc>
          <w:tcPr>
            <w:tcW w:w="1352" w:type="dxa"/>
          </w:tcPr>
          <w:p w:rsidR="00107C3E" w:rsidRPr="002C64A1" w:rsidRDefault="00107C3E" w:rsidP="002C64A1">
            <w:pPr>
              <w:pStyle w:val="OdsStandard"/>
              <w:ind w:left="0"/>
              <w:jc w:val="center"/>
              <w:rPr>
                <w:sz w:val="18"/>
                <w:szCs w:val="18"/>
              </w:rPr>
            </w:pPr>
          </w:p>
        </w:tc>
      </w:tr>
    </w:tbl>
    <w:p w:rsidR="00AB0C93" w:rsidRDefault="00AB0C93" w:rsidP="00BC6F63">
      <w:pPr>
        <w:pStyle w:val="OdsStandard"/>
        <w:ind w:firstLine="708"/>
      </w:pPr>
    </w:p>
    <w:p w:rsidR="00251FDB" w:rsidRPr="00621C78" w:rsidRDefault="00251FDB" w:rsidP="00621C78">
      <w:pPr>
        <w:pStyle w:val="OdsStandard"/>
        <w:spacing w:after="120"/>
      </w:pPr>
      <w:r w:rsidRPr="00621C78">
        <w:t xml:space="preserve">Table </w:t>
      </w:r>
      <w:r w:rsidR="00DC75AE">
        <w:t>3</w:t>
      </w:r>
      <w:r w:rsidRPr="00621C78">
        <w:t>.</w:t>
      </w:r>
      <w:r w:rsidR="00AB0C93" w:rsidRPr="00621C78">
        <w:t>7</w:t>
      </w:r>
      <w:r w:rsidRPr="00621C78">
        <w:t>: SCWS Security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88"/>
        <w:gridCol w:w="1066"/>
        <w:gridCol w:w="5498"/>
        <w:gridCol w:w="1106"/>
      </w:tblGrid>
      <w:tr w:rsidR="00251FDB" w:rsidTr="002C64A1">
        <w:tc>
          <w:tcPr>
            <w:tcW w:w="706" w:type="dxa"/>
            <w:shd w:val="clear" w:color="auto" w:fill="C0C0C0"/>
          </w:tcPr>
          <w:p w:rsidR="00251FDB" w:rsidRPr="002C64A1" w:rsidRDefault="00251FDB" w:rsidP="002C64A1">
            <w:pPr>
              <w:pStyle w:val="OdsStandard"/>
              <w:ind w:left="0"/>
              <w:jc w:val="center"/>
              <w:rPr>
                <w:b/>
                <w:sz w:val="18"/>
                <w:szCs w:val="18"/>
              </w:rPr>
            </w:pPr>
            <w:r w:rsidRPr="002C64A1">
              <w:rPr>
                <w:b/>
                <w:sz w:val="18"/>
                <w:szCs w:val="18"/>
              </w:rPr>
              <w:t>Tag</w:t>
            </w:r>
          </w:p>
        </w:tc>
        <w:tc>
          <w:tcPr>
            <w:tcW w:w="988" w:type="dxa"/>
            <w:shd w:val="clear" w:color="auto" w:fill="C0C0C0"/>
          </w:tcPr>
          <w:p w:rsidR="00251FDB" w:rsidRPr="002C64A1" w:rsidRDefault="00251FDB" w:rsidP="002C64A1">
            <w:pPr>
              <w:pStyle w:val="OdsStandard"/>
              <w:ind w:left="0"/>
              <w:jc w:val="center"/>
              <w:rPr>
                <w:b/>
                <w:sz w:val="18"/>
                <w:szCs w:val="18"/>
              </w:rPr>
            </w:pPr>
            <w:r w:rsidRPr="002C64A1">
              <w:rPr>
                <w:b/>
                <w:sz w:val="18"/>
                <w:szCs w:val="18"/>
              </w:rPr>
              <w:t>Length</w:t>
            </w:r>
          </w:p>
        </w:tc>
        <w:tc>
          <w:tcPr>
            <w:tcW w:w="6564" w:type="dxa"/>
            <w:gridSpan w:val="2"/>
            <w:shd w:val="clear" w:color="auto" w:fill="C0C0C0"/>
          </w:tcPr>
          <w:p w:rsidR="00251FDB" w:rsidRPr="002C64A1" w:rsidRDefault="00251FDB" w:rsidP="002C64A1">
            <w:pPr>
              <w:pStyle w:val="OdsStandard"/>
              <w:ind w:left="0"/>
              <w:rPr>
                <w:b/>
                <w:sz w:val="18"/>
                <w:szCs w:val="18"/>
              </w:rPr>
            </w:pPr>
            <w:r w:rsidRPr="002C64A1">
              <w:rPr>
                <w:b/>
                <w:sz w:val="18"/>
                <w:szCs w:val="18"/>
              </w:rPr>
              <w:t>Name</w:t>
            </w:r>
          </w:p>
        </w:tc>
        <w:tc>
          <w:tcPr>
            <w:tcW w:w="1106" w:type="dxa"/>
            <w:shd w:val="clear" w:color="auto" w:fill="C0C0C0"/>
          </w:tcPr>
          <w:p w:rsidR="00251FDB" w:rsidRPr="002C64A1" w:rsidRDefault="00251FDB" w:rsidP="002C64A1">
            <w:pPr>
              <w:pStyle w:val="OdsStandard"/>
              <w:ind w:left="0"/>
              <w:jc w:val="center"/>
              <w:rPr>
                <w:sz w:val="18"/>
                <w:szCs w:val="18"/>
              </w:rPr>
            </w:pPr>
            <w:r w:rsidRPr="002C64A1">
              <w:rPr>
                <w:b/>
                <w:sz w:val="18"/>
                <w:szCs w:val="18"/>
              </w:rPr>
              <w:t>Presence</w:t>
            </w:r>
          </w:p>
        </w:tc>
      </w:tr>
      <w:tr w:rsidR="002C64A1" w:rsidTr="002C64A1">
        <w:tc>
          <w:tcPr>
            <w:tcW w:w="706" w:type="dxa"/>
          </w:tcPr>
          <w:p w:rsidR="00251FDB" w:rsidRPr="002C64A1" w:rsidRDefault="00251FDB" w:rsidP="002C64A1">
            <w:pPr>
              <w:pStyle w:val="OdsStandard"/>
              <w:ind w:left="0"/>
              <w:jc w:val="center"/>
              <w:rPr>
                <w:sz w:val="18"/>
                <w:szCs w:val="18"/>
              </w:rPr>
            </w:pPr>
            <w:r w:rsidRPr="002C64A1">
              <w:rPr>
                <w:sz w:val="18"/>
                <w:szCs w:val="18"/>
              </w:rPr>
              <w:t>‘85’</w:t>
            </w:r>
          </w:p>
        </w:tc>
        <w:tc>
          <w:tcPr>
            <w:tcW w:w="988" w:type="dxa"/>
          </w:tcPr>
          <w:p w:rsidR="00251FDB" w:rsidRPr="002C64A1" w:rsidRDefault="00F531FF" w:rsidP="002C64A1">
            <w:pPr>
              <w:pStyle w:val="OdsStandard"/>
              <w:ind w:left="0"/>
              <w:jc w:val="center"/>
              <w:rPr>
                <w:sz w:val="18"/>
                <w:szCs w:val="18"/>
              </w:rPr>
            </w:pPr>
            <w:r w:rsidRPr="002C64A1">
              <w:rPr>
                <w:sz w:val="18"/>
                <w:szCs w:val="18"/>
              </w:rPr>
              <w:t>1 – 256</w:t>
            </w:r>
          </w:p>
        </w:tc>
        <w:tc>
          <w:tcPr>
            <w:tcW w:w="6564" w:type="dxa"/>
            <w:gridSpan w:val="2"/>
            <w:tcBorders>
              <w:bottom w:val="single" w:sz="4" w:space="0" w:color="auto"/>
            </w:tcBorders>
          </w:tcPr>
          <w:p w:rsidR="00251FDB" w:rsidRPr="002C64A1" w:rsidRDefault="00251FDB" w:rsidP="002C64A1">
            <w:pPr>
              <w:pStyle w:val="OdsStandard"/>
              <w:ind w:left="0"/>
              <w:rPr>
                <w:sz w:val="18"/>
                <w:szCs w:val="18"/>
              </w:rPr>
            </w:pPr>
            <w:r w:rsidRPr="002C64A1">
              <w:rPr>
                <w:sz w:val="18"/>
                <w:szCs w:val="18"/>
              </w:rPr>
              <w:t>Security Parameters</w:t>
            </w:r>
          </w:p>
        </w:tc>
        <w:tc>
          <w:tcPr>
            <w:tcW w:w="1106" w:type="dxa"/>
          </w:tcPr>
          <w:p w:rsidR="00251FDB" w:rsidRPr="002C64A1" w:rsidRDefault="00251FDB" w:rsidP="002C64A1">
            <w:pPr>
              <w:pStyle w:val="OdsStandard"/>
              <w:ind w:left="0"/>
              <w:jc w:val="center"/>
              <w:rPr>
                <w:sz w:val="18"/>
                <w:szCs w:val="18"/>
              </w:rPr>
            </w:pPr>
            <w:r w:rsidRPr="002C64A1">
              <w:rPr>
                <w:sz w:val="18"/>
                <w:szCs w:val="18"/>
              </w:rPr>
              <w:t>M</w:t>
            </w:r>
          </w:p>
        </w:tc>
      </w:tr>
      <w:tr w:rsidR="002C64A1" w:rsidTr="002C64A1">
        <w:tc>
          <w:tcPr>
            <w:tcW w:w="706" w:type="dxa"/>
          </w:tcPr>
          <w:p w:rsidR="00251FDB" w:rsidRPr="002C64A1" w:rsidRDefault="00251FDB" w:rsidP="002C64A1">
            <w:pPr>
              <w:pStyle w:val="OdsStandard"/>
              <w:ind w:left="0"/>
              <w:jc w:val="center"/>
              <w:rPr>
                <w:sz w:val="18"/>
                <w:szCs w:val="18"/>
              </w:rPr>
            </w:pPr>
          </w:p>
        </w:tc>
        <w:tc>
          <w:tcPr>
            <w:tcW w:w="988" w:type="dxa"/>
          </w:tcPr>
          <w:p w:rsidR="00251FDB" w:rsidRPr="002C64A1" w:rsidRDefault="00251FDB" w:rsidP="002C64A1">
            <w:pPr>
              <w:pStyle w:val="OdsStandard"/>
              <w:ind w:left="0"/>
              <w:jc w:val="center"/>
              <w:rPr>
                <w:sz w:val="18"/>
                <w:szCs w:val="18"/>
              </w:rPr>
            </w:pPr>
          </w:p>
        </w:tc>
        <w:tc>
          <w:tcPr>
            <w:tcW w:w="1066" w:type="dxa"/>
            <w:shd w:val="clear" w:color="auto" w:fill="C0C0C0"/>
          </w:tcPr>
          <w:p w:rsidR="00251FDB" w:rsidRPr="002C64A1" w:rsidRDefault="00251FDB" w:rsidP="002C64A1">
            <w:pPr>
              <w:pStyle w:val="OdsStandard"/>
              <w:ind w:left="0"/>
              <w:jc w:val="center"/>
              <w:rPr>
                <w:sz w:val="18"/>
                <w:szCs w:val="18"/>
              </w:rPr>
            </w:pPr>
            <w:r w:rsidRPr="002C64A1">
              <w:rPr>
                <w:b/>
                <w:sz w:val="18"/>
                <w:szCs w:val="18"/>
              </w:rPr>
              <w:t>Length</w:t>
            </w:r>
          </w:p>
        </w:tc>
        <w:tc>
          <w:tcPr>
            <w:tcW w:w="5498" w:type="dxa"/>
            <w:shd w:val="clear" w:color="auto" w:fill="C0C0C0"/>
          </w:tcPr>
          <w:p w:rsidR="00251FDB" w:rsidRPr="002C64A1" w:rsidRDefault="00251FDB" w:rsidP="002C64A1">
            <w:pPr>
              <w:pStyle w:val="OdsStandard"/>
              <w:ind w:left="0"/>
              <w:rPr>
                <w:sz w:val="18"/>
                <w:szCs w:val="18"/>
              </w:rPr>
            </w:pPr>
            <w:r w:rsidRPr="002C64A1">
              <w:rPr>
                <w:b/>
                <w:sz w:val="18"/>
                <w:szCs w:val="18"/>
              </w:rPr>
              <w:t>Value</w:t>
            </w:r>
          </w:p>
        </w:tc>
        <w:tc>
          <w:tcPr>
            <w:tcW w:w="1106" w:type="dxa"/>
          </w:tcPr>
          <w:p w:rsidR="00251FDB" w:rsidRPr="002C64A1" w:rsidRDefault="00251FDB" w:rsidP="002C64A1">
            <w:pPr>
              <w:pStyle w:val="OdsStandard"/>
              <w:ind w:left="0"/>
              <w:jc w:val="center"/>
              <w:rPr>
                <w:sz w:val="18"/>
                <w:szCs w:val="18"/>
              </w:rPr>
            </w:pPr>
          </w:p>
        </w:tc>
      </w:tr>
      <w:tr w:rsidR="002C64A1" w:rsidTr="002C64A1">
        <w:tc>
          <w:tcPr>
            <w:tcW w:w="706" w:type="dxa"/>
          </w:tcPr>
          <w:p w:rsidR="00251FDB" w:rsidRPr="002C64A1" w:rsidRDefault="00251FDB" w:rsidP="002C64A1">
            <w:pPr>
              <w:pStyle w:val="OdsStandard"/>
              <w:ind w:left="0"/>
              <w:jc w:val="center"/>
              <w:rPr>
                <w:sz w:val="18"/>
                <w:szCs w:val="18"/>
              </w:rPr>
            </w:pPr>
          </w:p>
        </w:tc>
        <w:tc>
          <w:tcPr>
            <w:tcW w:w="988" w:type="dxa"/>
          </w:tcPr>
          <w:p w:rsidR="00251FDB" w:rsidRPr="002C64A1" w:rsidRDefault="00251FDB" w:rsidP="002C64A1">
            <w:pPr>
              <w:pStyle w:val="OdsStandard"/>
              <w:ind w:left="0"/>
              <w:jc w:val="center"/>
              <w:rPr>
                <w:sz w:val="18"/>
                <w:szCs w:val="18"/>
              </w:rPr>
            </w:pPr>
          </w:p>
        </w:tc>
        <w:tc>
          <w:tcPr>
            <w:tcW w:w="1066" w:type="dxa"/>
          </w:tcPr>
          <w:p w:rsidR="00251FDB" w:rsidRPr="002C64A1" w:rsidRDefault="00031DAE" w:rsidP="002C64A1">
            <w:pPr>
              <w:pStyle w:val="OdsStandard"/>
              <w:ind w:left="0"/>
              <w:jc w:val="center"/>
              <w:rPr>
                <w:sz w:val="18"/>
                <w:szCs w:val="18"/>
              </w:rPr>
            </w:pPr>
            <w:r w:rsidRPr="002C64A1">
              <w:rPr>
                <w:sz w:val="18"/>
                <w:szCs w:val="18"/>
              </w:rPr>
              <w:t>1</w:t>
            </w:r>
          </w:p>
        </w:tc>
        <w:tc>
          <w:tcPr>
            <w:tcW w:w="5498" w:type="dxa"/>
          </w:tcPr>
          <w:p w:rsidR="00251FDB" w:rsidRPr="002C64A1" w:rsidRDefault="00031DAE" w:rsidP="002C64A1">
            <w:pPr>
              <w:pStyle w:val="OdsStandard"/>
              <w:ind w:left="0"/>
              <w:rPr>
                <w:sz w:val="18"/>
                <w:szCs w:val="18"/>
              </w:rPr>
            </w:pPr>
            <w:r w:rsidRPr="002C64A1">
              <w:rPr>
                <w:sz w:val="18"/>
                <w:szCs w:val="18"/>
              </w:rPr>
              <w:t>PSK Identity Length</w:t>
            </w:r>
          </w:p>
        </w:tc>
        <w:tc>
          <w:tcPr>
            <w:tcW w:w="1106" w:type="dxa"/>
          </w:tcPr>
          <w:p w:rsidR="00251FDB" w:rsidRPr="002C64A1" w:rsidRDefault="00251FDB"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988" w:type="dxa"/>
          </w:tcPr>
          <w:p w:rsidR="00031DAE" w:rsidRPr="002C64A1" w:rsidRDefault="00031DAE" w:rsidP="002C64A1">
            <w:pPr>
              <w:pStyle w:val="OdsStandard"/>
              <w:ind w:left="0"/>
              <w:jc w:val="center"/>
              <w:rPr>
                <w:sz w:val="18"/>
                <w:szCs w:val="18"/>
              </w:rPr>
            </w:pPr>
          </w:p>
        </w:tc>
        <w:tc>
          <w:tcPr>
            <w:tcW w:w="1066" w:type="dxa"/>
          </w:tcPr>
          <w:p w:rsidR="00031DAE" w:rsidRPr="002C64A1" w:rsidRDefault="00031DAE" w:rsidP="002C64A1">
            <w:pPr>
              <w:pStyle w:val="OdsStandard"/>
              <w:ind w:left="0"/>
              <w:jc w:val="center"/>
              <w:rPr>
                <w:sz w:val="18"/>
                <w:szCs w:val="18"/>
              </w:rPr>
            </w:pPr>
            <w:r w:rsidRPr="002C64A1">
              <w:rPr>
                <w:sz w:val="18"/>
                <w:szCs w:val="18"/>
              </w:rPr>
              <w:t xml:space="preserve">1 – </w:t>
            </w:r>
            <w:r w:rsidR="00F531FF" w:rsidRPr="002C64A1">
              <w:rPr>
                <w:sz w:val="18"/>
                <w:szCs w:val="18"/>
              </w:rPr>
              <w:t>127</w:t>
            </w:r>
          </w:p>
        </w:tc>
        <w:tc>
          <w:tcPr>
            <w:tcW w:w="5498" w:type="dxa"/>
          </w:tcPr>
          <w:p w:rsidR="00031DAE" w:rsidRPr="002C64A1" w:rsidRDefault="00031DAE" w:rsidP="002C64A1">
            <w:pPr>
              <w:pStyle w:val="OdsStandard"/>
              <w:ind w:left="0"/>
              <w:rPr>
                <w:sz w:val="18"/>
                <w:szCs w:val="18"/>
              </w:rPr>
            </w:pPr>
            <w:r w:rsidRPr="002C64A1">
              <w:rPr>
                <w:sz w:val="18"/>
                <w:szCs w:val="18"/>
              </w:rPr>
              <w:t>PSK Identity</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988" w:type="dxa"/>
          </w:tcPr>
          <w:p w:rsidR="00031DAE" w:rsidRPr="002C64A1" w:rsidRDefault="00031DAE" w:rsidP="002C64A1">
            <w:pPr>
              <w:pStyle w:val="OdsStandard"/>
              <w:ind w:left="0"/>
              <w:jc w:val="center"/>
              <w:rPr>
                <w:sz w:val="18"/>
                <w:szCs w:val="18"/>
              </w:rPr>
            </w:pPr>
          </w:p>
        </w:tc>
        <w:tc>
          <w:tcPr>
            <w:tcW w:w="1066" w:type="dxa"/>
          </w:tcPr>
          <w:p w:rsidR="00031DAE" w:rsidRPr="002C64A1" w:rsidRDefault="00031DAE" w:rsidP="002C64A1">
            <w:pPr>
              <w:pStyle w:val="OdsStandard"/>
              <w:ind w:left="0"/>
              <w:jc w:val="center"/>
              <w:rPr>
                <w:sz w:val="18"/>
                <w:szCs w:val="18"/>
              </w:rPr>
            </w:pPr>
            <w:r w:rsidRPr="002C64A1">
              <w:rPr>
                <w:sz w:val="18"/>
                <w:szCs w:val="18"/>
              </w:rPr>
              <w:t>1</w:t>
            </w:r>
          </w:p>
        </w:tc>
        <w:tc>
          <w:tcPr>
            <w:tcW w:w="5498" w:type="dxa"/>
          </w:tcPr>
          <w:p w:rsidR="00031DAE" w:rsidRPr="002C64A1" w:rsidRDefault="00031DAE" w:rsidP="002C64A1">
            <w:pPr>
              <w:pStyle w:val="OdsStandard"/>
              <w:ind w:left="0"/>
              <w:rPr>
                <w:sz w:val="18"/>
                <w:szCs w:val="18"/>
              </w:rPr>
            </w:pPr>
            <w:r w:rsidRPr="002C64A1">
              <w:rPr>
                <w:sz w:val="18"/>
                <w:szCs w:val="18"/>
              </w:rPr>
              <w:t>Card Key Identifier Length</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988" w:type="dxa"/>
          </w:tcPr>
          <w:p w:rsidR="00031DAE" w:rsidRPr="002C64A1" w:rsidRDefault="00031DAE" w:rsidP="002C64A1">
            <w:pPr>
              <w:pStyle w:val="OdsStandard"/>
              <w:ind w:left="0"/>
              <w:jc w:val="center"/>
              <w:rPr>
                <w:sz w:val="18"/>
                <w:szCs w:val="18"/>
              </w:rPr>
            </w:pPr>
          </w:p>
        </w:tc>
        <w:tc>
          <w:tcPr>
            <w:tcW w:w="1066" w:type="dxa"/>
          </w:tcPr>
          <w:p w:rsidR="00031DAE" w:rsidRPr="002C64A1" w:rsidRDefault="00031DAE" w:rsidP="002C64A1">
            <w:pPr>
              <w:pStyle w:val="OdsStandard"/>
              <w:ind w:left="0"/>
              <w:jc w:val="center"/>
              <w:rPr>
                <w:color w:val="FF00FF"/>
                <w:sz w:val="18"/>
                <w:szCs w:val="18"/>
              </w:rPr>
            </w:pPr>
            <w:r w:rsidRPr="002C64A1">
              <w:rPr>
                <w:sz w:val="18"/>
                <w:szCs w:val="18"/>
              </w:rPr>
              <w:t xml:space="preserve">1 – </w:t>
            </w:r>
            <w:r w:rsidR="00F531FF" w:rsidRPr="002C64A1">
              <w:rPr>
                <w:sz w:val="18"/>
                <w:szCs w:val="18"/>
              </w:rPr>
              <w:t>127</w:t>
            </w:r>
          </w:p>
        </w:tc>
        <w:tc>
          <w:tcPr>
            <w:tcW w:w="5498" w:type="dxa"/>
          </w:tcPr>
          <w:p w:rsidR="00031DAE" w:rsidRPr="002C64A1" w:rsidRDefault="00031DAE" w:rsidP="002C64A1">
            <w:pPr>
              <w:pStyle w:val="OdsStandard"/>
              <w:ind w:left="0"/>
              <w:rPr>
                <w:sz w:val="18"/>
                <w:szCs w:val="18"/>
              </w:rPr>
            </w:pPr>
            <w:r w:rsidRPr="002C64A1">
              <w:rPr>
                <w:sz w:val="18"/>
                <w:szCs w:val="18"/>
              </w:rPr>
              <w:t>Card Key Identifier</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bl>
    <w:p w:rsidR="00251FDB" w:rsidRDefault="00251FDB" w:rsidP="00251FDB">
      <w:pPr>
        <w:pStyle w:val="OdsStandard"/>
        <w:ind w:firstLine="708"/>
      </w:pPr>
    </w:p>
    <w:p w:rsidR="00BC6F63" w:rsidRPr="00621C78" w:rsidRDefault="00251FDB" w:rsidP="00621C78">
      <w:pPr>
        <w:pStyle w:val="OdsStandard"/>
        <w:spacing w:after="120"/>
      </w:pPr>
      <w:r w:rsidRPr="00621C78">
        <w:t xml:space="preserve">Table </w:t>
      </w:r>
      <w:r w:rsidR="00DC75AE">
        <w:t>3</w:t>
      </w:r>
      <w:r w:rsidRPr="00621C78">
        <w:t>.</w:t>
      </w:r>
      <w:r w:rsidR="00AB0C93" w:rsidRPr="00621C78">
        <w:t>8</w:t>
      </w:r>
      <w:r w:rsidRPr="00621C78">
        <w:t>: RAM over HTTP Security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73"/>
        <w:gridCol w:w="981"/>
        <w:gridCol w:w="5498"/>
        <w:gridCol w:w="1106"/>
      </w:tblGrid>
      <w:tr w:rsidR="00583359" w:rsidTr="002C64A1">
        <w:tc>
          <w:tcPr>
            <w:tcW w:w="706" w:type="dxa"/>
            <w:shd w:val="clear" w:color="auto" w:fill="C0C0C0"/>
          </w:tcPr>
          <w:p w:rsidR="00583359" w:rsidRPr="002C64A1" w:rsidRDefault="00583359" w:rsidP="002C64A1">
            <w:pPr>
              <w:pStyle w:val="OdsStandard"/>
              <w:ind w:left="0"/>
              <w:jc w:val="center"/>
              <w:rPr>
                <w:b/>
                <w:sz w:val="18"/>
                <w:szCs w:val="18"/>
              </w:rPr>
            </w:pPr>
            <w:r w:rsidRPr="002C64A1">
              <w:rPr>
                <w:b/>
                <w:sz w:val="18"/>
                <w:szCs w:val="18"/>
              </w:rPr>
              <w:t>Tag</w:t>
            </w:r>
          </w:p>
        </w:tc>
        <w:tc>
          <w:tcPr>
            <w:tcW w:w="1073" w:type="dxa"/>
            <w:shd w:val="clear" w:color="auto" w:fill="C0C0C0"/>
          </w:tcPr>
          <w:p w:rsidR="00583359" w:rsidRPr="002C64A1" w:rsidRDefault="00583359" w:rsidP="002C64A1">
            <w:pPr>
              <w:pStyle w:val="OdsStandard"/>
              <w:ind w:left="0"/>
              <w:jc w:val="center"/>
              <w:rPr>
                <w:b/>
                <w:sz w:val="18"/>
                <w:szCs w:val="18"/>
              </w:rPr>
            </w:pPr>
            <w:r w:rsidRPr="002C64A1">
              <w:rPr>
                <w:b/>
                <w:sz w:val="18"/>
                <w:szCs w:val="18"/>
              </w:rPr>
              <w:t>Length</w:t>
            </w:r>
          </w:p>
        </w:tc>
        <w:tc>
          <w:tcPr>
            <w:tcW w:w="6479" w:type="dxa"/>
            <w:gridSpan w:val="2"/>
            <w:shd w:val="clear" w:color="auto" w:fill="C0C0C0"/>
          </w:tcPr>
          <w:p w:rsidR="00583359" w:rsidRPr="002C64A1" w:rsidRDefault="00583359" w:rsidP="002C64A1">
            <w:pPr>
              <w:pStyle w:val="OdsStandard"/>
              <w:ind w:left="0"/>
              <w:rPr>
                <w:b/>
                <w:sz w:val="18"/>
                <w:szCs w:val="18"/>
              </w:rPr>
            </w:pPr>
            <w:r w:rsidRPr="002C64A1">
              <w:rPr>
                <w:b/>
                <w:sz w:val="18"/>
                <w:szCs w:val="18"/>
              </w:rPr>
              <w:t>Name</w:t>
            </w:r>
          </w:p>
        </w:tc>
        <w:tc>
          <w:tcPr>
            <w:tcW w:w="1106" w:type="dxa"/>
            <w:shd w:val="clear" w:color="auto" w:fill="C0C0C0"/>
          </w:tcPr>
          <w:p w:rsidR="00583359" w:rsidRPr="002C64A1" w:rsidRDefault="00583359" w:rsidP="002C64A1">
            <w:pPr>
              <w:pStyle w:val="OdsStandard"/>
              <w:ind w:left="0"/>
              <w:jc w:val="center"/>
              <w:rPr>
                <w:sz w:val="18"/>
                <w:szCs w:val="18"/>
              </w:rPr>
            </w:pPr>
            <w:r w:rsidRPr="002C64A1">
              <w:rPr>
                <w:b/>
                <w:sz w:val="18"/>
                <w:szCs w:val="18"/>
              </w:rPr>
              <w:t>Presence</w:t>
            </w:r>
          </w:p>
        </w:tc>
      </w:tr>
      <w:tr w:rsidR="002C64A1" w:rsidTr="002C64A1">
        <w:tc>
          <w:tcPr>
            <w:tcW w:w="706" w:type="dxa"/>
          </w:tcPr>
          <w:p w:rsidR="00583359" w:rsidRPr="002C64A1" w:rsidRDefault="00583359" w:rsidP="002C64A1">
            <w:pPr>
              <w:pStyle w:val="OdsStandard"/>
              <w:ind w:left="0"/>
              <w:jc w:val="center"/>
              <w:rPr>
                <w:sz w:val="18"/>
                <w:szCs w:val="18"/>
              </w:rPr>
            </w:pPr>
            <w:r w:rsidRPr="002C64A1">
              <w:rPr>
                <w:sz w:val="18"/>
                <w:szCs w:val="18"/>
              </w:rPr>
              <w:t>‘85’</w:t>
            </w:r>
          </w:p>
        </w:tc>
        <w:tc>
          <w:tcPr>
            <w:tcW w:w="1073" w:type="dxa"/>
          </w:tcPr>
          <w:p w:rsidR="00251FDB" w:rsidRPr="002C64A1" w:rsidRDefault="00F531FF" w:rsidP="002C64A1">
            <w:pPr>
              <w:pStyle w:val="OdsStandard"/>
              <w:ind w:left="0"/>
              <w:jc w:val="center"/>
              <w:rPr>
                <w:sz w:val="18"/>
                <w:szCs w:val="18"/>
              </w:rPr>
            </w:pPr>
            <w:r w:rsidRPr="002C64A1">
              <w:rPr>
                <w:sz w:val="18"/>
                <w:szCs w:val="18"/>
              </w:rPr>
              <w:t>1 – 131</w:t>
            </w:r>
          </w:p>
        </w:tc>
        <w:tc>
          <w:tcPr>
            <w:tcW w:w="6479" w:type="dxa"/>
            <w:gridSpan w:val="2"/>
            <w:tcBorders>
              <w:bottom w:val="single" w:sz="4" w:space="0" w:color="auto"/>
            </w:tcBorders>
          </w:tcPr>
          <w:p w:rsidR="00583359" w:rsidRPr="002C64A1" w:rsidRDefault="00B937B2" w:rsidP="002C64A1">
            <w:pPr>
              <w:pStyle w:val="OdsStandard"/>
              <w:ind w:left="0"/>
              <w:rPr>
                <w:sz w:val="18"/>
                <w:szCs w:val="18"/>
              </w:rPr>
            </w:pPr>
            <w:r w:rsidRPr="002C64A1">
              <w:rPr>
                <w:sz w:val="18"/>
                <w:szCs w:val="18"/>
              </w:rPr>
              <w:t>Security Parameters</w:t>
            </w:r>
          </w:p>
        </w:tc>
        <w:tc>
          <w:tcPr>
            <w:tcW w:w="1106" w:type="dxa"/>
          </w:tcPr>
          <w:p w:rsidR="00583359" w:rsidRPr="002C64A1" w:rsidRDefault="00AB078E" w:rsidP="002C64A1">
            <w:pPr>
              <w:pStyle w:val="OdsStandard"/>
              <w:ind w:left="0"/>
              <w:jc w:val="center"/>
              <w:rPr>
                <w:sz w:val="18"/>
                <w:szCs w:val="18"/>
              </w:rPr>
            </w:pPr>
            <w:r w:rsidRPr="002C64A1">
              <w:rPr>
                <w:sz w:val="18"/>
                <w:szCs w:val="18"/>
              </w:rPr>
              <w:t>M</w:t>
            </w:r>
          </w:p>
        </w:tc>
      </w:tr>
      <w:tr w:rsidR="002C64A1" w:rsidTr="002C64A1">
        <w:tc>
          <w:tcPr>
            <w:tcW w:w="706" w:type="dxa"/>
          </w:tcPr>
          <w:p w:rsidR="00AB078E" w:rsidRPr="002C64A1" w:rsidRDefault="00AB078E" w:rsidP="002C64A1">
            <w:pPr>
              <w:pStyle w:val="OdsStandard"/>
              <w:ind w:left="0"/>
              <w:jc w:val="center"/>
              <w:rPr>
                <w:sz w:val="18"/>
                <w:szCs w:val="18"/>
              </w:rPr>
            </w:pPr>
          </w:p>
        </w:tc>
        <w:tc>
          <w:tcPr>
            <w:tcW w:w="1073" w:type="dxa"/>
          </w:tcPr>
          <w:p w:rsidR="00AB078E" w:rsidRPr="002C64A1" w:rsidRDefault="00AB078E" w:rsidP="002C64A1">
            <w:pPr>
              <w:pStyle w:val="OdsStandard"/>
              <w:ind w:left="0"/>
              <w:jc w:val="center"/>
              <w:rPr>
                <w:sz w:val="18"/>
                <w:szCs w:val="18"/>
              </w:rPr>
            </w:pPr>
          </w:p>
        </w:tc>
        <w:tc>
          <w:tcPr>
            <w:tcW w:w="981" w:type="dxa"/>
            <w:shd w:val="clear" w:color="auto" w:fill="C0C0C0"/>
          </w:tcPr>
          <w:p w:rsidR="00AB078E" w:rsidRPr="002C64A1" w:rsidRDefault="00AB078E" w:rsidP="002C64A1">
            <w:pPr>
              <w:pStyle w:val="OdsStandard"/>
              <w:ind w:left="0"/>
              <w:jc w:val="center"/>
              <w:rPr>
                <w:sz w:val="18"/>
                <w:szCs w:val="18"/>
              </w:rPr>
            </w:pPr>
            <w:r w:rsidRPr="002C64A1">
              <w:rPr>
                <w:b/>
                <w:sz w:val="18"/>
                <w:szCs w:val="18"/>
              </w:rPr>
              <w:t>Length</w:t>
            </w:r>
          </w:p>
        </w:tc>
        <w:tc>
          <w:tcPr>
            <w:tcW w:w="5498" w:type="dxa"/>
            <w:shd w:val="clear" w:color="auto" w:fill="C0C0C0"/>
          </w:tcPr>
          <w:p w:rsidR="00AB078E" w:rsidRPr="002C64A1" w:rsidRDefault="00AB078E" w:rsidP="002C64A1">
            <w:pPr>
              <w:pStyle w:val="OdsStandard"/>
              <w:ind w:left="0"/>
              <w:rPr>
                <w:sz w:val="18"/>
                <w:szCs w:val="18"/>
              </w:rPr>
            </w:pPr>
            <w:r w:rsidRPr="002C64A1">
              <w:rPr>
                <w:b/>
                <w:sz w:val="18"/>
                <w:szCs w:val="18"/>
              </w:rPr>
              <w:t>Value</w:t>
            </w:r>
          </w:p>
        </w:tc>
        <w:tc>
          <w:tcPr>
            <w:tcW w:w="1106" w:type="dxa"/>
          </w:tcPr>
          <w:p w:rsidR="00AB078E" w:rsidRPr="002C64A1" w:rsidRDefault="00AB078E" w:rsidP="002C64A1">
            <w:pPr>
              <w:pStyle w:val="OdsStandard"/>
              <w:ind w:left="0"/>
              <w:jc w:val="center"/>
              <w:rPr>
                <w:sz w:val="18"/>
                <w:szCs w:val="18"/>
              </w:rPr>
            </w:pPr>
          </w:p>
        </w:tc>
      </w:tr>
      <w:tr w:rsidR="002C64A1" w:rsidTr="002C64A1">
        <w:tc>
          <w:tcPr>
            <w:tcW w:w="706" w:type="dxa"/>
          </w:tcPr>
          <w:p w:rsidR="00031DAE" w:rsidRPr="002C64A1" w:rsidRDefault="00031DAE" w:rsidP="002C64A1">
            <w:pPr>
              <w:pStyle w:val="OdsStandard"/>
              <w:ind w:left="0"/>
              <w:jc w:val="center"/>
              <w:rPr>
                <w:sz w:val="18"/>
                <w:szCs w:val="18"/>
              </w:rPr>
            </w:pPr>
          </w:p>
        </w:tc>
        <w:tc>
          <w:tcPr>
            <w:tcW w:w="1073" w:type="dxa"/>
          </w:tcPr>
          <w:p w:rsidR="00031DAE" w:rsidRPr="002C64A1" w:rsidRDefault="00031DAE" w:rsidP="002C64A1">
            <w:pPr>
              <w:pStyle w:val="OdsStandard"/>
              <w:ind w:left="0"/>
              <w:jc w:val="center"/>
              <w:rPr>
                <w:sz w:val="18"/>
                <w:szCs w:val="18"/>
              </w:rPr>
            </w:pPr>
          </w:p>
        </w:tc>
        <w:tc>
          <w:tcPr>
            <w:tcW w:w="981" w:type="dxa"/>
          </w:tcPr>
          <w:p w:rsidR="00031DAE" w:rsidRPr="002C64A1" w:rsidRDefault="00031DAE" w:rsidP="002C64A1">
            <w:pPr>
              <w:pStyle w:val="OdsStandard"/>
              <w:ind w:left="0"/>
              <w:jc w:val="center"/>
              <w:rPr>
                <w:sz w:val="18"/>
                <w:szCs w:val="18"/>
              </w:rPr>
            </w:pPr>
            <w:r w:rsidRPr="002C64A1">
              <w:rPr>
                <w:sz w:val="18"/>
                <w:szCs w:val="18"/>
              </w:rPr>
              <w:t>1</w:t>
            </w:r>
          </w:p>
        </w:tc>
        <w:tc>
          <w:tcPr>
            <w:tcW w:w="5498" w:type="dxa"/>
          </w:tcPr>
          <w:p w:rsidR="00031DAE" w:rsidRPr="002C64A1" w:rsidRDefault="00031DAE" w:rsidP="002C64A1">
            <w:pPr>
              <w:pStyle w:val="OdsStandard"/>
              <w:ind w:left="0"/>
              <w:rPr>
                <w:sz w:val="18"/>
                <w:szCs w:val="18"/>
              </w:rPr>
            </w:pPr>
            <w:r w:rsidRPr="002C64A1">
              <w:rPr>
                <w:sz w:val="18"/>
                <w:szCs w:val="18"/>
              </w:rPr>
              <w:t>PSK Identity Length</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1073" w:type="dxa"/>
          </w:tcPr>
          <w:p w:rsidR="00031DAE" w:rsidRPr="002C64A1" w:rsidRDefault="00031DAE" w:rsidP="002C64A1">
            <w:pPr>
              <w:pStyle w:val="OdsStandard"/>
              <w:ind w:left="0"/>
              <w:jc w:val="center"/>
              <w:rPr>
                <w:sz w:val="18"/>
                <w:szCs w:val="18"/>
              </w:rPr>
            </w:pPr>
          </w:p>
        </w:tc>
        <w:tc>
          <w:tcPr>
            <w:tcW w:w="981" w:type="dxa"/>
          </w:tcPr>
          <w:p w:rsidR="00031DAE" w:rsidRPr="002C64A1" w:rsidRDefault="00031DAE" w:rsidP="002C64A1">
            <w:pPr>
              <w:pStyle w:val="OdsStandard"/>
              <w:ind w:left="0"/>
              <w:jc w:val="center"/>
              <w:rPr>
                <w:sz w:val="18"/>
                <w:szCs w:val="18"/>
              </w:rPr>
            </w:pPr>
            <w:r w:rsidRPr="002C64A1">
              <w:rPr>
                <w:sz w:val="18"/>
                <w:szCs w:val="18"/>
              </w:rPr>
              <w:t xml:space="preserve">1 – </w:t>
            </w:r>
            <w:r w:rsidR="00F531FF" w:rsidRPr="002C64A1">
              <w:rPr>
                <w:sz w:val="18"/>
                <w:szCs w:val="18"/>
              </w:rPr>
              <w:t>127</w:t>
            </w:r>
          </w:p>
        </w:tc>
        <w:tc>
          <w:tcPr>
            <w:tcW w:w="5498" w:type="dxa"/>
          </w:tcPr>
          <w:p w:rsidR="00031DAE" w:rsidRPr="002C64A1" w:rsidRDefault="00031DAE" w:rsidP="002C64A1">
            <w:pPr>
              <w:pStyle w:val="OdsStandard"/>
              <w:ind w:left="0"/>
              <w:rPr>
                <w:sz w:val="18"/>
                <w:szCs w:val="18"/>
              </w:rPr>
            </w:pPr>
            <w:r w:rsidRPr="002C64A1">
              <w:rPr>
                <w:sz w:val="18"/>
                <w:szCs w:val="18"/>
              </w:rPr>
              <w:t>PSK Identity</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1073" w:type="dxa"/>
          </w:tcPr>
          <w:p w:rsidR="00031DAE" w:rsidRPr="002C64A1" w:rsidRDefault="00031DAE" w:rsidP="002C64A1">
            <w:pPr>
              <w:pStyle w:val="OdsStandard"/>
              <w:ind w:left="0"/>
              <w:jc w:val="center"/>
              <w:rPr>
                <w:sz w:val="18"/>
                <w:szCs w:val="18"/>
              </w:rPr>
            </w:pPr>
          </w:p>
        </w:tc>
        <w:tc>
          <w:tcPr>
            <w:tcW w:w="981" w:type="dxa"/>
          </w:tcPr>
          <w:p w:rsidR="00031DAE" w:rsidRPr="002C64A1" w:rsidRDefault="00031DAE" w:rsidP="002C64A1">
            <w:pPr>
              <w:pStyle w:val="OdsStandard"/>
              <w:ind w:left="0"/>
              <w:jc w:val="center"/>
              <w:rPr>
                <w:sz w:val="18"/>
                <w:szCs w:val="18"/>
              </w:rPr>
            </w:pPr>
            <w:r w:rsidRPr="002C64A1">
              <w:rPr>
                <w:sz w:val="18"/>
                <w:szCs w:val="18"/>
              </w:rPr>
              <w:t>1</w:t>
            </w:r>
          </w:p>
        </w:tc>
        <w:tc>
          <w:tcPr>
            <w:tcW w:w="5498" w:type="dxa"/>
          </w:tcPr>
          <w:p w:rsidR="00031DAE" w:rsidRPr="002C64A1" w:rsidRDefault="00031DAE" w:rsidP="002C64A1">
            <w:pPr>
              <w:pStyle w:val="OdsStandard"/>
              <w:ind w:left="0"/>
              <w:rPr>
                <w:sz w:val="18"/>
                <w:szCs w:val="18"/>
              </w:rPr>
            </w:pPr>
            <w:r w:rsidRPr="002C64A1">
              <w:rPr>
                <w:sz w:val="18"/>
                <w:szCs w:val="18"/>
              </w:rPr>
              <w:t>Key version/ Key Identifier Length</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r w:rsidR="002C64A1" w:rsidTr="002C64A1">
        <w:tc>
          <w:tcPr>
            <w:tcW w:w="706" w:type="dxa"/>
          </w:tcPr>
          <w:p w:rsidR="00031DAE" w:rsidRPr="002C64A1" w:rsidRDefault="00031DAE" w:rsidP="002C64A1">
            <w:pPr>
              <w:pStyle w:val="OdsStandard"/>
              <w:ind w:left="0"/>
              <w:jc w:val="center"/>
              <w:rPr>
                <w:sz w:val="18"/>
                <w:szCs w:val="18"/>
              </w:rPr>
            </w:pPr>
          </w:p>
        </w:tc>
        <w:tc>
          <w:tcPr>
            <w:tcW w:w="1073" w:type="dxa"/>
          </w:tcPr>
          <w:p w:rsidR="00031DAE" w:rsidRPr="002C64A1" w:rsidRDefault="00031DAE" w:rsidP="002C64A1">
            <w:pPr>
              <w:pStyle w:val="OdsStandard"/>
              <w:ind w:left="0"/>
              <w:jc w:val="center"/>
              <w:rPr>
                <w:sz w:val="18"/>
                <w:szCs w:val="18"/>
              </w:rPr>
            </w:pPr>
          </w:p>
        </w:tc>
        <w:tc>
          <w:tcPr>
            <w:tcW w:w="981" w:type="dxa"/>
          </w:tcPr>
          <w:p w:rsidR="00031DAE" w:rsidRPr="002C64A1" w:rsidRDefault="00031DAE" w:rsidP="002C64A1">
            <w:pPr>
              <w:pStyle w:val="OdsStandard"/>
              <w:ind w:left="0"/>
              <w:jc w:val="center"/>
              <w:rPr>
                <w:sz w:val="18"/>
                <w:szCs w:val="18"/>
              </w:rPr>
            </w:pPr>
            <w:r w:rsidRPr="002C64A1">
              <w:rPr>
                <w:sz w:val="18"/>
                <w:szCs w:val="18"/>
              </w:rPr>
              <w:t>2</w:t>
            </w:r>
          </w:p>
        </w:tc>
        <w:tc>
          <w:tcPr>
            <w:tcW w:w="5498" w:type="dxa"/>
          </w:tcPr>
          <w:p w:rsidR="00031DAE" w:rsidRPr="002C64A1" w:rsidRDefault="00031DAE" w:rsidP="002C64A1">
            <w:pPr>
              <w:pStyle w:val="OdsStandard"/>
              <w:ind w:left="0"/>
              <w:rPr>
                <w:sz w:val="18"/>
                <w:szCs w:val="18"/>
              </w:rPr>
            </w:pPr>
            <w:r w:rsidRPr="002C64A1">
              <w:rPr>
                <w:sz w:val="18"/>
                <w:szCs w:val="18"/>
              </w:rPr>
              <w:t>Key version/ Key Identifier</w:t>
            </w:r>
          </w:p>
        </w:tc>
        <w:tc>
          <w:tcPr>
            <w:tcW w:w="1106" w:type="dxa"/>
          </w:tcPr>
          <w:p w:rsidR="00031DAE" w:rsidRPr="002C64A1" w:rsidRDefault="00031DAE" w:rsidP="002C64A1">
            <w:pPr>
              <w:pStyle w:val="OdsStandard"/>
              <w:ind w:left="0"/>
              <w:jc w:val="center"/>
              <w:rPr>
                <w:sz w:val="18"/>
                <w:szCs w:val="18"/>
              </w:rPr>
            </w:pPr>
            <w:r w:rsidRPr="002C64A1">
              <w:rPr>
                <w:sz w:val="18"/>
                <w:szCs w:val="18"/>
              </w:rPr>
              <w:t>M</w:t>
            </w:r>
          </w:p>
        </w:tc>
      </w:tr>
    </w:tbl>
    <w:p w:rsidR="00BC6F63" w:rsidRDefault="00BC6F63" w:rsidP="00854A91">
      <w:pPr>
        <w:pStyle w:val="OdsStandard"/>
        <w:ind w:firstLine="708"/>
      </w:pPr>
    </w:p>
    <w:p w:rsidR="00583359" w:rsidRPr="00621C78" w:rsidRDefault="00DF6D85" w:rsidP="00621C78">
      <w:pPr>
        <w:pStyle w:val="OdsStandard"/>
        <w:spacing w:after="120"/>
      </w:pPr>
      <w:r w:rsidRPr="00621C78">
        <w:t xml:space="preserve">Table </w:t>
      </w:r>
      <w:r w:rsidR="00DC75AE">
        <w:t>3</w:t>
      </w:r>
      <w:r w:rsidRPr="00621C78">
        <w:t>.</w:t>
      </w:r>
      <w:r w:rsidR="00AB0C93" w:rsidRPr="00621C78">
        <w:t>9</w:t>
      </w:r>
      <w:r w:rsidRPr="00621C78">
        <w:t>: Retry Policy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0"/>
        <w:gridCol w:w="1073"/>
        <w:gridCol w:w="1072"/>
        <w:gridCol w:w="5371"/>
        <w:gridCol w:w="1118"/>
      </w:tblGrid>
      <w:tr w:rsidR="00583359" w:rsidTr="002C64A1">
        <w:tc>
          <w:tcPr>
            <w:tcW w:w="730" w:type="dxa"/>
            <w:shd w:val="clear" w:color="auto" w:fill="C0C0C0"/>
          </w:tcPr>
          <w:p w:rsidR="00583359" w:rsidRPr="002C64A1" w:rsidRDefault="00583359" w:rsidP="002C64A1">
            <w:pPr>
              <w:pStyle w:val="OdsStandard"/>
              <w:ind w:left="0"/>
              <w:jc w:val="center"/>
              <w:rPr>
                <w:b/>
                <w:sz w:val="18"/>
                <w:szCs w:val="18"/>
              </w:rPr>
            </w:pPr>
            <w:r w:rsidRPr="002C64A1">
              <w:rPr>
                <w:b/>
                <w:sz w:val="18"/>
                <w:szCs w:val="18"/>
              </w:rPr>
              <w:t>Tag</w:t>
            </w:r>
          </w:p>
        </w:tc>
        <w:tc>
          <w:tcPr>
            <w:tcW w:w="1073" w:type="dxa"/>
            <w:shd w:val="clear" w:color="auto" w:fill="C0C0C0"/>
          </w:tcPr>
          <w:p w:rsidR="00583359" w:rsidRPr="002C64A1" w:rsidRDefault="00583359" w:rsidP="002C64A1">
            <w:pPr>
              <w:pStyle w:val="OdsStandard"/>
              <w:ind w:left="0"/>
              <w:jc w:val="center"/>
              <w:rPr>
                <w:b/>
                <w:sz w:val="18"/>
                <w:szCs w:val="18"/>
              </w:rPr>
            </w:pPr>
            <w:r w:rsidRPr="002C64A1">
              <w:rPr>
                <w:b/>
                <w:sz w:val="18"/>
                <w:szCs w:val="18"/>
              </w:rPr>
              <w:t>Length</w:t>
            </w:r>
          </w:p>
        </w:tc>
        <w:tc>
          <w:tcPr>
            <w:tcW w:w="6443" w:type="dxa"/>
            <w:gridSpan w:val="2"/>
            <w:shd w:val="clear" w:color="auto" w:fill="C0C0C0"/>
          </w:tcPr>
          <w:p w:rsidR="00583359" w:rsidRPr="002C64A1" w:rsidRDefault="00583359" w:rsidP="002C64A1">
            <w:pPr>
              <w:pStyle w:val="OdsStandard"/>
              <w:ind w:left="0"/>
              <w:rPr>
                <w:b/>
                <w:sz w:val="18"/>
                <w:szCs w:val="18"/>
              </w:rPr>
            </w:pPr>
            <w:r w:rsidRPr="002C64A1">
              <w:rPr>
                <w:b/>
                <w:sz w:val="18"/>
                <w:szCs w:val="18"/>
              </w:rPr>
              <w:t>Name</w:t>
            </w:r>
          </w:p>
        </w:tc>
        <w:tc>
          <w:tcPr>
            <w:tcW w:w="1118" w:type="dxa"/>
            <w:shd w:val="clear" w:color="auto" w:fill="C0C0C0"/>
          </w:tcPr>
          <w:p w:rsidR="00583359" w:rsidRPr="002C64A1" w:rsidRDefault="00583359" w:rsidP="002C64A1">
            <w:pPr>
              <w:pStyle w:val="OdsStandard"/>
              <w:ind w:left="0"/>
              <w:jc w:val="center"/>
              <w:rPr>
                <w:sz w:val="18"/>
                <w:szCs w:val="18"/>
              </w:rPr>
            </w:pPr>
            <w:r w:rsidRPr="002C64A1">
              <w:rPr>
                <w:b/>
                <w:sz w:val="18"/>
                <w:szCs w:val="18"/>
              </w:rPr>
              <w:t>Presence</w:t>
            </w:r>
          </w:p>
        </w:tc>
      </w:tr>
      <w:tr w:rsidR="002C64A1" w:rsidTr="002C64A1">
        <w:tc>
          <w:tcPr>
            <w:tcW w:w="730" w:type="dxa"/>
            <w:vMerge w:val="restart"/>
          </w:tcPr>
          <w:p w:rsidR="00031A73" w:rsidRPr="002C64A1" w:rsidRDefault="00031A73" w:rsidP="002C64A1">
            <w:pPr>
              <w:pStyle w:val="OdsStandard"/>
              <w:ind w:left="0"/>
              <w:jc w:val="center"/>
              <w:rPr>
                <w:sz w:val="18"/>
                <w:szCs w:val="18"/>
              </w:rPr>
            </w:pPr>
            <w:r w:rsidRPr="002C64A1">
              <w:rPr>
                <w:sz w:val="18"/>
                <w:szCs w:val="18"/>
              </w:rPr>
              <w:t>‘86’</w:t>
            </w:r>
          </w:p>
        </w:tc>
        <w:tc>
          <w:tcPr>
            <w:tcW w:w="1073" w:type="dxa"/>
            <w:vMerge w:val="restart"/>
          </w:tcPr>
          <w:p w:rsidR="00031A73" w:rsidRPr="002C64A1" w:rsidRDefault="00031A73" w:rsidP="002C64A1">
            <w:pPr>
              <w:pStyle w:val="OdsStandard"/>
              <w:ind w:left="0"/>
              <w:jc w:val="center"/>
              <w:rPr>
                <w:sz w:val="18"/>
                <w:szCs w:val="18"/>
              </w:rPr>
            </w:pPr>
            <w:r w:rsidRPr="002C64A1">
              <w:rPr>
                <w:sz w:val="18"/>
                <w:szCs w:val="18"/>
              </w:rPr>
              <w:t xml:space="preserve">1 – </w:t>
            </w:r>
            <w:r w:rsidR="00CB6571" w:rsidRPr="002C64A1">
              <w:rPr>
                <w:sz w:val="18"/>
                <w:szCs w:val="18"/>
              </w:rPr>
              <w:t>127</w:t>
            </w:r>
          </w:p>
        </w:tc>
        <w:tc>
          <w:tcPr>
            <w:tcW w:w="6443" w:type="dxa"/>
            <w:gridSpan w:val="2"/>
            <w:tcBorders>
              <w:bottom w:val="single" w:sz="4" w:space="0" w:color="auto"/>
            </w:tcBorders>
          </w:tcPr>
          <w:p w:rsidR="00031A73" w:rsidRPr="002C64A1" w:rsidRDefault="00031A73" w:rsidP="002C64A1">
            <w:pPr>
              <w:pStyle w:val="OdsStandard"/>
              <w:ind w:left="0"/>
              <w:rPr>
                <w:sz w:val="18"/>
                <w:szCs w:val="18"/>
              </w:rPr>
            </w:pPr>
            <w:r w:rsidRPr="002C64A1">
              <w:rPr>
                <w:sz w:val="18"/>
                <w:szCs w:val="18"/>
              </w:rPr>
              <w:t>Retry Policy Parameters</w:t>
            </w:r>
          </w:p>
        </w:tc>
        <w:tc>
          <w:tcPr>
            <w:tcW w:w="1118" w:type="dxa"/>
          </w:tcPr>
          <w:p w:rsidR="00031A73" w:rsidRPr="002C64A1" w:rsidRDefault="00031A73" w:rsidP="002C64A1">
            <w:pPr>
              <w:pStyle w:val="OdsStandard"/>
              <w:ind w:left="0"/>
              <w:jc w:val="center"/>
              <w:rPr>
                <w:sz w:val="18"/>
                <w:szCs w:val="18"/>
              </w:rPr>
            </w:pPr>
            <w:r w:rsidRPr="002C64A1">
              <w:rPr>
                <w:sz w:val="18"/>
                <w:szCs w:val="18"/>
              </w:rPr>
              <w:t>M</w:t>
            </w:r>
          </w:p>
        </w:tc>
      </w:tr>
      <w:tr w:rsidR="002C64A1" w:rsidTr="002C64A1">
        <w:tc>
          <w:tcPr>
            <w:tcW w:w="730" w:type="dxa"/>
            <w:vMerge/>
          </w:tcPr>
          <w:p w:rsidR="00031A73" w:rsidRPr="002C64A1" w:rsidRDefault="00031A73" w:rsidP="002C64A1">
            <w:pPr>
              <w:pStyle w:val="OdsStandard"/>
              <w:ind w:left="0"/>
              <w:jc w:val="center"/>
              <w:rPr>
                <w:sz w:val="18"/>
                <w:szCs w:val="18"/>
              </w:rPr>
            </w:pPr>
          </w:p>
        </w:tc>
        <w:tc>
          <w:tcPr>
            <w:tcW w:w="1073" w:type="dxa"/>
            <w:vMerge/>
          </w:tcPr>
          <w:p w:rsidR="00031A73" w:rsidRPr="002C64A1" w:rsidRDefault="00031A73" w:rsidP="002C64A1">
            <w:pPr>
              <w:pStyle w:val="OdsStandard"/>
              <w:ind w:left="0"/>
              <w:jc w:val="center"/>
              <w:rPr>
                <w:sz w:val="18"/>
                <w:szCs w:val="18"/>
              </w:rPr>
            </w:pPr>
          </w:p>
        </w:tc>
        <w:tc>
          <w:tcPr>
            <w:tcW w:w="1072" w:type="dxa"/>
            <w:shd w:val="clear" w:color="auto" w:fill="C0C0C0"/>
          </w:tcPr>
          <w:p w:rsidR="00031A73" w:rsidRPr="002C64A1" w:rsidRDefault="00031A73" w:rsidP="002C64A1">
            <w:pPr>
              <w:pStyle w:val="OdsStandard"/>
              <w:ind w:left="0"/>
              <w:jc w:val="center"/>
              <w:rPr>
                <w:sz w:val="18"/>
                <w:szCs w:val="18"/>
              </w:rPr>
            </w:pPr>
            <w:r w:rsidRPr="002C64A1">
              <w:rPr>
                <w:b/>
                <w:sz w:val="18"/>
                <w:szCs w:val="18"/>
              </w:rPr>
              <w:t>Length</w:t>
            </w:r>
          </w:p>
        </w:tc>
        <w:tc>
          <w:tcPr>
            <w:tcW w:w="5371" w:type="dxa"/>
            <w:shd w:val="clear" w:color="auto" w:fill="C0C0C0"/>
          </w:tcPr>
          <w:p w:rsidR="00031A73" w:rsidRPr="002C64A1" w:rsidRDefault="00031A73" w:rsidP="002C64A1">
            <w:pPr>
              <w:pStyle w:val="OdsStandard"/>
              <w:ind w:left="0"/>
              <w:rPr>
                <w:sz w:val="18"/>
                <w:szCs w:val="18"/>
              </w:rPr>
            </w:pPr>
            <w:r w:rsidRPr="002C64A1">
              <w:rPr>
                <w:b/>
                <w:sz w:val="18"/>
                <w:szCs w:val="18"/>
              </w:rPr>
              <w:t>Value</w:t>
            </w:r>
          </w:p>
        </w:tc>
        <w:tc>
          <w:tcPr>
            <w:tcW w:w="1118" w:type="dxa"/>
          </w:tcPr>
          <w:p w:rsidR="00031A73" w:rsidRPr="002C64A1" w:rsidRDefault="00031A73" w:rsidP="002C64A1">
            <w:pPr>
              <w:pStyle w:val="OdsStandard"/>
              <w:ind w:left="0"/>
              <w:jc w:val="center"/>
              <w:rPr>
                <w:sz w:val="18"/>
                <w:szCs w:val="18"/>
              </w:rPr>
            </w:pPr>
          </w:p>
        </w:tc>
      </w:tr>
      <w:tr w:rsidR="002C64A1" w:rsidTr="002C64A1">
        <w:tc>
          <w:tcPr>
            <w:tcW w:w="730" w:type="dxa"/>
            <w:vMerge/>
          </w:tcPr>
          <w:p w:rsidR="00031A73" w:rsidRPr="002C64A1" w:rsidRDefault="00031A73" w:rsidP="002C64A1">
            <w:pPr>
              <w:pStyle w:val="OdsStandard"/>
              <w:ind w:left="0"/>
              <w:jc w:val="center"/>
              <w:rPr>
                <w:sz w:val="18"/>
                <w:szCs w:val="18"/>
              </w:rPr>
            </w:pPr>
          </w:p>
        </w:tc>
        <w:tc>
          <w:tcPr>
            <w:tcW w:w="1073" w:type="dxa"/>
            <w:vMerge/>
          </w:tcPr>
          <w:p w:rsidR="00031A73" w:rsidRPr="002C64A1" w:rsidRDefault="00031A73" w:rsidP="002C64A1">
            <w:pPr>
              <w:pStyle w:val="OdsStandard"/>
              <w:ind w:left="0"/>
              <w:jc w:val="center"/>
              <w:rPr>
                <w:sz w:val="18"/>
                <w:szCs w:val="18"/>
              </w:rPr>
            </w:pPr>
          </w:p>
        </w:tc>
        <w:tc>
          <w:tcPr>
            <w:tcW w:w="1072" w:type="dxa"/>
          </w:tcPr>
          <w:p w:rsidR="00031A73" w:rsidRPr="002C64A1" w:rsidRDefault="00031A73" w:rsidP="002C64A1">
            <w:pPr>
              <w:pStyle w:val="OdsStandard"/>
              <w:ind w:left="0"/>
              <w:jc w:val="center"/>
              <w:rPr>
                <w:sz w:val="18"/>
                <w:szCs w:val="18"/>
              </w:rPr>
            </w:pPr>
            <w:r w:rsidRPr="002C64A1">
              <w:rPr>
                <w:sz w:val="18"/>
                <w:szCs w:val="18"/>
              </w:rPr>
              <w:t>2</w:t>
            </w:r>
          </w:p>
        </w:tc>
        <w:tc>
          <w:tcPr>
            <w:tcW w:w="5371" w:type="dxa"/>
          </w:tcPr>
          <w:p w:rsidR="00031A73" w:rsidRPr="002C64A1" w:rsidRDefault="00031A73" w:rsidP="002C64A1">
            <w:pPr>
              <w:pStyle w:val="OdsStandard"/>
              <w:ind w:left="0"/>
              <w:rPr>
                <w:sz w:val="18"/>
                <w:szCs w:val="18"/>
              </w:rPr>
            </w:pPr>
            <w:r w:rsidRPr="002C64A1">
              <w:rPr>
                <w:sz w:val="18"/>
                <w:szCs w:val="18"/>
              </w:rPr>
              <w:t>Retry Counter</w:t>
            </w:r>
          </w:p>
        </w:tc>
        <w:tc>
          <w:tcPr>
            <w:tcW w:w="1118" w:type="dxa"/>
          </w:tcPr>
          <w:p w:rsidR="00031A73" w:rsidRPr="002C64A1" w:rsidRDefault="00031A73" w:rsidP="002C64A1">
            <w:pPr>
              <w:pStyle w:val="OdsStandard"/>
              <w:ind w:left="0"/>
              <w:jc w:val="center"/>
              <w:rPr>
                <w:sz w:val="18"/>
                <w:szCs w:val="18"/>
              </w:rPr>
            </w:pPr>
            <w:r w:rsidRPr="002C64A1">
              <w:rPr>
                <w:sz w:val="18"/>
                <w:szCs w:val="18"/>
              </w:rPr>
              <w:t>M</w:t>
            </w:r>
          </w:p>
        </w:tc>
      </w:tr>
      <w:tr w:rsidR="002C64A1" w:rsidTr="002C64A1">
        <w:tc>
          <w:tcPr>
            <w:tcW w:w="730" w:type="dxa"/>
            <w:vMerge/>
          </w:tcPr>
          <w:p w:rsidR="00031A73" w:rsidRPr="002C64A1" w:rsidRDefault="00031A73" w:rsidP="002C64A1">
            <w:pPr>
              <w:pStyle w:val="OdsStandard"/>
              <w:ind w:left="0"/>
              <w:jc w:val="center"/>
              <w:rPr>
                <w:sz w:val="18"/>
                <w:szCs w:val="18"/>
              </w:rPr>
            </w:pPr>
          </w:p>
        </w:tc>
        <w:tc>
          <w:tcPr>
            <w:tcW w:w="1073" w:type="dxa"/>
            <w:vMerge/>
          </w:tcPr>
          <w:p w:rsidR="00031A73" w:rsidRPr="002C64A1" w:rsidRDefault="00031A73" w:rsidP="002C64A1">
            <w:pPr>
              <w:pStyle w:val="OdsStandard"/>
              <w:ind w:left="0"/>
              <w:jc w:val="center"/>
              <w:rPr>
                <w:sz w:val="18"/>
                <w:szCs w:val="18"/>
              </w:rPr>
            </w:pPr>
          </w:p>
        </w:tc>
        <w:tc>
          <w:tcPr>
            <w:tcW w:w="1072" w:type="dxa"/>
          </w:tcPr>
          <w:p w:rsidR="00031A73" w:rsidRPr="002C64A1" w:rsidRDefault="00031A73" w:rsidP="002C64A1">
            <w:pPr>
              <w:pStyle w:val="OdsStandard"/>
              <w:ind w:left="0"/>
              <w:jc w:val="center"/>
              <w:rPr>
                <w:sz w:val="18"/>
                <w:szCs w:val="18"/>
              </w:rPr>
            </w:pPr>
            <w:r w:rsidRPr="002C64A1">
              <w:rPr>
                <w:sz w:val="18"/>
                <w:szCs w:val="18"/>
              </w:rPr>
              <w:t>5</w:t>
            </w:r>
          </w:p>
        </w:tc>
        <w:tc>
          <w:tcPr>
            <w:tcW w:w="5371" w:type="dxa"/>
          </w:tcPr>
          <w:p w:rsidR="00031A73" w:rsidRPr="002C64A1" w:rsidRDefault="00031A73" w:rsidP="002C64A1">
            <w:pPr>
              <w:pStyle w:val="OdsStandard"/>
              <w:ind w:left="0"/>
              <w:rPr>
                <w:sz w:val="18"/>
                <w:szCs w:val="18"/>
              </w:rPr>
            </w:pPr>
            <w:r w:rsidRPr="002C64A1">
              <w:rPr>
                <w:sz w:val="18"/>
                <w:szCs w:val="18"/>
              </w:rPr>
              <w:t>Retry Waiting Delay</w:t>
            </w:r>
          </w:p>
        </w:tc>
        <w:tc>
          <w:tcPr>
            <w:tcW w:w="1118" w:type="dxa"/>
          </w:tcPr>
          <w:p w:rsidR="00031A73" w:rsidRPr="002C64A1" w:rsidRDefault="00031A73" w:rsidP="002C64A1">
            <w:pPr>
              <w:pStyle w:val="OdsStandard"/>
              <w:ind w:left="0"/>
              <w:jc w:val="center"/>
              <w:rPr>
                <w:sz w:val="18"/>
                <w:szCs w:val="18"/>
              </w:rPr>
            </w:pPr>
            <w:r w:rsidRPr="002C64A1">
              <w:rPr>
                <w:sz w:val="18"/>
                <w:szCs w:val="18"/>
              </w:rPr>
              <w:t>M</w:t>
            </w:r>
          </w:p>
        </w:tc>
      </w:tr>
      <w:tr w:rsidR="002C64A1" w:rsidTr="002C64A1">
        <w:tc>
          <w:tcPr>
            <w:tcW w:w="730" w:type="dxa"/>
            <w:vMerge/>
          </w:tcPr>
          <w:p w:rsidR="00031A73" w:rsidRPr="002C64A1" w:rsidRDefault="00031A73" w:rsidP="002C64A1">
            <w:pPr>
              <w:pStyle w:val="OdsStandard"/>
              <w:ind w:left="0"/>
              <w:jc w:val="center"/>
              <w:rPr>
                <w:sz w:val="18"/>
                <w:szCs w:val="18"/>
              </w:rPr>
            </w:pPr>
          </w:p>
        </w:tc>
        <w:tc>
          <w:tcPr>
            <w:tcW w:w="1073" w:type="dxa"/>
            <w:vMerge/>
          </w:tcPr>
          <w:p w:rsidR="00031A73" w:rsidRPr="002C64A1" w:rsidRDefault="00031A73" w:rsidP="002C64A1">
            <w:pPr>
              <w:pStyle w:val="OdsStandard"/>
              <w:ind w:left="0"/>
              <w:jc w:val="center"/>
              <w:rPr>
                <w:sz w:val="18"/>
                <w:szCs w:val="18"/>
              </w:rPr>
            </w:pPr>
          </w:p>
        </w:tc>
        <w:tc>
          <w:tcPr>
            <w:tcW w:w="1072" w:type="dxa"/>
          </w:tcPr>
          <w:p w:rsidR="00031A73" w:rsidRPr="002C64A1" w:rsidRDefault="00071E16" w:rsidP="002C64A1">
            <w:pPr>
              <w:pStyle w:val="OdsStandard"/>
              <w:ind w:left="0"/>
              <w:jc w:val="center"/>
              <w:rPr>
                <w:sz w:val="18"/>
                <w:szCs w:val="18"/>
              </w:rPr>
            </w:pPr>
            <w:r w:rsidRPr="002C64A1">
              <w:rPr>
                <w:sz w:val="18"/>
                <w:szCs w:val="18"/>
              </w:rPr>
              <w:t>2</w:t>
            </w:r>
            <w:r w:rsidR="00031A73" w:rsidRPr="002C64A1">
              <w:rPr>
                <w:sz w:val="18"/>
                <w:szCs w:val="18"/>
              </w:rPr>
              <w:t xml:space="preserve"> – </w:t>
            </w:r>
            <w:r w:rsidR="00CB6571" w:rsidRPr="002C64A1">
              <w:rPr>
                <w:sz w:val="18"/>
                <w:szCs w:val="18"/>
              </w:rPr>
              <w:t>120</w:t>
            </w:r>
          </w:p>
        </w:tc>
        <w:tc>
          <w:tcPr>
            <w:tcW w:w="5371" w:type="dxa"/>
          </w:tcPr>
          <w:p w:rsidR="00031A73" w:rsidRPr="002C64A1" w:rsidRDefault="00031A73" w:rsidP="002C64A1">
            <w:pPr>
              <w:pStyle w:val="OdsStandard"/>
              <w:ind w:left="0"/>
              <w:rPr>
                <w:sz w:val="18"/>
                <w:szCs w:val="18"/>
              </w:rPr>
            </w:pPr>
            <w:r w:rsidRPr="002C64A1">
              <w:rPr>
                <w:sz w:val="18"/>
                <w:szCs w:val="18"/>
              </w:rPr>
              <w:t>Retry Report Failure</w:t>
            </w:r>
          </w:p>
        </w:tc>
        <w:tc>
          <w:tcPr>
            <w:tcW w:w="1118" w:type="dxa"/>
          </w:tcPr>
          <w:p w:rsidR="00031A73" w:rsidRPr="002C64A1" w:rsidRDefault="00031A73" w:rsidP="002C64A1">
            <w:pPr>
              <w:pStyle w:val="OdsStandard"/>
              <w:ind w:left="0"/>
              <w:jc w:val="center"/>
              <w:rPr>
                <w:sz w:val="18"/>
                <w:szCs w:val="18"/>
              </w:rPr>
            </w:pPr>
            <w:r w:rsidRPr="002C64A1">
              <w:rPr>
                <w:sz w:val="18"/>
                <w:szCs w:val="18"/>
              </w:rPr>
              <w:t>O</w:t>
            </w:r>
          </w:p>
        </w:tc>
      </w:tr>
    </w:tbl>
    <w:p w:rsidR="00DF6D85" w:rsidRDefault="00DF6D85" w:rsidP="00DF6D85">
      <w:pPr>
        <w:pStyle w:val="OdsStandard"/>
        <w:ind w:firstLine="708"/>
      </w:pPr>
    </w:p>
    <w:p w:rsidR="004D383D" w:rsidRPr="00621C78" w:rsidRDefault="004D383D" w:rsidP="004D383D">
      <w:pPr>
        <w:pStyle w:val="OdsStandard"/>
        <w:spacing w:after="120"/>
      </w:pPr>
      <w:r w:rsidRPr="00621C78">
        <w:t xml:space="preserve">Table </w:t>
      </w:r>
      <w:r>
        <w:t>3</w:t>
      </w:r>
      <w:r w:rsidRPr="00621C78">
        <w:t>.1</w:t>
      </w:r>
      <w:r>
        <w:t>0</w:t>
      </w:r>
      <w:r w:rsidRPr="00621C78">
        <w:t xml:space="preserve">: </w:t>
      </w:r>
      <w:r>
        <w:t>Retry Waiting Delay</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50"/>
        <w:gridCol w:w="1208"/>
        <w:gridCol w:w="5382"/>
        <w:gridCol w:w="1118"/>
      </w:tblGrid>
      <w:tr w:rsidR="004D383D" w:rsidTr="002C64A1">
        <w:tc>
          <w:tcPr>
            <w:tcW w:w="706" w:type="dxa"/>
            <w:shd w:val="clear" w:color="auto" w:fill="C0C0C0"/>
          </w:tcPr>
          <w:p w:rsidR="004D383D" w:rsidRPr="002C64A1" w:rsidRDefault="004D383D" w:rsidP="002C64A1">
            <w:pPr>
              <w:pStyle w:val="OdsStandard"/>
              <w:ind w:left="0"/>
              <w:jc w:val="center"/>
              <w:rPr>
                <w:b/>
                <w:sz w:val="18"/>
                <w:szCs w:val="18"/>
              </w:rPr>
            </w:pPr>
            <w:r w:rsidRPr="002C64A1">
              <w:rPr>
                <w:b/>
                <w:sz w:val="18"/>
                <w:szCs w:val="18"/>
              </w:rPr>
              <w:t>Tag</w:t>
            </w:r>
          </w:p>
        </w:tc>
        <w:tc>
          <w:tcPr>
            <w:tcW w:w="950" w:type="dxa"/>
            <w:shd w:val="clear" w:color="auto" w:fill="C0C0C0"/>
          </w:tcPr>
          <w:p w:rsidR="004D383D" w:rsidRPr="002C64A1" w:rsidRDefault="004D383D" w:rsidP="002C64A1">
            <w:pPr>
              <w:pStyle w:val="OdsStandard"/>
              <w:ind w:left="0"/>
              <w:jc w:val="center"/>
              <w:rPr>
                <w:b/>
                <w:sz w:val="18"/>
                <w:szCs w:val="18"/>
              </w:rPr>
            </w:pPr>
            <w:r w:rsidRPr="002C64A1">
              <w:rPr>
                <w:b/>
                <w:sz w:val="18"/>
                <w:szCs w:val="18"/>
              </w:rPr>
              <w:t>Length</w:t>
            </w:r>
          </w:p>
        </w:tc>
        <w:tc>
          <w:tcPr>
            <w:tcW w:w="6590" w:type="dxa"/>
            <w:gridSpan w:val="2"/>
            <w:shd w:val="clear" w:color="auto" w:fill="C0C0C0"/>
          </w:tcPr>
          <w:p w:rsidR="004D383D" w:rsidRPr="002C64A1" w:rsidRDefault="004D383D" w:rsidP="002C64A1">
            <w:pPr>
              <w:pStyle w:val="OdsStandard"/>
              <w:ind w:left="0"/>
              <w:rPr>
                <w:b/>
                <w:sz w:val="18"/>
                <w:szCs w:val="18"/>
              </w:rPr>
            </w:pPr>
            <w:r w:rsidRPr="002C64A1">
              <w:rPr>
                <w:b/>
                <w:sz w:val="18"/>
                <w:szCs w:val="18"/>
              </w:rPr>
              <w:t>Name</w:t>
            </w:r>
          </w:p>
        </w:tc>
        <w:tc>
          <w:tcPr>
            <w:tcW w:w="1118" w:type="dxa"/>
            <w:shd w:val="clear" w:color="auto" w:fill="C0C0C0"/>
          </w:tcPr>
          <w:p w:rsidR="004D383D" w:rsidRPr="002C64A1" w:rsidRDefault="004D383D" w:rsidP="002C64A1">
            <w:pPr>
              <w:pStyle w:val="OdsStandard"/>
              <w:ind w:left="0"/>
              <w:jc w:val="center"/>
              <w:rPr>
                <w:sz w:val="18"/>
                <w:szCs w:val="18"/>
              </w:rPr>
            </w:pPr>
            <w:r w:rsidRPr="002C64A1">
              <w:rPr>
                <w:b/>
                <w:sz w:val="18"/>
                <w:szCs w:val="18"/>
              </w:rPr>
              <w:t>Presence</w:t>
            </w:r>
          </w:p>
        </w:tc>
      </w:tr>
      <w:tr w:rsidR="002C64A1" w:rsidTr="002C64A1">
        <w:tc>
          <w:tcPr>
            <w:tcW w:w="706" w:type="dxa"/>
          </w:tcPr>
          <w:p w:rsidR="004D383D" w:rsidRPr="002C64A1" w:rsidRDefault="004D383D" w:rsidP="002C64A1">
            <w:pPr>
              <w:pStyle w:val="OdsStandard"/>
              <w:ind w:left="0"/>
              <w:jc w:val="center"/>
              <w:rPr>
                <w:sz w:val="18"/>
                <w:szCs w:val="18"/>
              </w:rPr>
            </w:pPr>
            <w:r w:rsidRPr="002C64A1">
              <w:rPr>
                <w:sz w:val="18"/>
                <w:szCs w:val="18"/>
              </w:rPr>
              <w:t>‘</w:t>
            </w:r>
            <w:r w:rsidR="00282EBE" w:rsidRPr="002C64A1">
              <w:rPr>
                <w:sz w:val="18"/>
                <w:szCs w:val="18"/>
              </w:rPr>
              <w:t>25</w:t>
            </w:r>
            <w:r w:rsidRPr="002C64A1">
              <w:rPr>
                <w:sz w:val="18"/>
                <w:szCs w:val="18"/>
              </w:rPr>
              <w:t>’ or ‘</w:t>
            </w:r>
            <w:r w:rsidR="00282EBE" w:rsidRPr="002C64A1">
              <w:rPr>
                <w:sz w:val="18"/>
                <w:szCs w:val="18"/>
              </w:rPr>
              <w:t>A5</w:t>
            </w:r>
            <w:r w:rsidRPr="002C64A1">
              <w:rPr>
                <w:sz w:val="18"/>
                <w:szCs w:val="18"/>
              </w:rPr>
              <w:t>’</w:t>
            </w:r>
          </w:p>
        </w:tc>
        <w:tc>
          <w:tcPr>
            <w:tcW w:w="950" w:type="dxa"/>
          </w:tcPr>
          <w:p w:rsidR="004D383D" w:rsidRPr="002C64A1" w:rsidRDefault="004D383D" w:rsidP="002C64A1">
            <w:pPr>
              <w:pStyle w:val="OdsStandard"/>
              <w:ind w:left="0"/>
              <w:jc w:val="center"/>
              <w:rPr>
                <w:sz w:val="18"/>
                <w:szCs w:val="18"/>
              </w:rPr>
            </w:pPr>
            <w:r w:rsidRPr="002C64A1">
              <w:rPr>
                <w:sz w:val="18"/>
                <w:szCs w:val="18"/>
              </w:rPr>
              <w:t>3</w:t>
            </w:r>
          </w:p>
        </w:tc>
        <w:tc>
          <w:tcPr>
            <w:tcW w:w="6590" w:type="dxa"/>
            <w:gridSpan w:val="2"/>
            <w:tcBorders>
              <w:bottom w:val="single" w:sz="4" w:space="0" w:color="auto"/>
            </w:tcBorders>
          </w:tcPr>
          <w:p w:rsidR="004D383D" w:rsidRPr="002C64A1" w:rsidRDefault="004D383D" w:rsidP="002C64A1">
            <w:pPr>
              <w:pStyle w:val="OdsStandard"/>
              <w:ind w:left="0"/>
              <w:rPr>
                <w:sz w:val="18"/>
                <w:szCs w:val="18"/>
              </w:rPr>
            </w:pPr>
            <w:r w:rsidRPr="002C64A1">
              <w:rPr>
                <w:sz w:val="18"/>
                <w:szCs w:val="18"/>
              </w:rPr>
              <w:t>Retry Waiting Delay</w:t>
            </w:r>
          </w:p>
        </w:tc>
        <w:tc>
          <w:tcPr>
            <w:tcW w:w="1118" w:type="dxa"/>
          </w:tcPr>
          <w:p w:rsidR="004D383D" w:rsidRPr="002C64A1" w:rsidRDefault="004D383D" w:rsidP="002C64A1">
            <w:pPr>
              <w:pStyle w:val="OdsStandard"/>
              <w:ind w:left="0"/>
              <w:jc w:val="center"/>
              <w:rPr>
                <w:sz w:val="18"/>
                <w:szCs w:val="18"/>
              </w:rPr>
            </w:pPr>
            <w:r w:rsidRPr="002C64A1">
              <w:rPr>
                <w:sz w:val="18"/>
                <w:szCs w:val="18"/>
              </w:rPr>
              <w:t>M</w:t>
            </w:r>
          </w:p>
        </w:tc>
      </w:tr>
      <w:tr w:rsidR="002C64A1" w:rsidTr="002C64A1">
        <w:tc>
          <w:tcPr>
            <w:tcW w:w="706" w:type="dxa"/>
          </w:tcPr>
          <w:p w:rsidR="004D383D" w:rsidRPr="002C64A1" w:rsidRDefault="004D383D" w:rsidP="002C64A1">
            <w:pPr>
              <w:pStyle w:val="OdsStandard"/>
              <w:ind w:left="0"/>
              <w:jc w:val="center"/>
              <w:rPr>
                <w:sz w:val="18"/>
                <w:szCs w:val="18"/>
              </w:rPr>
            </w:pPr>
          </w:p>
        </w:tc>
        <w:tc>
          <w:tcPr>
            <w:tcW w:w="950" w:type="dxa"/>
          </w:tcPr>
          <w:p w:rsidR="004D383D" w:rsidRPr="002C64A1" w:rsidRDefault="004D383D" w:rsidP="002C64A1">
            <w:pPr>
              <w:pStyle w:val="OdsStandard"/>
              <w:ind w:left="0"/>
              <w:jc w:val="center"/>
              <w:rPr>
                <w:sz w:val="18"/>
                <w:szCs w:val="18"/>
              </w:rPr>
            </w:pPr>
          </w:p>
        </w:tc>
        <w:tc>
          <w:tcPr>
            <w:tcW w:w="1208" w:type="dxa"/>
            <w:shd w:val="clear" w:color="auto" w:fill="C0C0C0"/>
          </w:tcPr>
          <w:p w:rsidR="004D383D" w:rsidRPr="002C64A1" w:rsidRDefault="004D383D" w:rsidP="002C64A1">
            <w:pPr>
              <w:pStyle w:val="OdsStandard"/>
              <w:ind w:left="0"/>
              <w:jc w:val="center"/>
              <w:rPr>
                <w:sz w:val="18"/>
                <w:szCs w:val="18"/>
              </w:rPr>
            </w:pPr>
            <w:r w:rsidRPr="002C64A1">
              <w:rPr>
                <w:b/>
                <w:sz w:val="18"/>
                <w:szCs w:val="18"/>
              </w:rPr>
              <w:t>Length</w:t>
            </w:r>
          </w:p>
        </w:tc>
        <w:tc>
          <w:tcPr>
            <w:tcW w:w="5382" w:type="dxa"/>
            <w:shd w:val="clear" w:color="auto" w:fill="C0C0C0"/>
          </w:tcPr>
          <w:p w:rsidR="004D383D" w:rsidRPr="002C64A1" w:rsidRDefault="004D383D" w:rsidP="002C64A1">
            <w:pPr>
              <w:pStyle w:val="OdsStandard"/>
              <w:ind w:left="0"/>
              <w:rPr>
                <w:sz w:val="18"/>
                <w:szCs w:val="18"/>
              </w:rPr>
            </w:pPr>
            <w:r w:rsidRPr="002C64A1">
              <w:rPr>
                <w:b/>
                <w:sz w:val="18"/>
                <w:szCs w:val="18"/>
              </w:rPr>
              <w:t>Value</w:t>
            </w:r>
          </w:p>
        </w:tc>
        <w:tc>
          <w:tcPr>
            <w:tcW w:w="1118" w:type="dxa"/>
          </w:tcPr>
          <w:p w:rsidR="004D383D" w:rsidRPr="002C64A1" w:rsidRDefault="004D383D" w:rsidP="002C64A1">
            <w:pPr>
              <w:pStyle w:val="OdsStandard"/>
              <w:ind w:left="0"/>
              <w:jc w:val="center"/>
              <w:rPr>
                <w:sz w:val="18"/>
                <w:szCs w:val="18"/>
              </w:rPr>
            </w:pPr>
          </w:p>
        </w:tc>
      </w:tr>
      <w:tr w:rsidR="002C64A1" w:rsidTr="002C64A1">
        <w:tc>
          <w:tcPr>
            <w:tcW w:w="706" w:type="dxa"/>
          </w:tcPr>
          <w:p w:rsidR="004D383D" w:rsidRPr="002C64A1" w:rsidRDefault="004D383D" w:rsidP="002C64A1">
            <w:pPr>
              <w:pStyle w:val="OdsStandard"/>
              <w:ind w:left="0"/>
              <w:jc w:val="center"/>
              <w:rPr>
                <w:sz w:val="18"/>
                <w:szCs w:val="18"/>
              </w:rPr>
            </w:pPr>
          </w:p>
        </w:tc>
        <w:tc>
          <w:tcPr>
            <w:tcW w:w="950" w:type="dxa"/>
          </w:tcPr>
          <w:p w:rsidR="004D383D" w:rsidRPr="002C64A1" w:rsidRDefault="004D383D" w:rsidP="002C64A1">
            <w:pPr>
              <w:pStyle w:val="OdsStandard"/>
              <w:ind w:left="0"/>
              <w:jc w:val="center"/>
              <w:rPr>
                <w:sz w:val="18"/>
                <w:szCs w:val="18"/>
              </w:rPr>
            </w:pPr>
          </w:p>
        </w:tc>
        <w:tc>
          <w:tcPr>
            <w:tcW w:w="1208" w:type="dxa"/>
          </w:tcPr>
          <w:p w:rsidR="004D383D" w:rsidRPr="002C64A1" w:rsidRDefault="00282EBE" w:rsidP="002C64A1">
            <w:pPr>
              <w:pStyle w:val="OdsStandard"/>
              <w:ind w:left="0"/>
              <w:jc w:val="center"/>
              <w:rPr>
                <w:sz w:val="18"/>
                <w:szCs w:val="18"/>
              </w:rPr>
            </w:pPr>
            <w:r w:rsidRPr="002C64A1">
              <w:rPr>
                <w:sz w:val="18"/>
                <w:szCs w:val="18"/>
              </w:rPr>
              <w:t>1</w:t>
            </w:r>
          </w:p>
        </w:tc>
        <w:tc>
          <w:tcPr>
            <w:tcW w:w="5382" w:type="dxa"/>
          </w:tcPr>
          <w:p w:rsidR="00282EBE" w:rsidRPr="002C64A1" w:rsidRDefault="00282EBE" w:rsidP="002C64A1">
            <w:pPr>
              <w:pStyle w:val="OdsStandard"/>
              <w:ind w:left="0"/>
              <w:rPr>
                <w:sz w:val="18"/>
                <w:szCs w:val="18"/>
              </w:rPr>
            </w:pPr>
            <w:r w:rsidRPr="002C64A1">
              <w:rPr>
                <w:sz w:val="18"/>
                <w:szCs w:val="18"/>
              </w:rPr>
              <w:t xml:space="preserve">Waiting Delay Value Hour </w:t>
            </w:r>
          </w:p>
          <w:p w:rsidR="00282EBE" w:rsidRPr="002C64A1" w:rsidRDefault="00282EBE" w:rsidP="002C64A1">
            <w:pPr>
              <w:pStyle w:val="OdsStandard"/>
              <w:ind w:left="0"/>
              <w:rPr>
                <w:sz w:val="18"/>
                <w:szCs w:val="18"/>
              </w:rPr>
            </w:pPr>
            <w:r w:rsidRPr="002C64A1">
              <w:rPr>
                <w:sz w:val="18"/>
                <w:szCs w:val="18"/>
              </w:rPr>
              <w:t>- coded exactly in the same way as the hour field of the TP-Service-Centre-Time-Stamp TS 23.040</w:t>
            </w:r>
          </w:p>
        </w:tc>
        <w:tc>
          <w:tcPr>
            <w:tcW w:w="1118" w:type="dxa"/>
          </w:tcPr>
          <w:p w:rsidR="004D383D" w:rsidRPr="002C64A1" w:rsidRDefault="004D383D" w:rsidP="002C64A1">
            <w:pPr>
              <w:pStyle w:val="OdsStandard"/>
              <w:ind w:left="0"/>
              <w:jc w:val="center"/>
              <w:rPr>
                <w:sz w:val="18"/>
                <w:szCs w:val="18"/>
              </w:rPr>
            </w:pPr>
            <w:r w:rsidRPr="002C64A1">
              <w:rPr>
                <w:sz w:val="18"/>
                <w:szCs w:val="18"/>
              </w:rPr>
              <w:t>M</w:t>
            </w:r>
          </w:p>
        </w:tc>
      </w:tr>
      <w:tr w:rsidR="002C64A1" w:rsidTr="002C64A1">
        <w:tc>
          <w:tcPr>
            <w:tcW w:w="706" w:type="dxa"/>
          </w:tcPr>
          <w:p w:rsidR="00282EBE" w:rsidRPr="002C64A1" w:rsidRDefault="00282EBE" w:rsidP="002C64A1">
            <w:pPr>
              <w:pStyle w:val="OdsStandard"/>
              <w:ind w:left="0"/>
              <w:jc w:val="center"/>
              <w:rPr>
                <w:sz w:val="18"/>
                <w:szCs w:val="18"/>
              </w:rPr>
            </w:pPr>
          </w:p>
        </w:tc>
        <w:tc>
          <w:tcPr>
            <w:tcW w:w="950" w:type="dxa"/>
          </w:tcPr>
          <w:p w:rsidR="00282EBE" w:rsidRPr="002C64A1" w:rsidRDefault="00282EBE" w:rsidP="002C64A1">
            <w:pPr>
              <w:pStyle w:val="OdsStandard"/>
              <w:ind w:left="0"/>
              <w:jc w:val="center"/>
              <w:rPr>
                <w:sz w:val="18"/>
                <w:szCs w:val="18"/>
              </w:rPr>
            </w:pPr>
          </w:p>
        </w:tc>
        <w:tc>
          <w:tcPr>
            <w:tcW w:w="1208" w:type="dxa"/>
          </w:tcPr>
          <w:p w:rsidR="00282EBE" w:rsidRPr="002C64A1" w:rsidRDefault="00282EBE" w:rsidP="002C64A1">
            <w:pPr>
              <w:pStyle w:val="OdsStandard"/>
              <w:ind w:left="0"/>
              <w:jc w:val="center"/>
              <w:rPr>
                <w:sz w:val="18"/>
                <w:szCs w:val="18"/>
              </w:rPr>
            </w:pPr>
            <w:r w:rsidRPr="002C64A1">
              <w:rPr>
                <w:sz w:val="18"/>
                <w:szCs w:val="18"/>
              </w:rPr>
              <w:t>1</w:t>
            </w:r>
          </w:p>
        </w:tc>
        <w:tc>
          <w:tcPr>
            <w:tcW w:w="5382" w:type="dxa"/>
          </w:tcPr>
          <w:p w:rsidR="00282EBE" w:rsidRPr="002C64A1" w:rsidRDefault="00282EBE" w:rsidP="002C64A1">
            <w:pPr>
              <w:pStyle w:val="OdsStandard"/>
              <w:ind w:left="0"/>
              <w:rPr>
                <w:sz w:val="18"/>
                <w:szCs w:val="18"/>
              </w:rPr>
            </w:pPr>
            <w:r w:rsidRPr="002C64A1">
              <w:rPr>
                <w:sz w:val="18"/>
                <w:szCs w:val="18"/>
              </w:rPr>
              <w:t>Waiting Delay Value Minutes</w:t>
            </w:r>
          </w:p>
          <w:p w:rsidR="00282EBE" w:rsidRPr="002C64A1" w:rsidRDefault="00282EBE" w:rsidP="002C64A1">
            <w:pPr>
              <w:pStyle w:val="OdsStandard"/>
              <w:ind w:left="0"/>
              <w:rPr>
                <w:sz w:val="18"/>
                <w:szCs w:val="18"/>
              </w:rPr>
            </w:pPr>
            <w:r w:rsidRPr="002C64A1">
              <w:rPr>
                <w:sz w:val="18"/>
                <w:szCs w:val="18"/>
              </w:rPr>
              <w:t>- coded exactly in the same way as the minute field of the TP-Service-Centre-Time-Stamp TS 23.040</w:t>
            </w:r>
          </w:p>
        </w:tc>
        <w:tc>
          <w:tcPr>
            <w:tcW w:w="1118" w:type="dxa"/>
          </w:tcPr>
          <w:p w:rsidR="00282EBE" w:rsidRPr="002C64A1" w:rsidRDefault="00282EBE" w:rsidP="002C64A1">
            <w:pPr>
              <w:pStyle w:val="OdsStandard"/>
              <w:ind w:left="0"/>
              <w:jc w:val="center"/>
              <w:rPr>
                <w:sz w:val="18"/>
                <w:szCs w:val="18"/>
              </w:rPr>
            </w:pPr>
            <w:r w:rsidRPr="002C64A1">
              <w:rPr>
                <w:sz w:val="18"/>
                <w:szCs w:val="18"/>
              </w:rPr>
              <w:t>M</w:t>
            </w:r>
          </w:p>
        </w:tc>
      </w:tr>
      <w:tr w:rsidR="002C64A1" w:rsidTr="002C64A1">
        <w:tc>
          <w:tcPr>
            <w:tcW w:w="706" w:type="dxa"/>
          </w:tcPr>
          <w:p w:rsidR="00282EBE" w:rsidRPr="002C64A1" w:rsidRDefault="00282EBE" w:rsidP="002C64A1">
            <w:pPr>
              <w:pStyle w:val="OdsStandard"/>
              <w:ind w:left="0"/>
              <w:jc w:val="center"/>
              <w:rPr>
                <w:sz w:val="18"/>
                <w:szCs w:val="18"/>
              </w:rPr>
            </w:pPr>
          </w:p>
        </w:tc>
        <w:tc>
          <w:tcPr>
            <w:tcW w:w="950" w:type="dxa"/>
          </w:tcPr>
          <w:p w:rsidR="00282EBE" w:rsidRPr="002C64A1" w:rsidRDefault="00282EBE" w:rsidP="002C64A1">
            <w:pPr>
              <w:pStyle w:val="OdsStandard"/>
              <w:ind w:left="0"/>
              <w:jc w:val="center"/>
              <w:rPr>
                <w:sz w:val="18"/>
                <w:szCs w:val="18"/>
              </w:rPr>
            </w:pPr>
          </w:p>
        </w:tc>
        <w:tc>
          <w:tcPr>
            <w:tcW w:w="1208" w:type="dxa"/>
          </w:tcPr>
          <w:p w:rsidR="00282EBE" w:rsidRPr="002C64A1" w:rsidRDefault="00282EBE" w:rsidP="002C64A1">
            <w:pPr>
              <w:pStyle w:val="OdsStandard"/>
              <w:ind w:left="0"/>
              <w:jc w:val="center"/>
              <w:rPr>
                <w:sz w:val="18"/>
                <w:szCs w:val="18"/>
              </w:rPr>
            </w:pPr>
            <w:r w:rsidRPr="002C64A1">
              <w:rPr>
                <w:sz w:val="18"/>
                <w:szCs w:val="18"/>
              </w:rPr>
              <w:t>1</w:t>
            </w:r>
          </w:p>
        </w:tc>
        <w:tc>
          <w:tcPr>
            <w:tcW w:w="5382" w:type="dxa"/>
          </w:tcPr>
          <w:p w:rsidR="00282EBE" w:rsidRPr="002C64A1" w:rsidRDefault="00282EBE" w:rsidP="002C64A1">
            <w:pPr>
              <w:pStyle w:val="OdsStandard"/>
              <w:ind w:left="0"/>
              <w:rPr>
                <w:sz w:val="18"/>
                <w:szCs w:val="18"/>
              </w:rPr>
            </w:pPr>
            <w:r w:rsidRPr="002C64A1">
              <w:rPr>
                <w:sz w:val="18"/>
                <w:szCs w:val="18"/>
              </w:rPr>
              <w:t>Waiting Delay Value Seconds</w:t>
            </w:r>
          </w:p>
          <w:p w:rsidR="00282EBE" w:rsidRPr="002C64A1" w:rsidRDefault="00282EBE" w:rsidP="002C64A1">
            <w:pPr>
              <w:pStyle w:val="OdsStandard"/>
              <w:ind w:left="0"/>
              <w:rPr>
                <w:sz w:val="18"/>
                <w:szCs w:val="18"/>
              </w:rPr>
            </w:pPr>
            <w:r w:rsidRPr="002C64A1">
              <w:rPr>
                <w:sz w:val="18"/>
                <w:szCs w:val="18"/>
              </w:rPr>
              <w:t>- coded exactly in the same way as the second field of the TP-Service-Centre-Time-Stamp TS 23.040</w:t>
            </w:r>
          </w:p>
        </w:tc>
        <w:tc>
          <w:tcPr>
            <w:tcW w:w="1118" w:type="dxa"/>
          </w:tcPr>
          <w:p w:rsidR="00282EBE" w:rsidRPr="002C64A1" w:rsidRDefault="00282EBE" w:rsidP="002C64A1">
            <w:pPr>
              <w:pStyle w:val="OdsStandard"/>
              <w:ind w:left="0"/>
              <w:jc w:val="center"/>
              <w:rPr>
                <w:sz w:val="18"/>
                <w:szCs w:val="18"/>
              </w:rPr>
            </w:pPr>
            <w:r w:rsidRPr="002C64A1">
              <w:rPr>
                <w:sz w:val="18"/>
                <w:szCs w:val="18"/>
              </w:rPr>
              <w:t>M</w:t>
            </w:r>
          </w:p>
        </w:tc>
      </w:tr>
    </w:tbl>
    <w:p w:rsidR="004D383D" w:rsidRDefault="004D383D" w:rsidP="00DF6D85">
      <w:pPr>
        <w:pStyle w:val="OdsStandard"/>
        <w:ind w:firstLine="708"/>
      </w:pPr>
    </w:p>
    <w:p w:rsidR="00DF6D85" w:rsidRPr="00621C78" w:rsidRDefault="00CB6571" w:rsidP="00621C78">
      <w:pPr>
        <w:pStyle w:val="OdsStandard"/>
        <w:spacing w:after="120"/>
      </w:pPr>
      <w:r w:rsidRPr="00621C78">
        <w:t xml:space="preserve">Table </w:t>
      </w:r>
      <w:r w:rsidR="00DC75AE">
        <w:t>3</w:t>
      </w:r>
      <w:r w:rsidRPr="00621C78">
        <w:t>.</w:t>
      </w:r>
      <w:r w:rsidR="00AB0C93" w:rsidRPr="00621C78">
        <w:t>1</w:t>
      </w:r>
      <w:r w:rsidR="004D383D">
        <w:t>1</w:t>
      </w:r>
      <w:r w:rsidRPr="00621C78">
        <w:t>: Retry Report Failure</w:t>
      </w: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97"/>
        <w:gridCol w:w="1208"/>
        <w:gridCol w:w="5382"/>
        <w:gridCol w:w="1118"/>
      </w:tblGrid>
      <w:tr w:rsidR="00DF6D85" w:rsidTr="002C64A1">
        <w:tc>
          <w:tcPr>
            <w:tcW w:w="706" w:type="dxa"/>
            <w:shd w:val="clear" w:color="auto" w:fill="C0C0C0"/>
          </w:tcPr>
          <w:p w:rsidR="00DF6D85" w:rsidRPr="002C64A1" w:rsidRDefault="00DF6D85" w:rsidP="002C64A1">
            <w:pPr>
              <w:pStyle w:val="OdsStandard"/>
              <w:ind w:left="0"/>
              <w:jc w:val="center"/>
              <w:rPr>
                <w:b/>
                <w:sz w:val="18"/>
                <w:szCs w:val="18"/>
              </w:rPr>
            </w:pPr>
            <w:r w:rsidRPr="002C64A1">
              <w:rPr>
                <w:b/>
                <w:sz w:val="18"/>
                <w:szCs w:val="18"/>
              </w:rPr>
              <w:t>Tag</w:t>
            </w:r>
          </w:p>
        </w:tc>
        <w:tc>
          <w:tcPr>
            <w:tcW w:w="1097" w:type="dxa"/>
            <w:shd w:val="clear" w:color="auto" w:fill="C0C0C0"/>
          </w:tcPr>
          <w:p w:rsidR="00DF6D85" w:rsidRPr="002C64A1" w:rsidRDefault="00DF6D85" w:rsidP="002C64A1">
            <w:pPr>
              <w:pStyle w:val="OdsStandard"/>
              <w:ind w:left="0"/>
              <w:jc w:val="center"/>
              <w:rPr>
                <w:b/>
                <w:sz w:val="18"/>
                <w:szCs w:val="18"/>
              </w:rPr>
            </w:pPr>
            <w:r w:rsidRPr="002C64A1">
              <w:rPr>
                <w:b/>
                <w:sz w:val="18"/>
                <w:szCs w:val="18"/>
              </w:rPr>
              <w:t>Length</w:t>
            </w:r>
          </w:p>
        </w:tc>
        <w:tc>
          <w:tcPr>
            <w:tcW w:w="6590" w:type="dxa"/>
            <w:gridSpan w:val="2"/>
            <w:shd w:val="clear" w:color="auto" w:fill="C0C0C0"/>
          </w:tcPr>
          <w:p w:rsidR="00DF6D85" w:rsidRPr="002C64A1" w:rsidRDefault="00DF6D85" w:rsidP="002C64A1">
            <w:pPr>
              <w:pStyle w:val="OdsStandard"/>
              <w:ind w:left="0"/>
              <w:rPr>
                <w:b/>
                <w:sz w:val="18"/>
                <w:szCs w:val="18"/>
              </w:rPr>
            </w:pPr>
            <w:r w:rsidRPr="002C64A1">
              <w:rPr>
                <w:b/>
                <w:sz w:val="18"/>
                <w:szCs w:val="18"/>
              </w:rPr>
              <w:t>Name</w:t>
            </w:r>
          </w:p>
        </w:tc>
        <w:tc>
          <w:tcPr>
            <w:tcW w:w="1118" w:type="dxa"/>
            <w:shd w:val="clear" w:color="auto" w:fill="C0C0C0"/>
          </w:tcPr>
          <w:p w:rsidR="00DF6D85" w:rsidRPr="002C64A1" w:rsidRDefault="00DF6D85" w:rsidP="002C64A1">
            <w:pPr>
              <w:pStyle w:val="OdsStandard"/>
              <w:ind w:left="0"/>
              <w:jc w:val="center"/>
              <w:rPr>
                <w:sz w:val="18"/>
                <w:szCs w:val="18"/>
              </w:rPr>
            </w:pPr>
            <w:r w:rsidRPr="002C64A1">
              <w:rPr>
                <w:b/>
                <w:sz w:val="18"/>
                <w:szCs w:val="18"/>
              </w:rPr>
              <w:t>Presence</w:t>
            </w:r>
          </w:p>
        </w:tc>
      </w:tr>
      <w:tr w:rsidR="002C64A1" w:rsidTr="002C64A1">
        <w:tc>
          <w:tcPr>
            <w:tcW w:w="706" w:type="dxa"/>
          </w:tcPr>
          <w:p w:rsidR="00DF6D85" w:rsidRPr="002C64A1" w:rsidRDefault="00CB6571" w:rsidP="002C64A1">
            <w:pPr>
              <w:pStyle w:val="OdsStandard"/>
              <w:ind w:left="0"/>
              <w:jc w:val="center"/>
              <w:rPr>
                <w:sz w:val="18"/>
                <w:szCs w:val="18"/>
              </w:rPr>
            </w:pPr>
            <w:r w:rsidRPr="002C64A1">
              <w:rPr>
                <w:sz w:val="18"/>
                <w:szCs w:val="18"/>
              </w:rPr>
              <w:t>‘87’</w:t>
            </w:r>
          </w:p>
        </w:tc>
        <w:tc>
          <w:tcPr>
            <w:tcW w:w="1097" w:type="dxa"/>
          </w:tcPr>
          <w:p w:rsidR="00DF6D85" w:rsidRPr="002C64A1" w:rsidRDefault="004D383D" w:rsidP="002C64A1">
            <w:pPr>
              <w:pStyle w:val="OdsStandard"/>
              <w:ind w:left="0"/>
              <w:jc w:val="center"/>
              <w:rPr>
                <w:sz w:val="18"/>
                <w:szCs w:val="18"/>
              </w:rPr>
            </w:pPr>
            <w:r w:rsidRPr="002C64A1">
              <w:rPr>
                <w:sz w:val="18"/>
                <w:szCs w:val="18"/>
              </w:rPr>
              <w:t>A + B + C</w:t>
            </w:r>
          </w:p>
        </w:tc>
        <w:tc>
          <w:tcPr>
            <w:tcW w:w="6590" w:type="dxa"/>
            <w:gridSpan w:val="2"/>
            <w:tcBorders>
              <w:bottom w:val="single" w:sz="4" w:space="0" w:color="auto"/>
            </w:tcBorders>
          </w:tcPr>
          <w:p w:rsidR="00DF6D85" w:rsidRPr="002C64A1" w:rsidRDefault="00CB6571" w:rsidP="002C64A1">
            <w:pPr>
              <w:pStyle w:val="OdsStandard"/>
              <w:ind w:left="0"/>
              <w:rPr>
                <w:sz w:val="18"/>
                <w:szCs w:val="18"/>
              </w:rPr>
            </w:pPr>
            <w:r w:rsidRPr="002C64A1">
              <w:rPr>
                <w:sz w:val="18"/>
                <w:szCs w:val="18"/>
              </w:rPr>
              <w:t>Retry Report Failure</w:t>
            </w:r>
          </w:p>
        </w:tc>
        <w:tc>
          <w:tcPr>
            <w:tcW w:w="1118" w:type="dxa"/>
          </w:tcPr>
          <w:p w:rsidR="00DF6D85" w:rsidRPr="002C64A1" w:rsidRDefault="00E20C07" w:rsidP="002C64A1">
            <w:pPr>
              <w:pStyle w:val="OdsStandard"/>
              <w:ind w:left="0"/>
              <w:jc w:val="center"/>
              <w:rPr>
                <w:sz w:val="18"/>
                <w:szCs w:val="18"/>
              </w:rPr>
            </w:pPr>
            <w:r w:rsidRPr="002C64A1">
              <w:rPr>
                <w:sz w:val="18"/>
                <w:szCs w:val="18"/>
              </w:rPr>
              <w:t>M</w:t>
            </w:r>
          </w:p>
        </w:tc>
      </w:tr>
      <w:tr w:rsidR="002C64A1" w:rsidTr="002C64A1">
        <w:tc>
          <w:tcPr>
            <w:tcW w:w="706" w:type="dxa"/>
          </w:tcPr>
          <w:p w:rsidR="00E20C07" w:rsidRPr="002C64A1" w:rsidRDefault="00E20C07" w:rsidP="002C64A1">
            <w:pPr>
              <w:pStyle w:val="OdsStandard"/>
              <w:ind w:left="0"/>
              <w:jc w:val="center"/>
              <w:rPr>
                <w:sz w:val="18"/>
                <w:szCs w:val="18"/>
              </w:rPr>
            </w:pPr>
          </w:p>
        </w:tc>
        <w:tc>
          <w:tcPr>
            <w:tcW w:w="1097" w:type="dxa"/>
          </w:tcPr>
          <w:p w:rsidR="00E20C07" w:rsidRPr="002C64A1" w:rsidRDefault="00E20C07" w:rsidP="002C64A1">
            <w:pPr>
              <w:pStyle w:val="OdsStandard"/>
              <w:ind w:left="0"/>
              <w:jc w:val="center"/>
              <w:rPr>
                <w:sz w:val="18"/>
                <w:szCs w:val="18"/>
              </w:rPr>
            </w:pPr>
          </w:p>
        </w:tc>
        <w:tc>
          <w:tcPr>
            <w:tcW w:w="1208" w:type="dxa"/>
            <w:tcBorders>
              <w:bottom w:val="single" w:sz="4" w:space="0" w:color="auto"/>
            </w:tcBorders>
            <w:shd w:val="clear" w:color="auto" w:fill="C0C0C0"/>
          </w:tcPr>
          <w:p w:rsidR="00E20C07" w:rsidRPr="002C64A1" w:rsidRDefault="00E20C07" w:rsidP="002C64A1">
            <w:pPr>
              <w:pStyle w:val="OdsStandard"/>
              <w:ind w:left="0"/>
              <w:jc w:val="center"/>
              <w:rPr>
                <w:sz w:val="18"/>
                <w:szCs w:val="18"/>
              </w:rPr>
            </w:pPr>
            <w:r w:rsidRPr="002C64A1">
              <w:rPr>
                <w:b/>
                <w:sz w:val="18"/>
                <w:szCs w:val="18"/>
              </w:rPr>
              <w:t>Length</w:t>
            </w:r>
          </w:p>
        </w:tc>
        <w:tc>
          <w:tcPr>
            <w:tcW w:w="5382" w:type="dxa"/>
            <w:tcBorders>
              <w:bottom w:val="single" w:sz="4" w:space="0" w:color="auto"/>
            </w:tcBorders>
            <w:shd w:val="clear" w:color="auto" w:fill="C0C0C0"/>
          </w:tcPr>
          <w:p w:rsidR="00E20C07" w:rsidRPr="002C64A1" w:rsidRDefault="00E20C07" w:rsidP="002C64A1">
            <w:pPr>
              <w:pStyle w:val="OdsStandard"/>
              <w:ind w:left="0"/>
              <w:rPr>
                <w:sz w:val="18"/>
                <w:szCs w:val="18"/>
              </w:rPr>
            </w:pPr>
            <w:r w:rsidRPr="002C64A1">
              <w:rPr>
                <w:b/>
                <w:sz w:val="18"/>
                <w:szCs w:val="18"/>
              </w:rPr>
              <w:t>Value</w:t>
            </w:r>
          </w:p>
        </w:tc>
        <w:tc>
          <w:tcPr>
            <w:tcW w:w="1118" w:type="dxa"/>
          </w:tcPr>
          <w:p w:rsidR="00E20C07" w:rsidRPr="002C64A1" w:rsidRDefault="00E20C07" w:rsidP="002C64A1">
            <w:pPr>
              <w:pStyle w:val="OdsStandard"/>
              <w:ind w:left="0"/>
              <w:jc w:val="center"/>
              <w:rPr>
                <w:sz w:val="18"/>
                <w:szCs w:val="18"/>
              </w:rPr>
            </w:pPr>
          </w:p>
        </w:tc>
      </w:tr>
      <w:tr w:rsidR="002C64A1" w:rsidTr="002C64A1">
        <w:tc>
          <w:tcPr>
            <w:tcW w:w="706" w:type="dxa"/>
          </w:tcPr>
          <w:p w:rsidR="00E20C07" w:rsidRPr="002C64A1" w:rsidRDefault="00E20C07" w:rsidP="002C64A1">
            <w:pPr>
              <w:pStyle w:val="OdsStandard"/>
              <w:ind w:left="0"/>
              <w:jc w:val="center"/>
              <w:rPr>
                <w:sz w:val="18"/>
                <w:szCs w:val="18"/>
              </w:rPr>
            </w:pPr>
          </w:p>
        </w:tc>
        <w:tc>
          <w:tcPr>
            <w:tcW w:w="1097" w:type="dxa"/>
          </w:tcPr>
          <w:p w:rsidR="00E20C07" w:rsidRPr="002C64A1" w:rsidRDefault="00E20C07" w:rsidP="002C64A1">
            <w:pPr>
              <w:pStyle w:val="OdsStandard"/>
              <w:ind w:left="0"/>
              <w:jc w:val="center"/>
              <w:rPr>
                <w:sz w:val="18"/>
                <w:szCs w:val="18"/>
              </w:rPr>
            </w:pPr>
          </w:p>
        </w:tc>
        <w:tc>
          <w:tcPr>
            <w:tcW w:w="1208" w:type="dxa"/>
            <w:shd w:val="clear" w:color="auto" w:fill="CCFFCC"/>
          </w:tcPr>
          <w:p w:rsidR="004D383D" w:rsidRPr="002C64A1" w:rsidRDefault="004D383D" w:rsidP="002C64A1">
            <w:pPr>
              <w:pStyle w:val="OdsStandard"/>
              <w:ind w:left="0"/>
              <w:jc w:val="center"/>
              <w:rPr>
                <w:sz w:val="18"/>
                <w:szCs w:val="18"/>
              </w:rPr>
            </w:pPr>
            <w:r w:rsidRPr="002C64A1">
              <w:rPr>
                <w:sz w:val="18"/>
                <w:szCs w:val="18"/>
              </w:rPr>
              <w:t>A</w:t>
            </w:r>
          </w:p>
        </w:tc>
        <w:tc>
          <w:tcPr>
            <w:tcW w:w="5382" w:type="dxa"/>
            <w:shd w:val="clear" w:color="auto" w:fill="CCFFCC"/>
          </w:tcPr>
          <w:p w:rsidR="00E20C07" w:rsidRPr="002C64A1" w:rsidRDefault="00E20C07" w:rsidP="002C64A1">
            <w:pPr>
              <w:pStyle w:val="OdsStandard"/>
              <w:ind w:left="0"/>
              <w:rPr>
                <w:sz w:val="18"/>
                <w:szCs w:val="18"/>
              </w:rPr>
            </w:pPr>
            <w:r w:rsidRPr="002C64A1">
              <w:rPr>
                <w:sz w:val="18"/>
                <w:szCs w:val="18"/>
              </w:rPr>
              <w:t>TP-Destination Address Parameter</w:t>
            </w:r>
          </w:p>
        </w:tc>
        <w:tc>
          <w:tcPr>
            <w:tcW w:w="1118" w:type="dxa"/>
          </w:tcPr>
          <w:p w:rsidR="00E20C07" w:rsidRPr="002C64A1" w:rsidRDefault="00E20C07" w:rsidP="002C64A1">
            <w:pPr>
              <w:pStyle w:val="OdsStandard"/>
              <w:ind w:left="0"/>
              <w:jc w:val="center"/>
              <w:rPr>
                <w:sz w:val="18"/>
                <w:szCs w:val="18"/>
              </w:rPr>
            </w:pPr>
            <w:r w:rsidRPr="002C64A1">
              <w:rPr>
                <w:sz w:val="18"/>
                <w:szCs w:val="18"/>
              </w:rPr>
              <w:t>O</w:t>
            </w:r>
          </w:p>
        </w:tc>
      </w:tr>
      <w:tr w:rsidR="002C64A1" w:rsidTr="002C64A1">
        <w:tc>
          <w:tcPr>
            <w:tcW w:w="706" w:type="dxa"/>
          </w:tcPr>
          <w:p w:rsidR="009D2CDD" w:rsidRPr="002C64A1" w:rsidRDefault="009D2CDD" w:rsidP="002C64A1">
            <w:pPr>
              <w:pStyle w:val="OdsStandard"/>
              <w:ind w:left="0"/>
              <w:jc w:val="center"/>
              <w:rPr>
                <w:sz w:val="18"/>
                <w:szCs w:val="18"/>
              </w:rPr>
            </w:pPr>
          </w:p>
        </w:tc>
        <w:tc>
          <w:tcPr>
            <w:tcW w:w="1097" w:type="dxa"/>
          </w:tcPr>
          <w:p w:rsidR="009D2CDD" w:rsidRPr="002C64A1" w:rsidRDefault="009D2CDD" w:rsidP="002C64A1">
            <w:pPr>
              <w:pStyle w:val="OdsStandard"/>
              <w:ind w:left="0"/>
              <w:jc w:val="center"/>
              <w:rPr>
                <w:sz w:val="18"/>
                <w:szCs w:val="18"/>
              </w:rPr>
            </w:pPr>
          </w:p>
        </w:tc>
        <w:tc>
          <w:tcPr>
            <w:tcW w:w="1208" w:type="dxa"/>
            <w:shd w:val="clear" w:color="auto" w:fill="CCFFCC"/>
          </w:tcPr>
          <w:p w:rsidR="009D2CDD" w:rsidRPr="002C64A1" w:rsidRDefault="004D383D" w:rsidP="002C64A1">
            <w:pPr>
              <w:pStyle w:val="OdsStandard"/>
              <w:ind w:left="0"/>
              <w:jc w:val="center"/>
              <w:rPr>
                <w:sz w:val="18"/>
                <w:szCs w:val="18"/>
              </w:rPr>
            </w:pPr>
            <w:r w:rsidRPr="002C64A1">
              <w:rPr>
                <w:sz w:val="18"/>
                <w:szCs w:val="18"/>
              </w:rPr>
              <w:t>B</w:t>
            </w:r>
          </w:p>
        </w:tc>
        <w:tc>
          <w:tcPr>
            <w:tcW w:w="5382" w:type="dxa"/>
            <w:shd w:val="clear" w:color="auto" w:fill="CCFFCC"/>
          </w:tcPr>
          <w:p w:rsidR="009D2CDD" w:rsidRPr="002C64A1" w:rsidRDefault="009D2CDD" w:rsidP="002C64A1">
            <w:pPr>
              <w:pStyle w:val="OdsStandard"/>
              <w:ind w:left="0"/>
              <w:rPr>
                <w:sz w:val="18"/>
                <w:szCs w:val="18"/>
              </w:rPr>
            </w:pPr>
            <w:smartTag w:uri="urn:schemas-microsoft-com:office:smarttags" w:element="place">
              <w:smartTag w:uri="urn:schemas-microsoft-com:office:smarttags" w:element="PlaceName">
                <w:r w:rsidRPr="002C64A1">
                  <w:rPr>
                    <w:sz w:val="18"/>
                    <w:szCs w:val="18"/>
                  </w:rPr>
                  <w:t>Service</w:t>
                </w:r>
              </w:smartTag>
              <w:r w:rsidRPr="002C64A1">
                <w:rPr>
                  <w:sz w:val="18"/>
                  <w:szCs w:val="18"/>
                </w:rPr>
                <w:t xml:space="preserve"> </w:t>
              </w:r>
              <w:smartTag w:uri="urn:schemas-microsoft-com:office:smarttags" w:element="PlaceType">
                <w:r w:rsidRPr="002C64A1">
                  <w:rPr>
                    <w:sz w:val="18"/>
                    <w:szCs w:val="18"/>
                    <w:lang w:val="en-US"/>
                  </w:rPr>
                  <w:t>Center</w:t>
                </w:r>
              </w:smartTag>
            </w:smartTag>
            <w:r w:rsidRPr="002C64A1">
              <w:rPr>
                <w:sz w:val="18"/>
                <w:szCs w:val="18"/>
              </w:rPr>
              <w:t xml:space="preserve"> Address</w:t>
            </w:r>
          </w:p>
        </w:tc>
        <w:tc>
          <w:tcPr>
            <w:tcW w:w="1118" w:type="dxa"/>
          </w:tcPr>
          <w:p w:rsidR="009D2CDD" w:rsidRPr="002C64A1" w:rsidRDefault="009D2CDD" w:rsidP="002C64A1">
            <w:pPr>
              <w:pStyle w:val="OdsStandard"/>
              <w:ind w:left="0"/>
              <w:jc w:val="center"/>
              <w:rPr>
                <w:sz w:val="18"/>
                <w:szCs w:val="18"/>
              </w:rPr>
            </w:pPr>
            <w:r w:rsidRPr="002C64A1">
              <w:rPr>
                <w:sz w:val="18"/>
                <w:szCs w:val="18"/>
              </w:rPr>
              <w:t>O</w:t>
            </w:r>
          </w:p>
        </w:tc>
      </w:tr>
      <w:tr w:rsidR="002C64A1" w:rsidTr="002C64A1">
        <w:tc>
          <w:tcPr>
            <w:tcW w:w="706" w:type="dxa"/>
          </w:tcPr>
          <w:p w:rsidR="009D2CDD" w:rsidRPr="002C64A1" w:rsidRDefault="009D2CDD" w:rsidP="002C64A1">
            <w:pPr>
              <w:pStyle w:val="OdsStandard"/>
              <w:ind w:left="0"/>
              <w:jc w:val="center"/>
              <w:rPr>
                <w:sz w:val="18"/>
                <w:szCs w:val="18"/>
              </w:rPr>
            </w:pPr>
          </w:p>
        </w:tc>
        <w:tc>
          <w:tcPr>
            <w:tcW w:w="1097" w:type="dxa"/>
          </w:tcPr>
          <w:p w:rsidR="009D2CDD" w:rsidRPr="002C64A1" w:rsidRDefault="009D2CDD" w:rsidP="002C64A1">
            <w:pPr>
              <w:pStyle w:val="OdsStandard"/>
              <w:ind w:left="0"/>
              <w:jc w:val="center"/>
              <w:rPr>
                <w:sz w:val="18"/>
                <w:szCs w:val="18"/>
              </w:rPr>
            </w:pPr>
          </w:p>
        </w:tc>
        <w:tc>
          <w:tcPr>
            <w:tcW w:w="1208" w:type="dxa"/>
            <w:shd w:val="clear" w:color="auto" w:fill="CCFFCC"/>
          </w:tcPr>
          <w:p w:rsidR="009D2CDD" w:rsidRPr="002C64A1" w:rsidRDefault="004D383D" w:rsidP="002C64A1">
            <w:pPr>
              <w:pStyle w:val="OdsStandard"/>
              <w:ind w:left="0"/>
              <w:jc w:val="center"/>
              <w:rPr>
                <w:sz w:val="18"/>
                <w:szCs w:val="18"/>
              </w:rPr>
            </w:pPr>
            <w:r w:rsidRPr="002C64A1">
              <w:rPr>
                <w:sz w:val="18"/>
                <w:szCs w:val="18"/>
              </w:rPr>
              <w:t>C</w:t>
            </w:r>
          </w:p>
        </w:tc>
        <w:tc>
          <w:tcPr>
            <w:tcW w:w="5382" w:type="dxa"/>
            <w:shd w:val="clear" w:color="auto" w:fill="CCFFCC"/>
          </w:tcPr>
          <w:p w:rsidR="009D2CDD" w:rsidRPr="002C64A1" w:rsidRDefault="009D2CDD" w:rsidP="002C64A1">
            <w:pPr>
              <w:pStyle w:val="OdsStandard"/>
              <w:ind w:left="0"/>
              <w:rPr>
                <w:sz w:val="18"/>
                <w:szCs w:val="18"/>
              </w:rPr>
            </w:pPr>
            <w:r w:rsidRPr="002C64A1">
              <w:rPr>
                <w:sz w:val="18"/>
                <w:szCs w:val="18"/>
              </w:rPr>
              <w:t>Alpha Identifier</w:t>
            </w:r>
          </w:p>
        </w:tc>
        <w:tc>
          <w:tcPr>
            <w:tcW w:w="1118" w:type="dxa"/>
          </w:tcPr>
          <w:p w:rsidR="009D2CDD" w:rsidRPr="002C64A1" w:rsidRDefault="009D2CDD" w:rsidP="002C64A1">
            <w:pPr>
              <w:pStyle w:val="OdsStandard"/>
              <w:ind w:left="0"/>
              <w:jc w:val="center"/>
              <w:rPr>
                <w:sz w:val="18"/>
                <w:szCs w:val="18"/>
              </w:rPr>
            </w:pPr>
            <w:r w:rsidRPr="002C64A1">
              <w:rPr>
                <w:sz w:val="18"/>
                <w:szCs w:val="18"/>
              </w:rPr>
              <w:t>O</w:t>
            </w:r>
          </w:p>
        </w:tc>
      </w:tr>
    </w:tbl>
    <w:p w:rsidR="008C5B66" w:rsidRDefault="008C5B66" w:rsidP="008C5B66">
      <w:pPr>
        <w:pStyle w:val="OdsStandard"/>
        <w:ind w:firstLine="708"/>
      </w:pPr>
    </w:p>
    <w:p w:rsidR="008C5B66" w:rsidRPr="00621C78" w:rsidRDefault="00AB0C93" w:rsidP="00621C78">
      <w:pPr>
        <w:pStyle w:val="OdsStandard"/>
        <w:spacing w:after="120"/>
      </w:pPr>
      <w:r w:rsidRPr="00621C78">
        <w:t xml:space="preserve">Table </w:t>
      </w:r>
      <w:r w:rsidR="00DC75AE">
        <w:t>3</w:t>
      </w:r>
      <w:r w:rsidRPr="00621C78">
        <w:t>.1</w:t>
      </w:r>
      <w:r w:rsidR="004D383D">
        <w:t>2</w:t>
      </w:r>
      <w:r w:rsidR="008C5B66" w:rsidRPr="00621C78">
        <w:t xml:space="preserve">: </w:t>
      </w:r>
      <w:r w:rsidR="007E47DC" w:rsidRPr="00621C78">
        <w:t>TP-Destination Address Parameter</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50"/>
        <w:gridCol w:w="1208"/>
        <w:gridCol w:w="5382"/>
        <w:gridCol w:w="1118"/>
      </w:tblGrid>
      <w:tr w:rsidR="008C5B66" w:rsidTr="002C64A1">
        <w:tc>
          <w:tcPr>
            <w:tcW w:w="706" w:type="dxa"/>
            <w:shd w:val="clear" w:color="auto" w:fill="C0C0C0"/>
          </w:tcPr>
          <w:p w:rsidR="008C5B66" w:rsidRPr="002C64A1" w:rsidRDefault="008C5B66" w:rsidP="002C64A1">
            <w:pPr>
              <w:pStyle w:val="OdsStandard"/>
              <w:ind w:left="0"/>
              <w:jc w:val="center"/>
              <w:rPr>
                <w:b/>
                <w:sz w:val="18"/>
                <w:szCs w:val="18"/>
              </w:rPr>
            </w:pPr>
            <w:r w:rsidRPr="002C64A1">
              <w:rPr>
                <w:b/>
                <w:sz w:val="18"/>
                <w:szCs w:val="18"/>
              </w:rPr>
              <w:t>Tag</w:t>
            </w:r>
          </w:p>
        </w:tc>
        <w:tc>
          <w:tcPr>
            <w:tcW w:w="950" w:type="dxa"/>
            <w:shd w:val="clear" w:color="auto" w:fill="C0C0C0"/>
          </w:tcPr>
          <w:p w:rsidR="008C5B66" w:rsidRPr="002C64A1" w:rsidRDefault="008C5B66" w:rsidP="002C64A1">
            <w:pPr>
              <w:pStyle w:val="OdsStandard"/>
              <w:ind w:left="0"/>
              <w:jc w:val="center"/>
              <w:rPr>
                <w:b/>
                <w:sz w:val="18"/>
                <w:szCs w:val="18"/>
              </w:rPr>
            </w:pPr>
            <w:r w:rsidRPr="002C64A1">
              <w:rPr>
                <w:b/>
                <w:sz w:val="18"/>
                <w:szCs w:val="18"/>
              </w:rPr>
              <w:t>Length</w:t>
            </w:r>
          </w:p>
        </w:tc>
        <w:tc>
          <w:tcPr>
            <w:tcW w:w="6590" w:type="dxa"/>
            <w:gridSpan w:val="2"/>
            <w:shd w:val="clear" w:color="auto" w:fill="C0C0C0"/>
          </w:tcPr>
          <w:p w:rsidR="008C5B66" w:rsidRPr="002C64A1" w:rsidRDefault="008C5B66" w:rsidP="002C64A1">
            <w:pPr>
              <w:pStyle w:val="OdsStandard"/>
              <w:ind w:left="0"/>
              <w:rPr>
                <w:b/>
                <w:sz w:val="18"/>
                <w:szCs w:val="18"/>
              </w:rPr>
            </w:pPr>
            <w:r w:rsidRPr="002C64A1">
              <w:rPr>
                <w:b/>
                <w:sz w:val="18"/>
                <w:szCs w:val="18"/>
              </w:rPr>
              <w:t>Name</w:t>
            </w:r>
          </w:p>
        </w:tc>
        <w:tc>
          <w:tcPr>
            <w:tcW w:w="1118" w:type="dxa"/>
            <w:shd w:val="clear" w:color="auto" w:fill="C0C0C0"/>
          </w:tcPr>
          <w:p w:rsidR="008C5B66" w:rsidRPr="002C64A1" w:rsidRDefault="008C5B66" w:rsidP="002C64A1">
            <w:pPr>
              <w:pStyle w:val="OdsStandard"/>
              <w:ind w:left="0"/>
              <w:jc w:val="center"/>
              <w:rPr>
                <w:sz w:val="18"/>
                <w:szCs w:val="18"/>
              </w:rPr>
            </w:pPr>
            <w:r w:rsidRPr="002C64A1">
              <w:rPr>
                <w:b/>
                <w:sz w:val="18"/>
                <w:szCs w:val="18"/>
              </w:rPr>
              <w:t>Presence</w:t>
            </w:r>
          </w:p>
        </w:tc>
      </w:tr>
      <w:tr w:rsidR="002C64A1" w:rsidTr="002C64A1">
        <w:tc>
          <w:tcPr>
            <w:tcW w:w="706" w:type="dxa"/>
          </w:tcPr>
          <w:p w:rsidR="008C5B66" w:rsidRPr="002C64A1" w:rsidRDefault="008C5B66" w:rsidP="002C64A1">
            <w:pPr>
              <w:pStyle w:val="OdsStandard"/>
              <w:ind w:left="0"/>
              <w:jc w:val="center"/>
              <w:rPr>
                <w:sz w:val="18"/>
                <w:szCs w:val="18"/>
              </w:rPr>
            </w:pPr>
            <w:r w:rsidRPr="002C64A1">
              <w:rPr>
                <w:sz w:val="18"/>
                <w:szCs w:val="18"/>
              </w:rPr>
              <w:t>‘</w:t>
            </w:r>
            <w:r w:rsidR="000973BA" w:rsidRPr="002C64A1">
              <w:rPr>
                <w:sz w:val="18"/>
                <w:szCs w:val="18"/>
              </w:rPr>
              <w:t>8D</w:t>
            </w:r>
            <w:r w:rsidRPr="002C64A1">
              <w:rPr>
                <w:sz w:val="18"/>
                <w:szCs w:val="18"/>
              </w:rPr>
              <w:t>’</w:t>
            </w:r>
          </w:p>
        </w:tc>
        <w:tc>
          <w:tcPr>
            <w:tcW w:w="950" w:type="dxa"/>
          </w:tcPr>
          <w:p w:rsidR="008C5B66" w:rsidRPr="002C64A1" w:rsidRDefault="00071E16" w:rsidP="002C64A1">
            <w:pPr>
              <w:pStyle w:val="OdsStandard"/>
              <w:ind w:left="0"/>
              <w:jc w:val="center"/>
              <w:rPr>
                <w:sz w:val="18"/>
                <w:szCs w:val="18"/>
              </w:rPr>
            </w:pPr>
            <w:r w:rsidRPr="002C64A1">
              <w:rPr>
                <w:sz w:val="18"/>
                <w:szCs w:val="18"/>
              </w:rPr>
              <w:t>3</w:t>
            </w:r>
            <w:r w:rsidR="000973BA" w:rsidRPr="002C64A1">
              <w:rPr>
                <w:sz w:val="18"/>
                <w:szCs w:val="18"/>
              </w:rPr>
              <w:t xml:space="preserve"> – 17</w:t>
            </w:r>
          </w:p>
        </w:tc>
        <w:tc>
          <w:tcPr>
            <w:tcW w:w="6590" w:type="dxa"/>
            <w:gridSpan w:val="2"/>
            <w:tcBorders>
              <w:bottom w:val="single" w:sz="4" w:space="0" w:color="auto"/>
            </w:tcBorders>
          </w:tcPr>
          <w:p w:rsidR="008C5B66" w:rsidRPr="002C64A1" w:rsidRDefault="007E47DC" w:rsidP="002C64A1">
            <w:pPr>
              <w:pStyle w:val="OdsStandard"/>
              <w:ind w:left="0"/>
              <w:rPr>
                <w:sz w:val="18"/>
                <w:szCs w:val="18"/>
              </w:rPr>
            </w:pPr>
            <w:r w:rsidRPr="002C64A1">
              <w:rPr>
                <w:sz w:val="18"/>
                <w:szCs w:val="18"/>
              </w:rPr>
              <w:t>TP-Destination Address Parameter</w:t>
            </w:r>
          </w:p>
        </w:tc>
        <w:tc>
          <w:tcPr>
            <w:tcW w:w="1118" w:type="dxa"/>
          </w:tcPr>
          <w:p w:rsidR="008C5B66" w:rsidRPr="002C64A1" w:rsidRDefault="008C5B66" w:rsidP="002C64A1">
            <w:pPr>
              <w:pStyle w:val="OdsStandard"/>
              <w:ind w:left="0"/>
              <w:jc w:val="center"/>
              <w:rPr>
                <w:sz w:val="18"/>
                <w:szCs w:val="18"/>
              </w:rPr>
            </w:pPr>
            <w:r w:rsidRPr="002C64A1">
              <w:rPr>
                <w:sz w:val="18"/>
                <w:szCs w:val="18"/>
              </w:rPr>
              <w:t>M</w:t>
            </w:r>
          </w:p>
        </w:tc>
      </w:tr>
      <w:tr w:rsidR="002C64A1" w:rsidTr="002C64A1">
        <w:tc>
          <w:tcPr>
            <w:tcW w:w="706" w:type="dxa"/>
          </w:tcPr>
          <w:p w:rsidR="008C5B66" w:rsidRPr="002C64A1" w:rsidRDefault="008C5B66" w:rsidP="002C64A1">
            <w:pPr>
              <w:pStyle w:val="OdsStandard"/>
              <w:ind w:left="0"/>
              <w:jc w:val="center"/>
              <w:rPr>
                <w:sz w:val="18"/>
                <w:szCs w:val="18"/>
              </w:rPr>
            </w:pPr>
          </w:p>
        </w:tc>
        <w:tc>
          <w:tcPr>
            <w:tcW w:w="950" w:type="dxa"/>
          </w:tcPr>
          <w:p w:rsidR="008C5B66" w:rsidRPr="002C64A1" w:rsidRDefault="008C5B66" w:rsidP="002C64A1">
            <w:pPr>
              <w:pStyle w:val="OdsStandard"/>
              <w:ind w:left="0"/>
              <w:jc w:val="center"/>
              <w:rPr>
                <w:sz w:val="18"/>
                <w:szCs w:val="18"/>
              </w:rPr>
            </w:pPr>
          </w:p>
        </w:tc>
        <w:tc>
          <w:tcPr>
            <w:tcW w:w="1208" w:type="dxa"/>
            <w:shd w:val="clear" w:color="auto" w:fill="C0C0C0"/>
          </w:tcPr>
          <w:p w:rsidR="008C5B66" w:rsidRPr="002C64A1" w:rsidRDefault="008C5B66" w:rsidP="002C64A1">
            <w:pPr>
              <w:pStyle w:val="OdsStandard"/>
              <w:ind w:left="0"/>
              <w:jc w:val="center"/>
              <w:rPr>
                <w:sz w:val="18"/>
                <w:szCs w:val="18"/>
              </w:rPr>
            </w:pPr>
            <w:r w:rsidRPr="002C64A1">
              <w:rPr>
                <w:b/>
                <w:sz w:val="18"/>
                <w:szCs w:val="18"/>
              </w:rPr>
              <w:t>Length</w:t>
            </w:r>
          </w:p>
        </w:tc>
        <w:tc>
          <w:tcPr>
            <w:tcW w:w="5382" w:type="dxa"/>
            <w:shd w:val="clear" w:color="auto" w:fill="C0C0C0"/>
          </w:tcPr>
          <w:p w:rsidR="008C5B66" w:rsidRPr="002C64A1" w:rsidRDefault="008C5B66" w:rsidP="002C64A1">
            <w:pPr>
              <w:pStyle w:val="OdsStandard"/>
              <w:ind w:left="0"/>
              <w:rPr>
                <w:sz w:val="18"/>
                <w:szCs w:val="18"/>
              </w:rPr>
            </w:pPr>
            <w:r w:rsidRPr="002C64A1">
              <w:rPr>
                <w:b/>
                <w:sz w:val="18"/>
                <w:szCs w:val="18"/>
              </w:rPr>
              <w:t>Value</w:t>
            </w:r>
          </w:p>
        </w:tc>
        <w:tc>
          <w:tcPr>
            <w:tcW w:w="1118" w:type="dxa"/>
          </w:tcPr>
          <w:p w:rsidR="008C5B66" w:rsidRPr="002C64A1" w:rsidRDefault="008C5B66" w:rsidP="002C64A1">
            <w:pPr>
              <w:pStyle w:val="OdsStandard"/>
              <w:ind w:left="0"/>
              <w:jc w:val="center"/>
              <w:rPr>
                <w:sz w:val="18"/>
                <w:szCs w:val="18"/>
              </w:rPr>
            </w:pPr>
          </w:p>
        </w:tc>
      </w:tr>
      <w:tr w:rsidR="002C64A1" w:rsidTr="002C64A1">
        <w:tc>
          <w:tcPr>
            <w:tcW w:w="706" w:type="dxa"/>
          </w:tcPr>
          <w:p w:rsidR="000973BA" w:rsidRPr="002C64A1" w:rsidRDefault="000973BA" w:rsidP="002C64A1">
            <w:pPr>
              <w:pStyle w:val="OdsStandard"/>
              <w:ind w:left="0"/>
              <w:jc w:val="center"/>
              <w:rPr>
                <w:sz w:val="18"/>
                <w:szCs w:val="18"/>
              </w:rPr>
            </w:pPr>
          </w:p>
        </w:tc>
        <w:tc>
          <w:tcPr>
            <w:tcW w:w="950" w:type="dxa"/>
          </w:tcPr>
          <w:p w:rsidR="000973BA" w:rsidRPr="002C64A1" w:rsidRDefault="000973BA" w:rsidP="002C64A1">
            <w:pPr>
              <w:pStyle w:val="OdsStandard"/>
              <w:ind w:left="0"/>
              <w:jc w:val="center"/>
              <w:rPr>
                <w:sz w:val="18"/>
                <w:szCs w:val="18"/>
              </w:rPr>
            </w:pPr>
          </w:p>
        </w:tc>
        <w:tc>
          <w:tcPr>
            <w:tcW w:w="1208" w:type="dxa"/>
          </w:tcPr>
          <w:p w:rsidR="000973BA" w:rsidRPr="002C64A1" w:rsidRDefault="000973BA" w:rsidP="002C64A1">
            <w:pPr>
              <w:pStyle w:val="OdsStandard"/>
              <w:ind w:left="0"/>
              <w:jc w:val="center"/>
              <w:rPr>
                <w:sz w:val="18"/>
                <w:szCs w:val="18"/>
              </w:rPr>
            </w:pPr>
            <w:r w:rsidRPr="002C64A1">
              <w:rPr>
                <w:sz w:val="18"/>
                <w:szCs w:val="18"/>
              </w:rPr>
              <w:t>1</w:t>
            </w:r>
          </w:p>
        </w:tc>
        <w:tc>
          <w:tcPr>
            <w:tcW w:w="5382" w:type="dxa"/>
          </w:tcPr>
          <w:p w:rsidR="000973BA" w:rsidRPr="002C64A1" w:rsidRDefault="000973BA" w:rsidP="002C64A1">
            <w:pPr>
              <w:pStyle w:val="OdsStandard"/>
              <w:ind w:left="0"/>
              <w:rPr>
                <w:sz w:val="18"/>
                <w:szCs w:val="18"/>
              </w:rPr>
            </w:pPr>
            <w:r w:rsidRPr="002C64A1">
              <w:rPr>
                <w:sz w:val="18"/>
                <w:szCs w:val="18"/>
              </w:rPr>
              <w:t xml:space="preserve">Number of Digits of Destination Address </w:t>
            </w:r>
          </w:p>
        </w:tc>
        <w:tc>
          <w:tcPr>
            <w:tcW w:w="1118" w:type="dxa"/>
          </w:tcPr>
          <w:p w:rsidR="000973BA" w:rsidRPr="002C64A1" w:rsidRDefault="00BF15C3" w:rsidP="002C64A1">
            <w:pPr>
              <w:pStyle w:val="OdsStandard"/>
              <w:ind w:left="0"/>
              <w:jc w:val="center"/>
              <w:rPr>
                <w:sz w:val="18"/>
                <w:szCs w:val="18"/>
              </w:rPr>
            </w:pPr>
            <w:r w:rsidRPr="002C64A1">
              <w:rPr>
                <w:sz w:val="18"/>
                <w:szCs w:val="18"/>
              </w:rPr>
              <w:t>M</w:t>
            </w:r>
          </w:p>
        </w:tc>
      </w:tr>
      <w:tr w:rsidR="002C64A1" w:rsidTr="002C64A1">
        <w:tc>
          <w:tcPr>
            <w:tcW w:w="706" w:type="dxa"/>
          </w:tcPr>
          <w:p w:rsidR="000973BA" w:rsidRPr="002C64A1" w:rsidRDefault="000973BA" w:rsidP="002C64A1">
            <w:pPr>
              <w:pStyle w:val="OdsStandard"/>
              <w:ind w:left="0"/>
              <w:jc w:val="center"/>
              <w:rPr>
                <w:sz w:val="18"/>
                <w:szCs w:val="18"/>
              </w:rPr>
            </w:pPr>
          </w:p>
        </w:tc>
        <w:tc>
          <w:tcPr>
            <w:tcW w:w="950" w:type="dxa"/>
          </w:tcPr>
          <w:p w:rsidR="000973BA" w:rsidRPr="002C64A1" w:rsidRDefault="000973BA" w:rsidP="002C64A1">
            <w:pPr>
              <w:pStyle w:val="OdsStandard"/>
              <w:ind w:left="0"/>
              <w:jc w:val="center"/>
              <w:rPr>
                <w:sz w:val="18"/>
                <w:szCs w:val="18"/>
              </w:rPr>
            </w:pPr>
          </w:p>
        </w:tc>
        <w:tc>
          <w:tcPr>
            <w:tcW w:w="1208" w:type="dxa"/>
          </w:tcPr>
          <w:p w:rsidR="000973BA" w:rsidRPr="002C64A1" w:rsidRDefault="000973BA" w:rsidP="002C64A1">
            <w:pPr>
              <w:pStyle w:val="OdsStandard"/>
              <w:ind w:left="0"/>
              <w:jc w:val="center"/>
              <w:rPr>
                <w:sz w:val="18"/>
                <w:szCs w:val="18"/>
              </w:rPr>
            </w:pPr>
            <w:r w:rsidRPr="002C64A1">
              <w:rPr>
                <w:sz w:val="18"/>
                <w:szCs w:val="18"/>
              </w:rPr>
              <w:t>1</w:t>
            </w:r>
          </w:p>
        </w:tc>
        <w:tc>
          <w:tcPr>
            <w:tcW w:w="5382" w:type="dxa"/>
          </w:tcPr>
          <w:p w:rsidR="000973BA" w:rsidRPr="002C64A1" w:rsidRDefault="000973BA" w:rsidP="002C64A1">
            <w:pPr>
              <w:pStyle w:val="OdsStandard"/>
              <w:ind w:left="0"/>
              <w:rPr>
                <w:sz w:val="18"/>
                <w:szCs w:val="18"/>
              </w:rPr>
            </w:pPr>
            <w:r w:rsidRPr="002C64A1">
              <w:rPr>
                <w:sz w:val="18"/>
                <w:szCs w:val="18"/>
              </w:rPr>
              <w:t>TON and NPI</w:t>
            </w:r>
          </w:p>
        </w:tc>
        <w:tc>
          <w:tcPr>
            <w:tcW w:w="1118" w:type="dxa"/>
          </w:tcPr>
          <w:p w:rsidR="000973BA" w:rsidRPr="002C64A1" w:rsidRDefault="00BF15C3" w:rsidP="002C64A1">
            <w:pPr>
              <w:pStyle w:val="OdsStandard"/>
              <w:ind w:left="0"/>
              <w:jc w:val="center"/>
              <w:rPr>
                <w:sz w:val="18"/>
                <w:szCs w:val="18"/>
              </w:rPr>
            </w:pPr>
            <w:r w:rsidRPr="002C64A1">
              <w:rPr>
                <w:sz w:val="18"/>
                <w:szCs w:val="18"/>
              </w:rPr>
              <w:t>M</w:t>
            </w:r>
          </w:p>
        </w:tc>
      </w:tr>
      <w:tr w:rsidR="002C64A1" w:rsidTr="002C64A1">
        <w:tc>
          <w:tcPr>
            <w:tcW w:w="706" w:type="dxa"/>
          </w:tcPr>
          <w:p w:rsidR="000973BA" w:rsidRPr="002C64A1" w:rsidRDefault="000973BA" w:rsidP="002C64A1">
            <w:pPr>
              <w:pStyle w:val="OdsStandard"/>
              <w:ind w:left="0"/>
              <w:jc w:val="center"/>
              <w:rPr>
                <w:sz w:val="18"/>
                <w:szCs w:val="18"/>
              </w:rPr>
            </w:pPr>
          </w:p>
        </w:tc>
        <w:tc>
          <w:tcPr>
            <w:tcW w:w="950" w:type="dxa"/>
          </w:tcPr>
          <w:p w:rsidR="000973BA" w:rsidRPr="002C64A1" w:rsidRDefault="000973BA" w:rsidP="002C64A1">
            <w:pPr>
              <w:pStyle w:val="OdsStandard"/>
              <w:ind w:left="0"/>
              <w:jc w:val="center"/>
              <w:rPr>
                <w:sz w:val="18"/>
                <w:szCs w:val="18"/>
              </w:rPr>
            </w:pPr>
          </w:p>
        </w:tc>
        <w:tc>
          <w:tcPr>
            <w:tcW w:w="1208" w:type="dxa"/>
          </w:tcPr>
          <w:p w:rsidR="000973BA" w:rsidRPr="002C64A1" w:rsidRDefault="000973BA" w:rsidP="002C64A1">
            <w:pPr>
              <w:pStyle w:val="OdsStandard"/>
              <w:ind w:left="0"/>
              <w:jc w:val="center"/>
              <w:rPr>
                <w:sz w:val="18"/>
                <w:szCs w:val="18"/>
              </w:rPr>
            </w:pPr>
            <w:r w:rsidRPr="002C64A1">
              <w:rPr>
                <w:sz w:val="18"/>
                <w:szCs w:val="18"/>
              </w:rPr>
              <w:t>1 –</w:t>
            </w:r>
            <w:r w:rsidR="009D2CDD" w:rsidRPr="002C64A1">
              <w:rPr>
                <w:sz w:val="18"/>
                <w:szCs w:val="18"/>
              </w:rPr>
              <w:t xml:space="preserve"> </w:t>
            </w:r>
            <w:r w:rsidRPr="002C64A1">
              <w:rPr>
                <w:sz w:val="18"/>
                <w:szCs w:val="18"/>
              </w:rPr>
              <w:t>15</w:t>
            </w:r>
          </w:p>
        </w:tc>
        <w:tc>
          <w:tcPr>
            <w:tcW w:w="5382" w:type="dxa"/>
            <w:tcBorders>
              <w:bottom w:val="single" w:sz="4" w:space="0" w:color="auto"/>
            </w:tcBorders>
          </w:tcPr>
          <w:p w:rsidR="003E0B1D" w:rsidRPr="002C64A1" w:rsidRDefault="000973BA" w:rsidP="002C64A1">
            <w:pPr>
              <w:pStyle w:val="OdsStandard"/>
              <w:ind w:left="0"/>
              <w:rPr>
                <w:sz w:val="18"/>
                <w:szCs w:val="18"/>
              </w:rPr>
            </w:pPr>
            <w:r w:rsidRPr="002C64A1">
              <w:rPr>
                <w:sz w:val="18"/>
                <w:szCs w:val="18"/>
              </w:rPr>
              <w:t>Destination Address</w:t>
            </w:r>
          </w:p>
        </w:tc>
        <w:tc>
          <w:tcPr>
            <w:tcW w:w="1118" w:type="dxa"/>
          </w:tcPr>
          <w:p w:rsidR="000973BA" w:rsidRPr="002C64A1" w:rsidRDefault="00BF15C3" w:rsidP="002C64A1">
            <w:pPr>
              <w:pStyle w:val="OdsStandard"/>
              <w:ind w:left="0"/>
              <w:jc w:val="center"/>
              <w:rPr>
                <w:sz w:val="18"/>
                <w:szCs w:val="18"/>
              </w:rPr>
            </w:pPr>
            <w:r w:rsidRPr="002C64A1">
              <w:rPr>
                <w:sz w:val="18"/>
                <w:szCs w:val="18"/>
              </w:rPr>
              <w:t>M</w:t>
            </w:r>
          </w:p>
        </w:tc>
      </w:tr>
    </w:tbl>
    <w:p w:rsidR="008C5B66" w:rsidRDefault="008C5B66" w:rsidP="00583359">
      <w:pPr>
        <w:pStyle w:val="OdsStandard"/>
        <w:ind w:firstLine="708"/>
      </w:pPr>
    </w:p>
    <w:p w:rsidR="0010700E" w:rsidRPr="00621C78" w:rsidRDefault="0010700E" w:rsidP="00621C78">
      <w:pPr>
        <w:pStyle w:val="OdsStandard"/>
        <w:spacing w:after="120"/>
      </w:pPr>
      <w:r w:rsidRPr="00621C78">
        <w:t xml:space="preserve">Table </w:t>
      </w:r>
      <w:r w:rsidR="00DC75AE">
        <w:t>3</w:t>
      </w:r>
      <w:r w:rsidRPr="00621C78">
        <w:t>.1</w:t>
      </w:r>
      <w:r w:rsidR="004D383D">
        <w:t>3</w:t>
      </w:r>
      <w:r w:rsidRPr="00621C78">
        <w:t xml:space="preserve">: </w:t>
      </w:r>
      <w:smartTag w:uri="urn:schemas-microsoft-com:office:smarttags" w:element="place">
        <w:smartTag w:uri="urn:schemas-microsoft-com:office:smarttags" w:element="PlaceName">
          <w:r w:rsidRPr="00621C78">
            <w:t>Service</w:t>
          </w:r>
        </w:smartTag>
        <w:r w:rsidRPr="00621C78">
          <w:t xml:space="preserve"> </w:t>
        </w:r>
        <w:smartTag w:uri="urn:schemas-microsoft-com:office:smarttags" w:element="PlaceType">
          <w:r w:rsidRPr="00621C78">
            <w:rPr>
              <w:lang w:val="en-US"/>
            </w:rPr>
            <w:t>Center</w:t>
          </w:r>
        </w:smartTag>
      </w:smartTag>
      <w:r w:rsidRPr="00621C78">
        <w:t xml:space="preserve"> Address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50"/>
        <w:gridCol w:w="1208"/>
        <w:gridCol w:w="5382"/>
        <w:gridCol w:w="1118"/>
      </w:tblGrid>
      <w:tr w:rsidR="0010700E" w:rsidTr="002C64A1">
        <w:tc>
          <w:tcPr>
            <w:tcW w:w="706" w:type="dxa"/>
            <w:shd w:val="clear" w:color="auto" w:fill="C0C0C0"/>
          </w:tcPr>
          <w:p w:rsidR="0010700E" w:rsidRPr="002C64A1" w:rsidRDefault="0010700E" w:rsidP="002C64A1">
            <w:pPr>
              <w:pStyle w:val="OdsStandard"/>
              <w:ind w:left="0"/>
              <w:jc w:val="center"/>
              <w:rPr>
                <w:b/>
                <w:sz w:val="18"/>
                <w:szCs w:val="18"/>
              </w:rPr>
            </w:pPr>
            <w:r w:rsidRPr="002C64A1">
              <w:rPr>
                <w:b/>
                <w:sz w:val="18"/>
                <w:szCs w:val="18"/>
              </w:rPr>
              <w:t>Tag</w:t>
            </w:r>
          </w:p>
        </w:tc>
        <w:tc>
          <w:tcPr>
            <w:tcW w:w="950" w:type="dxa"/>
            <w:shd w:val="clear" w:color="auto" w:fill="C0C0C0"/>
          </w:tcPr>
          <w:p w:rsidR="0010700E" w:rsidRPr="002C64A1" w:rsidRDefault="0010700E" w:rsidP="002C64A1">
            <w:pPr>
              <w:pStyle w:val="OdsStandard"/>
              <w:ind w:left="0"/>
              <w:jc w:val="center"/>
              <w:rPr>
                <w:b/>
                <w:sz w:val="18"/>
                <w:szCs w:val="18"/>
              </w:rPr>
            </w:pPr>
            <w:r w:rsidRPr="002C64A1">
              <w:rPr>
                <w:b/>
                <w:sz w:val="18"/>
                <w:szCs w:val="18"/>
              </w:rPr>
              <w:t>Length</w:t>
            </w:r>
          </w:p>
        </w:tc>
        <w:tc>
          <w:tcPr>
            <w:tcW w:w="6590" w:type="dxa"/>
            <w:gridSpan w:val="2"/>
            <w:shd w:val="clear" w:color="auto" w:fill="C0C0C0"/>
          </w:tcPr>
          <w:p w:rsidR="0010700E" w:rsidRPr="002C64A1" w:rsidRDefault="0010700E" w:rsidP="002C64A1">
            <w:pPr>
              <w:pStyle w:val="OdsStandard"/>
              <w:ind w:left="0"/>
              <w:rPr>
                <w:b/>
                <w:sz w:val="18"/>
                <w:szCs w:val="18"/>
              </w:rPr>
            </w:pPr>
            <w:r w:rsidRPr="002C64A1">
              <w:rPr>
                <w:b/>
                <w:sz w:val="18"/>
                <w:szCs w:val="18"/>
              </w:rPr>
              <w:t>Name</w:t>
            </w:r>
          </w:p>
        </w:tc>
        <w:tc>
          <w:tcPr>
            <w:tcW w:w="1118" w:type="dxa"/>
            <w:shd w:val="clear" w:color="auto" w:fill="C0C0C0"/>
          </w:tcPr>
          <w:p w:rsidR="0010700E" w:rsidRPr="002C64A1" w:rsidRDefault="0010700E" w:rsidP="002C64A1">
            <w:pPr>
              <w:pStyle w:val="OdsStandard"/>
              <w:ind w:left="0"/>
              <w:jc w:val="center"/>
              <w:rPr>
                <w:sz w:val="18"/>
                <w:szCs w:val="18"/>
              </w:rPr>
            </w:pPr>
            <w:r w:rsidRPr="002C64A1">
              <w:rPr>
                <w:b/>
                <w:sz w:val="18"/>
                <w:szCs w:val="18"/>
              </w:rPr>
              <w:t>Presence</w:t>
            </w:r>
          </w:p>
        </w:tc>
      </w:tr>
      <w:tr w:rsidR="002C64A1" w:rsidTr="002C64A1">
        <w:tc>
          <w:tcPr>
            <w:tcW w:w="706" w:type="dxa"/>
          </w:tcPr>
          <w:p w:rsidR="0010700E" w:rsidRPr="002C64A1" w:rsidRDefault="0010700E" w:rsidP="002C64A1">
            <w:pPr>
              <w:pStyle w:val="OdsStandard"/>
              <w:ind w:left="0"/>
              <w:jc w:val="center"/>
              <w:rPr>
                <w:sz w:val="18"/>
                <w:szCs w:val="18"/>
              </w:rPr>
            </w:pPr>
            <w:r w:rsidRPr="002C64A1">
              <w:rPr>
                <w:sz w:val="18"/>
                <w:szCs w:val="18"/>
              </w:rPr>
              <w:t>‘</w:t>
            </w:r>
            <w:r w:rsidR="007E47DC" w:rsidRPr="002C64A1">
              <w:rPr>
                <w:sz w:val="18"/>
                <w:szCs w:val="18"/>
              </w:rPr>
              <w:t>06</w:t>
            </w:r>
            <w:r w:rsidRPr="002C64A1">
              <w:rPr>
                <w:sz w:val="18"/>
                <w:szCs w:val="18"/>
              </w:rPr>
              <w:t>’</w:t>
            </w:r>
            <w:r w:rsidR="007E47DC" w:rsidRPr="002C64A1">
              <w:rPr>
                <w:sz w:val="18"/>
                <w:szCs w:val="18"/>
              </w:rPr>
              <w:t xml:space="preserve"> or ‘86’</w:t>
            </w:r>
          </w:p>
        </w:tc>
        <w:tc>
          <w:tcPr>
            <w:tcW w:w="950" w:type="dxa"/>
          </w:tcPr>
          <w:p w:rsidR="0010700E" w:rsidRPr="002C64A1" w:rsidRDefault="00071E16" w:rsidP="002C64A1">
            <w:pPr>
              <w:pStyle w:val="OdsStandard"/>
              <w:ind w:left="0"/>
              <w:jc w:val="center"/>
              <w:rPr>
                <w:sz w:val="18"/>
                <w:szCs w:val="18"/>
              </w:rPr>
            </w:pPr>
            <w:r w:rsidRPr="002C64A1">
              <w:rPr>
                <w:sz w:val="18"/>
                <w:szCs w:val="18"/>
              </w:rPr>
              <w:t>2</w:t>
            </w:r>
            <w:r w:rsidR="0010700E" w:rsidRPr="002C64A1">
              <w:rPr>
                <w:sz w:val="18"/>
                <w:szCs w:val="18"/>
              </w:rPr>
              <w:t xml:space="preserve"> – 1</w:t>
            </w:r>
            <w:r w:rsidR="008C5B66" w:rsidRPr="002C64A1">
              <w:rPr>
                <w:sz w:val="18"/>
                <w:szCs w:val="18"/>
              </w:rPr>
              <w:t>6</w:t>
            </w:r>
          </w:p>
        </w:tc>
        <w:tc>
          <w:tcPr>
            <w:tcW w:w="6590" w:type="dxa"/>
            <w:gridSpan w:val="2"/>
            <w:tcBorders>
              <w:bottom w:val="single" w:sz="4" w:space="0" w:color="auto"/>
            </w:tcBorders>
          </w:tcPr>
          <w:p w:rsidR="0010700E" w:rsidRPr="002C64A1" w:rsidRDefault="0010700E" w:rsidP="002C64A1">
            <w:pPr>
              <w:pStyle w:val="OdsStandard"/>
              <w:ind w:left="0"/>
              <w:rPr>
                <w:sz w:val="18"/>
                <w:szCs w:val="18"/>
              </w:rPr>
            </w:pPr>
            <w:smartTag w:uri="urn:schemas-microsoft-com:office:smarttags" w:element="place">
              <w:smartTag w:uri="urn:schemas-microsoft-com:office:smarttags" w:element="PlaceName">
                <w:r w:rsidRPr="002C64A1">
                  <w:rPr>
                    <w:sz w:val="18"/>
                    <w:szCs w:val="18"/>
                  </w:rPr>
                  <w:t>Service</w:t>
                </w:r>
              </w:smartTag>
              <w:r w:rsidRPr="002C64A1">
                <w:rPr>
                  <w:sz w:val="18"/>
                  <w:szCs w:val="18"/>
                </w:rPr>
                <w:t xml:space="preserve"> </w:t>
              </w:r>
              <w:smartTag w:uri="urn:schemas-microsoft-com:office:smarttags" w:element="PlaceType">
                <w:r w:rsidRPr="002C64A1">
                  <w:rPr>
                    <w:sz w:val="18"/>
                    <w:szCs w:val="18"/>
                    <w:lang w:val="en-US"/>
                  </w:rPr>
                  <w:t>Center</w:t>
                </w:r>
              </w:smartTag>
            </w:smartTag>
            <w:r w:rsidRPr="002C64A1">
              <w:rPr>
                <w:sz w:val="18"/>
                <w:szCs w:val="18"/>
              </w:rPr>
              <w:t xml:space="preserve"> Address</w:t>
            </w:r>
          </w:p>
        </w:tc>
        <w:tc>
          <w:tcPr>
            <w:tcW w:w="1118" w:type="dxa"/>
          </w:tcPr>
          <w:p w:rsidR="0010700E" w:rsidRPr="002C64A1" w:rsidRDefault="0010700E" w:rsidP="002C64A1">
            <w:pPr>
              <w:pStyle w:val="OdsStandard"/>
              <w:ind w:left="0"/>
              <w:jc w:val="center"/>
              <w:rPr>
                <w:sz w:val="18"/>
                <w:szCs w:val="18"/>
              </w:rPr>
            </w:pPr>
            <w:r w:rsidRPr="002C64A1">
              <w:rPr>
                <w:sz w:val="18"/>
                <w:szCs w:val="18"/>
              </w:rPr>
              <w:t>M</w:t>
            </w:r>
          </w:p>
        </w:tc>
      </w:tr>
      <w:tr w:rsidR="002C64A1" w:rsidTr="002C64A1">
        <w:tc>
          <w:tcPr>
            <w:tcW w:w="706" w:type="dxa"/>
          </w:tcPr>
          <w:p w:rsidR="0010700E" w:rsidRPr="002C64A1" w:rsidRDefault="0010700E" w:rsidP="002C64A1">
            <w:pPr>
              <w:pStyle w:val="OdsStandard"/>
              <w:ind w:left="0"/>
              <w:jc w:val="center"/>
              <w:rPr>
                <w:sz w:val="18"/>
                <w:szCs w:val="18"/>
              </w:rPr>
            </w:pPr>
          </w:p>
        </w:tc>
        <w:tc>
          <w:tcPr>
            <w:tcW w:w="950" w:type="dxa"/>
          </w:tcPr>
          <w:p w:rsidR="0010700E" w:rsidRPr="002C64A1" w:rsidRDefault="0010700E" w:rsidP="002C64A1">
            <w:pPr>
              <w:pStyle w:val="OdsStandard"/>
              <w:ind w:left="0"/>
              <w:jc w:val="center"/>
              <w:rPr>
                <w:sz w:val="18"/>
                <w:szCs w:val="18"/>
              </w:rPr>
            </w:pPr>
          </w:p>
        </w:tc>
        <w:tc>
          <w:tcPr>
            <w:tcW w:w="1208" w:type="dxa"/>
            <w:shd w:val="clear" w:color="auto" w:fill="C0C0C0"/>
          </w:tcPr>
          <w:p w:rsidR="0010700E" w:rsidRPr="002C64A1" w:rsidRDefault="0010700E" w:rsidP="002C64A1">
            <w:pPr>
              <w:pStyle w:val="OdsStandard"/>
              <w:ind w:left="0"/>
              <w:jc w:val="center"/>
              <w:rPr>
                <w:sz w:val="18"/>
                <w:szCs w:val="18"/>
              </w:rPr>
            </w:pPr>
            <w:r w:rsidRPr="002C64A1">
              <w:rPr>
                <w:b/>
                <w:sz w:val="18"/>
                <w:szCs w:val="18"/>
              </w:rPr>
              <w:t>Length</w:t>
            </w:r>
          </w:p>
        </w:tc>
        <w:tc>
          <w:tcPr>
            <w:tcW w:w="5382" w:type="dxa"/>
            <w:shd w:val="clear" w:color="auto" w:fill="C0C0C0"/>
          </w:tcPr>
          <w:p w:rsidR="0010700E" w:rsidRPr="002C64A1" w:rsidRDefault="0010700E" w:rsidP="002C64A1">
            <w:pPr>
              <w:pStyle w:val="OdsStandard"/>
              <w:ind w:left="0"/>
              <w:rPr>
                <w:sz w:val="18"/>
                <w:szCs w:val="18"/>
              </w:rPr>
            </w:pPr>
            <w:r w:rsidRPr="002C64A1">
              <w:rPr>
                <w:b/>
                <w:sz w:val="18"/>
                <w:szCs w:val="18"/>
              </w:rPr>
              <w:t>Value</w:t>
            </w:r>
          </w:p>
        </w:tc>
        <w:tc>
          <w:tcPr>
            <w:tcW w:w="1118" w:type="dxa"/>
          </w:tcPr>
          <w:p w:rsidR="0010700E" w:rsidRPr="002C64A1" w:rsidRDefault="0010700E" w:rsidP="002C64A1">
            <w:pPr>
              <w:pStyle w:val="OdsStandard"/>
              <w:ind w:left="0"/>
              <w:jc w:val="center"/>
              <w:rPr>
                <w:sz w:val="18"/>
                <w:szCs w:val="18"/>
              </w:rPr>
            </w:pPr>
          </w:p>
        </w:tc>
      </w:tr>
      <w:tr w:rsidR="002C64A1" w:rsidTr="002C64A1">
        <w:tc>
          <w:tcPr>
            <w:tcW w:w="706" w:type="dxa"/>
          </w:tcPr>
          <w:p w:rsidR="0010700E" w:rsidRPr="002C64A1" w:rsidRDefault="0010700E" w:rsidP="002C64A1">
            <w:pPr>
              <w:pStyle w:val="OdsStandard"/>
              <w:ind w:left="0"/>
              <w:jc w:val="center"/>
              <w:rPr>
                <w:sz w:val="18"/>
                <w:szCs w:val="18"/>
              </w:rPr>
            </w:pPr>
          </w:p>
        </w:tc>
        <w:tc>
          <w:tcPr>
            <w:tcW w:w="950" w:type="dxa"/>
          </w:tcPr>
          <w:p w:rsidR="0010700E" w:rsidRPr="002C64A1" w:rsidRDefault="0010700E" w:rsidP="002C64A1">
            <w:pPr>
              <w:pStyle w:val="OdsStandard"/>
              <w:ind w:left="0"/>
              <w:jc w:val="center"/>
              <w:rPr>
                <w:sz w:val="18"/>
                <w:szCs w:val="18"/>
              </w:rPr>
            </w:pPr>
          </w:p>
        </w:tc>
        <w:tc>
          <w:tcPr>
            <w:tcW w:w="1208" w:type="dxa"/>
          </w:tcPr>
          <w:p w:rsidR="0010700E" w:rsidRPr="002C64A1" w:rsidRDefault="0010700E" w:rsidP="002C64A1">
            <w:pPr>
              <w:pStyle w:val="OdsStandard"/>
              <w:ind w:left="0"/>
              <w:jc w:val="center"/>
              <w:rPr>
                <w:sz w:val="18"/>
                <w:szCs w:val="18"/>
              </w:rPr>
            </w:pPr>
            <w:r w:rsidRPr="002C64A1">
              <w:rPr>
                <w:sz w:val="18"/>
                <w:szCs w:val="18"/>
              </w:rPr>
              <w:t>1</w:t>
            </w:r>
          </w:p>
        </w:tc>
        <w:tc>
          <w:tcPr>
            <w:tcW w:w="5382" w:type="dxa"/>
          </w:tcPr>
          <w:p w:rsidR="0010700E" w:rsidRPr="002C64A1" w:rsidRDefault="0010700E" w:rsidP="002C64A1">
            <w:pPr>
              <w:pStyle w:val="OdsStandard"/>
              <w:ind w:left="0"/>
              <w:rPr>
                <w:sz w:val="18"/>
                <w:szCs w:val="18"/>
              </w:rPr>
            </w:pPr>
            <w:r w:rsidRPr="002C64A1">
              <w:rPr>
                <w:sz w:val="18"/>
                <w:szCs w:val="18"/>
              </w:rPr>
              <w:t>TON and NPI</w:t>
            </w:r>
          </w:p>
        </w:tc>
        <w:tc>
          <w:tcPr>
            <w:tcW w:w="1118" w:type="dxa"/>
          </w:tcPr>
          <w:p w:rsidR="0010700E" w:rsidRPr="002C64A1" w:rsidRDefault="00BF15C3" w:rsidP="002C64A1">
            <w:pPr>
              <w:pStyle w:val="OdsStandard"/>
              <w:ind w:left="0"/>
              <w:jc w:val="center"/>
              <w:rPr>
                <w:sz w:val="18"/>
                <w:szCs w:val="18"/>
              </w:rPr>
            </w:pPr>
            <w:r w:rsidRPr="002C64A1">
              <w:rPr>
                <w:sz w:val="18"/>
                <w:szCs w:val="18"/>
              </w:rPr>
              <w:t>M</w:t>
            </w:r>
          </w:p>
        </w:tc>
      </w:tr>
      <w:tr w:rsidR="002C64A1" w:rsidTr="002C64A1">
        <w:tc>
          <w:tcPr>
            <w:tcW w:w="706" w:type="dxa"/>
          </w:tcPr>
          <w:p w:rsidR="0010700E" w:rsidRPr="002C64A1" w:rsidRDefault="0010700E" w:rsidP="002C64A1">
            <w:pPr>
              <w:pStyle w:val="OdsStandard"/>
              <w:ind w:left="0"/>
              <w:jc w:val="center"/>
              <w:rPr>
                <w:sz w:val="18"/>
                <w:szCs w:val="18"/>
              </w:rPr>
            </w:pPr>
          </w:p>
        </w:tc>
        <w:tc>
          <w:tcPr>
            <w:tcW w:w="950" w:type="dxa"/>
          </w:tcPr>
          <w:p w:rsidR="0010700E" w:rsidRPr="002C64A1" w:rsidRDefault="0010700E" w:rsidP="002C64A1">
            <w:pPr>
              <w:pStyle w:val="OdsStandard"/>
              <w:ind w:left="0"/>
              <w:jc w:val="center"/>
              <w:rPr>
                <w:sz w:val="18"/>
                <w:szCs w:val="18"/>
              </w:rPr>
            </w:pPr>
          </w:p>
        </w:tc>
        <w:tc>
          <w:tcPr>
            <w:tcW w:w="1208" w:type="dxa"/>
          </w:tcPr>
          <w:p w:rsidR="0010700E" w:rsidRPr="002C64A1" w:rsidRDefault="0010700E" w:rsidP="002C64A1">
            <w:pPr>
              <w:pStyle w:val="OdsStandard"/>
              <w:ind w:left="0"/>
              <w:jc w:val="center"/>
              <w:rPr>
                <w:sz w:val="18"/>
                <w:szCs w:val="18"/>
              </w:rPr>
            </w:pPr>
            <w:r w:rsidRPr="002C64A1">
              <w:rPr>
                <w:sz w:val="18"/>
                <w:szCs w:val="18"/>
              </w:rPr>
              <w:t>1 – 1</w:t>
            </w:r>
            <w:r w:rsidR="008C5B66" w:rsidRPr="002C64A1">
              <w:rPr>
                <w:sz w:val="18"/>
                <w:szCs w:val="18"/>
              </w:rPr>
              <w:t>5</w:t>
            </w:r>
          </w:p>
        </w:tc>
        <w:tc>
          <w:tcPr>
            <w:tcW w:w="5382" w:type="dxa"/>
          </w:tcPr>
          <w:p w:rsidR="0010700E" w:rsidRPr="002C64A1" w:rsidRDefault="0010700E" w:rsidP="002C64A1">
            <w:pPr>
              <w:pStyle w:val="OdsStandard"/>
              <w:ind w:left="0"/>
              <w:rPr>
                <w:sz w:val="18"/>
                <w:szCs w:val="18"/>
              </w:rPr>
            </w:pPr>
            <w:r w:rsidRPr="002C64A1">
              <w:rPr>
                <w:sz w:val="18"/>
                <w:szCs w:val="18"/>
              </w:rPr>
              <w:t>Dialling Number String</w:t>
            </w:r>
          </w:p>
        </w:tc>
        <w:tc>
          <w:tcPr>
            <w:tcW w:w="1118" w:type="dxa"/>
          </w:tcPr>
          <w:p w:rsidR="0010700E" w:rsidRPr="002C64A1" w:rsidRDefault="00BF15C3" w:rsidP="002C64A1">
            <w:pPr>
              <w:pStyle w:val="OdsStandard"/>
              <w:ind w:left="0"/>
              <w:jc w:val="center"/>
              <w:rPr>
                <w:sz w:val="18"/>
                <w:szCs w:val="18"/>
              </w:rPr>
            </w:pPr>
            <w:r w:rsidRPr="002C64A1">
              <w:rPr>
                <w:sz w:val="18"/>
                <w:szCs w:val="18"/>
              </w:rPr>
              <w:t>M</w:t>
            </w:r>
          </w:p>
        </w:tc>
      </w:tr>
    </w:tbl>
    <w:p w:rsidR="00854A91" w:rsidRDefault="00854A91">
      <w:pPr>
        <w:pStyle w:val="OdsStandard"/>
      </w:pPr>
    </w:p>
    <w:p w:rsidR="009D2CDD" w:rsidRPr="00621C78" w:rsidRDefault="009D2CDD" w:rsidP="00621C78">
      <w:pPr>
        <w:pStyle w:val="OdsStandard"/>
        <w:spacing w:after="120"/>
      </w:pPr>
      <w:r w:rsidRPr="00621C78">
        <w:t xml:space="preserve">Table </w:t>
      </w:r>
      <w:r w:rsidR="00DC75AE">
        <w:t>3</w:t>
      </w:r>
      <w:r w:rsidRPr="00621C78">
        <w:t>.1</w:t>
      </w:r>
      <w:r w:rsidR="004D383D">
        <w:t>4</w:t>
      </w:r>
      <w:r w:rsidRPr="00621C78">
        <w:t>: Alpha Identifier</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50"/>
        <w:gridCol w:w="6590"/>
        <w:gridCol w:w="1118"/>
      </w:tblGrid>
      <w:tr w:rsidR="009D2CDD" w:rsidTr="002C64A1">
        <w:tc>
          <w:tcPr>
            <w:tcW w:w="706" w:type="dxa"/>
            <w:shd w:val="clear" w:color="auto" w:fill="C0C0C0"/>
          </w:tcPr>
          <w:p w:rsidR="009D2CDD" w:rsidRPr="002C64A1" w:rsidRDefault="009D2CDD" w:rsidP="002C64A1">
            <w:pPr>
              <w:pStyle w:val="OdsStandard"/>
              <w:ind w:left="0"/>
              <w:jc w:val="center"/>
              <w:rPr>
                <w:b/>
                <w:sz w:val="18"/>
                <w:szCs w:val="18"/>
              </w:rPr>
            </w:pPr>
            <w:r w:rsidRPr="002C64A1">
              <w:rPr>
                <w:b/>
                <w:sz w:val="18"/>
                <w:szCs w:val="18"/>
              </w:rPr>
              <w:t>Tag</w:t>
            </w:r>
          </w:p>
        </w:tc>
        <w:tc>
          <w:tcPr>
            <w:tcW w:w="950" w:type="dxa"/>
            <w:shd w:val="clear" w:color="auto" w:fill="C0C0C0"/>
          </w:tcPr>
          <w:p w:rsidR="009D2CDD" w:rsidRPr="002C64A1" w:rsidRDefault="009D2CDD" w:rsidP="002C64A1">
            <w:pPr>
              <w:pStyle w:val="OdsStandard"/>
              <w:ind w:left="0"/>
              <w:jc w:val="center"/>
              <w:rPr>
                <w:b/>
                <w:sz w:val="18"/>
                <w:szCs w:val="18"/>
              </w:rPr>
            </w:pPr>
            <w:r w:rsidRPr="002C64A1">
              <w:rPr>
                <w:b/>
                <w:sz w:val="18"/>
                <w:szCs w:val="18"/>
              </w:rPr>
              <w:t>Length</w:t>
            </w:r>
          </w:p>
        </w:tc>
        <w:tc>
          <w:tcPr>
            <w:tcW w:w="6590" w:type="dxa"/>
            <w:shd w:val="clear" w:color="auto" w:fill="C0C0C0"/>
          </w:tcPr>
          <w:p w:rsidR="009D2CDD" w:rsidRPr="002C64A1" w:rsidRDefault="009D2CDD" w:rsidP="002C64A1">
            <w:pPr>
              <w:pStyle w:val="OdsStandard"/>
              <w:ind w:left="0"/>
              <w:rPr>
                <w:b/>
                <w:sz w:val="18"/>
                <w:szCs w:val="18"/>
              </w:rPr>
            </w:pPr>
            <w:r w:rsidRPr="002C64A1">
              <w:rPr>
                <w:b/>
                <w:sz w:val="18"/>
                <w:szCs w:val="18"/>
              </w:rPr>
              <w:t>Name</w:t>
            </w:r>
          </w:p>
        </w:tc>
        <w:tc>
          <w:tcPr>
            <w:tcW w:w="1118" w:type="dxa"/>
            <w:shd w:val="clear" w:color="auto" w:fill="C0C0C0"/>
          </w:tcPr>
          <w:p w:rsidR="009D2CDD" w:rsidRPr="002C64A1" w:rsidRDefault="009D2CDD" w:rsidP="002C64A1">
            <w:pPr>
              <w:pStyle w:val="OdsStandard"/>
              <w:ind w:left="0"/>
              <w:jc w:val="center"/>
              <w:rPr>
                <w:sz w:val="18"/>
                <w:szCs w:val="18"/>
              </w:rPr>
            </w:pPr>
            <w:r w:rsidRPr="002C64A1">
              <w:rPr>
                <w:b/>
                <w:sz w:val="18"/>
                <w:szCs w:val="18"/>
              </w:rPr>
              <w:t>Presence</w:t>
            </w:r>
          </w:p>
        </w:tc>
      </w:tr>
      <w:tr w:rsidR="009D2CDD" w:rsidTr="002C64A1">
        <w:tc>
          <w:tcPr>
            <w:tcW w:w="706" w:type="dxa"/>
          </w:tcPr>
          <w:p w:rsidR="009D2CDD" w:rsidRPr="002C64A1" w:rsidRDefault="009D2CDD" w:rsidP="002C64A1">
            <w:pPr>
              <w:pStyle w:val="OdsStandard"/>
              <w:ind w:left="0"/>
              <w:jc w:val="center"/>
              <w:rPr>
                <w:sz w:val="18"/>
                <w:szCs w:val="18"/>
              </w:rPr>
            </w:pPr>
            <w:r w:rsidRPr="002C64A1">
              <w:rPr>
                <w:sz w:val="18"/>
                <w:szCs w:val="18"/>
              </w:rPr>
              <w:t>‘05’ or ‘85’</w:t>
            </w:r>
          </w:p>
        </w:tc>
        <w:tc>
          <w:tcPr>
            <w:tcW w:w="950" w:type="dxa"/>
          </w:tcPr>
          <w:p w:rsidR="009D2CDD" w:rsidRPr="002C64A1" w:rsidRDefault="00071E16" w:rsidP="002C64A1">
            <w:pPr>
              <w:pStyle w:val="OdsStandard"/>
              <w:ind w:left="0"/>
              <w:jc w:val="center"/>
              <w:rPr>
                <w:sz w:val="18"/>
                <w:szCs w:val="18"/>
              </w:rPr>
            </w:pPr>
            <w:r w:rsidRPr="002C64A1">
              <w:rPr>
                <w:sz w:val="18"/>
                <w:szCs w:val="18"/>
              </w:rPr>
              <w:t>0</w:t>
            </w:r>
            <w:r w:rsidR="009D2CDD" w:rsidRPr="002C64A1">
              <w:rPr>
                <w:sz w:val="18"/>
                <w:szCs w:val="18"/>
              </w:rPr>
              <w:t xml:space="preserve"> – </w:t>
            </w:r>
            <w:r w:rsidR="004D383D" w:rsidRPr="002C64A1">
              <w:rPr>
                <w:sz w:val="18"/>
                <w:szCs w:val="18"/>
              </w:rPr>
              <w:t>116</w:t>
            </w:r>
          </w:p>
        </w:tc>
        <w:tc>
          <w:tcPr>
            <w:tcW w:w="6590" w:type="dxa"/>
          </w:tcPr>
          <w:p w:rsidR="009D2CDD" w:rsidRPr="002C64A1" w:rsidRDefault="009D2CDD" w:rsidP="002C64A1">
            <w:pPr>
              <w:pStyle w:val="OdsStandard"/>
              <w:ind w:left="0"/>
              <w:rPr>
                <w:sz w:val="18"/>
                <w:szCs w:val="18"/>
              </w:rPr>
            </w:pPr>
            <w:r w:rsidRPr="002C64A1">
              <w:rPr>
                <w:sz w:val="18"/>
                <w:szCs w:val="18"/>
              </w:rPr>
              <w:t>Alpha Identifier</w:t>
            </w:r>
          </w:p>
        </w:tc>
        <w:tc>
          <w:tcPr>
            <w:tcW w:w="1118" w:type="dxa"/>
          </w:tcPr>
          <w:p w:rsidR="009D2CDD" w:rsidRPr="002C64A1" w:rsidRDefault="009D2CDD" w:rsidP="002C64A1">
            <w:pPr>
              <w:pStyle w:val="OdsStandard"/>
              <w:ind w:left="0"/>
              <w:jc w:val="center"/>
              <w:rPr>
                <w:sz w:val="18"/>
                <w:szCs w:val="18"/>
              </w:rPr>
            </w:pPr>
            <w:r w:rsidRPr="002C64A1">
              <w:rPr>
                <w:sz w:val="18"/>
                <w:szCs w:val="18"/>
              </w:rPr>
              <w:t>M</w:t>
            </w:r>
          </w:p>
        </w:tc>
      </w:tr>
      <w:tr w:rsidR="009D2CDD" w:rsidTr="002C64A1">
        <w:tc>
          <w:tcPr>
            <w:tcW w:w="706" w:type="dxa"/>
          </w:tcPr>
          <w:p w:rsidR="009D2CDD" w:rsidRPr="002C64A1" w:rsidRDefault="009D2CDD" w:rsidP="002C64A1">
            <w:pPr>
              <w:pStyle w:val="OdsStandard"/>
              <w:ind w:left="0"/>
              <w:jc w:val="center"/>
              <w:rPr>
                <w:sz w:val="18"/>
                <w:szCs w:val="18"/>
              </w:rPr>
            </w:pPr>
          </w:p>
        </w:tc>
        <w:tc>
          <w:tcPr>
            <w:tcW w:w="950" w:type="dxa"/>
          </w:tcPr>
          <w:p w:rsidR="009D2CDD" w:rsidRPr="002C64A1" w:rsidRDefault="009D2CDD" w:rsidP="002C64A1">
            <w:pPr>
              <w:pStyle w:val="OdsStandard"/>
              <w:ind w:left="0"/>
              <w:jc w:val="center"/>
              <w:rPr>
                <w:sz w:val="18"/>
                <w:szCs w:val="18"/>
              </w:rPr>
            </w:pPr>
          </w:p>
        </w:tc>
        <w:tc>
          <w:tcPr>
            <w:tcW w:w="6590" w:type="dxa"/>
          </w:tcPr>
          <w:p w:rsidR="009D2CDD" w:rsidRPr="002C64A1" w:rsidRDefault="009D2CDD" w:rsidP="002C64A1">
            <w:pPr>
              <w:pStyle w:val="OdsStandard"/>
              <w:ind w:left="0"/>
              <w:rPr>
                <w:sz w:val="18"/>
                <w:szCs w:val="18"/>
              </w:rPr>
            </w:pPr>
          </w:p>
        </w:tc>
        <w:tc>
          <w:tcPr>
            <w:tcW w:w="1118" w:type="dxa"/>
          </w:tcPr>
          <w:p w:rsidR="009D2CDD" w:rsidRPr="002C64A1" w:rsidRDefault="009D2CDD" w:rsidP="002C64A1">
            <w:pPr>
              <w:pStyle w:val="OdsStandard"/>
              <w:ind w:left="0"/>
              <w:jc w:val="center"/>
              <w:rPr>
                <w:sz w:val="18"/>
                <w:szCs w:val="18"/>
              </w:rPr>
            </w:pPr>
          </w:p>
        </w:tc>
      </w:tr>
    </w:tbl>
    <w:p w:rsidR="007E1EEF" w:rsidRDefault="007E1EEF" w:rsidP="00FD075C">
      <w:pPr>
        <w:pStyle w:val="Heading2"/>
      </w:pPr>
      <w:bookmarkStart w:id="17" w:name="_Toc358635348"/>
      <w:r>
        <w:t>Connection Parameters for Bearer Independent Protocol</w:t>
      </w:r>
      <w:bookmarkEnd w:id="17"/>
    </w:p>
    <w:p w:rsidR="00202F15" w:rsidRPr="00EF02FB" w:rsidRDefault="00202F15" w:rsidP="00202F15">
      <w:pPr>
        <w:pStyle w:val="OdsStandard"/>
      </w:pPr>
      <w:r w:rsidRPr="00EF02FB">
        <w:t>The BIP Connection Parameters has to be encoded according to OPEN CHANNEL r</w:t>
      </w:r>
      <w:r w:rsidRPr="00EF02FB">
        <w:t>e</w:t>
      </w:r>
      <w:r w:rsidRPr="00EF02FB">
        <w:t>lated to packet data service bearer defined in ETSI TS 102 223 Release 10 (see ETSI TS 102 223 Release 10, section ‘OPEN CHANNEL related to packet data service bearer’).</w:t>
      </w:r>
    </w:p>
    <w:p w:rsidR="00202F15" w:rsidRPr="00EF02FB" w:rsidRDefault="00202F15" w:rsidP="00202F15">
      <w:pPr>
        <w:pStyle w:val="OdsStandard"/>
      </w:pPr>
    </w:p>
    <w:p w:rsidR="00202F15" w:rsidRPr="00EF02FB" w:rsidRDefault="00202F15" w:rsidP="00202F15">
      <w:pPr>
        <w:pStyle w:val="OdsStandard"/>
      </w:pPr>
      <w:r w:rsidRPr="00EF02FB">
        <w:t>BIP Connection Parameters are limited to 25</w:t>
      </w:r>
      <w:r w:rsidR="004D46F6">
        <w:t>3</w:t>
      </w:r>
      <w:r w:rsidRPr="00EF02FB">
        <w:t xml:space="preserve"> bytes. This limitation is based on the limitation for Proactive Toolkit </w:t>
      </w:r>
      <w:r w:rsidR="00EF02FB">
        <w:t>c</w:t>
      </w:r>
      <w:r w:rsidRPr="00EF02FB">
        <w:t>ommand</w:t>
      </w:r>
      <w:r w:rsidR="00EF02FB" w:rsidRPr="00EF02FB">
        <w:t>s</w:t>
      </w:r>
      <w:r w:rsidRPr="00EF02FB">
        <w:t xml:space="preserve"> </w:t>
      </w:r>
      <w:r w:rsidR="00EF02FB" w:rsidRPr="00EF02FB">
        <w:t>(</w:t>
      </w:r>
      <w:r w:rsidR="00EF02FB">
        <w:t xml:space="preserve">e.g. OPEN CHANNEL; </w:t>
      </w:r>
      <w:r w:rsidRPr="00EF02FB">
        <w:t>see ETSI TS 102 223 Release 10, section ‘OPEN CHANNEL related to packet data service bearer’).</w:t>
      </w:r>
    </w:p>
    <w:p w:rsidR="00202F15" w:rsidRDefault="00202F15" w:rsidP="00202F15">
      <w:pPr>
        <w:pStyle w:val="OdsStandard"/>
        <w:rPr>
          <w:color w:val="FF0000"/>
        </w:rPr>
      </w:pPr>
    </w:p>
    <w:p w:rsidR="00EF02FB" w:rsidRPr="007C2E07" w:rsidRDefault="00EF02FB" w:rsidP="00202F15">
      <w:pPr>
        <w:pStyle w:val="OdsStandard"/>
      </w:pPr>
      <w:r w:rsidRPr="007C2E07">
        <w:t>The following rules will be used to validate the BIP Connection Parameters. This val</w:t>
      </w:r>
      <w:r w:rsidRPr="007C2E07">
        <w:t>i</w:t>
      </w:r>
      <w:r w:rsidRPr="007C2E07">
        <w:t>dation takes place during remot</w:t>
      </w:r>
      <w:r w:rsidR="00D35765" w:rsidRPr="007C2E07">
        <w:t>e security domain installation, Trigger SMS pre-</w:t>
      </w:r>
      <w:r w:rsidR="00D35765" w:rsidRPr="007C2E07">
        <w:lastRenderedPageBreak/>
        <w:t xml:space="preserve">processing and start of Administrative Session via Application Programming Interface (e.g. for RAM over HTTP; </w:t>
      </w:r>
      <w:r w:rsidR="00867B5F" w:rsidRPr="007C2E07">
        <w:t>GP v2.2 Amendment B API</w:t>
      </w:r>
      <w:r w:rsidR="00D35765" w:rsidRPr="007C2E07">
        <w:t>).</w:t>
      </w:r>
    </w:p>
    <w:p w:rsidR="00EF02FB" w:rsidRPr="007C2E07" w:rsidRDefault="00EF02FB" w:rsidP="00202F15">
      <w:pPr>
        <w:pStyle w:val="OdsStandard"/>
      </w:pPr>
    </w:p>
    <w:p w:rsidR="00867B5F" w:rsidRPr="00D739A1" w:rsidRDefault="00867B5F" w:rsidP="008447ED">
      <w:pPr>
        <w:pStyle w:val="OdsStandard"/>
        <w:spacing w:after="120"/>
        <w:rPr>
          <w:b/>
        </w:rPr>
      </w:pPr>
      <w:r w:rsidRPr="00D739A1">
        <w:rPr>
          <w:b/>
        </w:rPr>
        <w:t>BIP Connection Parameters validation rules:</w:t>
      </w:r>
    </w:p>
    <w:p w:rsidR="00DC1274" w:rsidRDefault="00DC1274" w:rsidP="00DC1274">
      <w:pPr>
        <w:pStyle w:val="OdsStandard"/>
        <w:numPr>
          <w:ilvl w:val="0"/>
          <w:numId w:val="9"/>
        </w:numPr>
      </w:pPr>
      <w:r>
        <w:t>All TLVs contained in the BIP Connection Parameters has to be allowed in the Open Channel command (</w:t>
      </w:r>
      <w:r w:rsidRPr="00EF02FB">
        <w:t>see ETSI TS 102 223 Release 10, section ‘OPEN CHANNEL related to packet data service bearer’</w:t>
      </w:r>
      <w:r>
        <w:t>).</w:t>
      </w:r>
    </w:p>
    <w:p w:rsidR="00DC1274" w:rsidRDefault="00DC1274" w:rsidP="00DC1274">
      <w:pPr>
        <w:pStyle w:val="OdsStandard"/>
        <w:numPr>
          <w:ilvl w:val="0"/>
          <w:numId w:val="9"/>
        </w:numPr>
      </w:pPr>
      <w:r>
        <w:t>The sequence of the BIP Connection Parameters TLVs has to be according to the Open Channel command structure (</w:t>
      </w:r>
      <w:r w:rsidRPr="00EF02FB">
        <w:t>see ETSI TS 102 223 Release 10, section ‘OPEN CHANNEL related to packet data service bearer’</w:t>
      </w:r>
      <w:r>
        <w:t>).</w:t>
      </w:r>
    </w:p>
    <w:p w:rsidR="006B7247" w:rsidRDefault="006B7247" w:rsidP="00DC1274">
      <w:pPr>
        <w:pStyle w:val="OdsStandard"/>
        <w:numPr>
          <w:ilvl w:val="0"/>
          <w:numId w:val="9"/>
        </w:numPr>
      </w:pPr>
      <w:r>
        <w:t>The overall length of the BIP Connection Parameters less of the length of the ma</w:t>
      </w:r>
      <w:r>
        <w:t>n</w:t>
      </w:r>
      <w:r>
        <w:t>datory Open Channel command TLVs present is limited to 25</w:t>
      </w:r>
      <w:r w:rsidR="004D46F6">
        <w:t>3</w:t>
      </w:r>
      <w:r>
        <w:t xml:space="preserve"> bytes.</w:t>
      </w:r>
    </w:p>
    <w:p w:rsidR="00DC1274" w:rsidRDefault="006B7247" w:rsidP="00DC1274">
      <w:pPr>
        <w:pStyle w:val="OdsStandard"/>
        <w:numPr>
          <w:ilvl w:val="0"/>
          <w:numId w:val="9"/>
        </w:numPr>
      </w:pPr>
      <w:r>
        <w:t>During validation the presents of a TLV is optional.</w:t>
      </w:r>
    </w:p>
    <w:p w:rsidR="00DC1274" w:rsidRPr="007C2E07" w:rsidRDefault="00DC1274" w:rsidP="00DC1274">
      <w:pPr>
        <w:pStyle w:val="OdsStandard"/>
        <w:numPr>
          <w:ilvl w:val="0"/>
          <w:numId w:val="9"/>
        </w:numPr>
      </w:pPr>
      <w:r>
        <w:t xml:space="preserve">The CR-Bit of the </w:t>
      </w:r>
      <w:r w:rsidRPr="007C2E07">
        <w:t xml:space="preserve">TLV TAG </w:t>
      </w:r>
      <w:r>
        <w:t xml:space="preserve">will be </w:t>
      </w:r>
      <w:r w:rsidRPr="007C2E07">
        <w:t>ignored.</w:t>
      </w:r>
    </w:p>
    <w:p w:rsidR="00B7197D" w:rsidRPr="007C2E07" w:rsidRDefault="00B7197D" w:rsidP="00B7197D">
      <w:pPr>
        <w:pStyle w:val="OdsStandard"/>
        <w:numPr>
          <w:ilvl w:val="0"/>
          <w:numId w:val="9"/>
        </w:numPr>
      </w:pPr>
      <w:r w:rsidRPr="007C2E07">
        <w:t xml:space="preserve">TLV Command Details: </w:t>
      </w:r>
    </w:p>
    <w:p w:rsidR="00B7197D" w:rsidRPr="007C2E07" w:rsidRDefault="00B7197D" w:rsidP="00B7197D">
      <w:pPr>
        <w:pStyle w:val="OdsStandard"/>
        <w:numPr>
          <w:ilvl w:val="1"/>
          <w:numId w:val="9"/>
        </w:numPr>
      </w:pPr>
      <w:r w:rsidRPr="007C2E07">
        <w:t xml:space="preserve">The TLV length has to be </w:t>
      </w:r>
      <w:proofErr w:type="gramStart"/>
      <w:r w:rsidRPr="007C2E07">
        <w:t>0x03</w:t>
      </w:r>
      <w:proofErr w:type="gramEnd"/>
      <w:r w:rsidRPr="007C2E07">
        <w:t xml:space="preserve">. </w:t>
      </w:r>
    </w:p>
    <w:p w:rsidR="00B7197D" w:rsidRPr="007C2E07" w:rsidRDefault="00B7197D" w:rsidP="00B7197D">
      <w:pPr>
        <w:pStyle w:val="OdsStandard"/>
        <w:numPr>
          <w:ilvl w:val="1"/>
          <w:numId w:val="9"/>
        </w:numPr>
      </w:pPr>
      <w:r w:rsidRPr="007C2E07">
        <w:t>The command number value will be ignored.</w:t>
      </w:r>
    </w:p>
    <w:p w:rsidR="00B7197D" w:rsidRPr="007C2E07" w:rsidRDefault="00B7197D" w:rsidP="00B7197D">
      <w:pPr>
        <w:pStyle w:val="OdsStandard"/>
        <w:numPr>
          <w:ilvl w:val="0"/>
          <w:numId w:val="9"/>
        </w:numPr>
      </w:pPr>
      <w:r w:rsidRPr="007C2E07">
        <w:t xml:space="preserve">TLV Device Identities: </w:t>
      </w:r>
    </w:p>
    <w:p w:rsidR="00B7197D" w:rsidRPr="007C2E07" w:rsidRDefault="00B7197D" w:rsidP="00B7197D">
      <w:pPr>
        <w:pStyle w:val="OdsStandard"/>
        <w:numPr>
          <w:ilvl w:val="1"/>
          <w:numId w:val="9"/>
        </w:numPr>
      </w:pPr>
      <w:r w:rsidRPr="007C2E07">
        <w:t xml:space="preserve">The TLV length has to be </w:t>
      </w:r>
      <w:proofErr w:type="gramStart"/>
      <w:r w:rsidRPr="007C2E07">
        <w:t>0x02</w:t>
      </w:r>
      <w:proofErr w:type="gramEnd"/>
      <w:r w:rsidRPr="007C2E07">
        <w:t xml:space="preserve">. </w:t>
      </w:r>
    </w:p>
    <w:p w:rsidR="00B7197D" w:rsidRPr="007C2E07" w:rsidRDefault="00B7197D" w:rsidP="00B7197D">
      <w:pPr>
        <w:pStyle w:val="OdsStandard"/>
        <w:numPr>
          <w:ilvl w:val="1"/>
          <w:numId w:val="9"/>
        </w:numPr>
      </w:pPr>
      <w:r w:rsidRPr="007C2E07">
        <w:t xml:space="preserve">The Source device identity has to be </w:t>
      </w:r>
      <w:proofErr w:type="gramStart"/>
      <w:r w:rsidRPr="007C2E07">
        <w:t>0x81</w:t>
      </w:r>
      <w:proofErr w:type="gramEnd"/>
      <w:r w:rsidRPr="007C2E07">
        <w:t xml:space="preserve">. </w:t>
      </w:r>
    </w:p>
    <w:p w:rsidR="00B7197D" w:rsidRPr="007C2E07" w:rsidRDefault="00B7197D" w:rsidP="00B7197D">
      <w:pPr>
        <w:pStyle w:val="OdsStandard"/>
        <w:numPr>
          <w:ilvl w:val="1"/>
          <w:numId w:val="9"/>
        </w:numPr>
      </w:pPr>
      <w:r w:rsidRPr="007C2E07">
        <w:t xml:space="preserve">The Destination device identity has to be </w:t>
      </w:r>
      <w:proofErr w:type="gramStart"/>
      <w:r w:rsidRPr="007C2E07">
        <w:t>0x82</w:t>
      </w:r>
      <w:proofErr w:type="gramEnd"/>
      <w:r w:rsidRPr="007C2E07">
        <w:t>.</w:t>
      </w:r>
    </w:p>
    <w:p w:rsidR="00B7197D" w:rsidRDefault="008447ED" w:rsidP="00B7197D">
      <w:pPr>
        <w:pStyle w:val="OdsStandard"/>
        <w:numPr>
          <w:ilvl w:val="0"/>
          <w:numId w:val="9"/>
        </w:numPr>
      </w:pPr>
      <w:r>
        <w:t xml:space="preserve">TLV </w:t>
      </w:r>
      <w:r w:rsidR="003E2DFE">
        <w:t>Icon Identifier</w:t>
      </w:r>
      <w:r>
        <w:t xml:space="preserve">: The TLV length has to be </w:t>
      </w:r>
      <w:proofErr w:type="gramStart"/>
      <w:r w:rsidR="003E2DFE">
        <w:t>0x02</w:t>
      </w:r>
      <w:proofErr w:type="gramEnd"/>
      <w:r>
        <w:t>.</w:t>
      </w:r>
    </w:p>
    <w:p w:rsidR="003E2DFE" w:rsidRDefault="003E2DFE" w:rsidP="003E2DFE">
      <w:pPr>
        <w:pStyle w:val="OdsStandard"/>
        <w:numPr>
          <w:ilvl w:val="0"/>
          <w:numId w:val="9"/>
        </w:numPr>
      </w:pPr>
      <w:r>
        <w:t xml:space="preserve">TLV Bearer Description: The TLV length has to be at least </w:t>
      </w:r>
      <w:proofErr w:type="gramStart"/>
      <w:r>
        <w:t>0x01</w:t>
      </w:r>
      <w:proofErr w:type="gramEnd"/>
      <w:r>
        <w:t>.</w:t>
      </w:r>
    </w:p>
    <w:p w:rsidR="00A17675" w:rsidRDefault="008447ED" w:rsidP="00B7197D">
      <w:pPr>
        <w:pStyle w:val="OdsStandard"/>
        <w:numPr>
          <w:ilvl w:val="0"/>
          <w:numId w:val="9"/>
        </w:numPr>
      </w:pPr>
      <w:r>
        <w:t xml:space="preserve">TLV Buffer Size: </w:t>
      </w:r>
    </w:p>
    <w:p w:rsidR="00A17675" w:rsidRPr="00FC065F" w:rsidRDefault="00A17675" w:rsidP="00A17675">
      <w:pPr>
        <w:pStyle w:val="OdsStandard"/>
        <w:numPr>
          <w:ilvl w:val="1"/>
          <w:numId w:val="9"/>
        </w:numPr>
      </w:pPr>
      <w:r>
        <w:t xml:space="preserve">The </w:t>
      </w:r>
      <w:r w:rsidRPr="00FC065F">
        <w:t xml:space="preserve">TLV length has to be </w:t>
      </w:r>
      <w:proofErr w:type="gramStart"/>
      <w:r w:rsidRPr="00FC065F">
        <w:t>0x02</w:t>
      </w:r>
      <w:proofErr w:type="gramEnd"/>
      <w:r w:rsidRPr="00FC065F">
        <w:t xml:space="preserve">. </w:t>
      </w:r>
    </w:p>
    <w:p w:rsidR="00202F15" w:rsidRDefault="00A17675" w:rsidP="00202F15">
      <w:pPr>
        <w:pStyle w:val="OdsStandard"/>
        <w:numPr>
          <w:ilvl w:val="1"/>
          <w:numId w:val="9"/>
        </w:numPr>
      </w:pPr>
      <w:r w:rsidRPr="00FC065F">
        <w:t xml:space="preserve">The TLV value part will be interpreted as number encoded in hexadecimal value. The encoded number has to be </w:t>
      </w:r>
      <w:r w:rsidR="00FC065F" w:rsidRPr="00FC065F">
        <w:t>at least 1</w:t>
      </w:r>
      <w:r w:rsidRPr="00FC065F">
        <w:t>.</w:t>
      </w:r>
    </w:p>
    <w:p w:rsidR="003F5D96" w:rsidRDefault="003F5D96" w:rsidP="003F5D96">
      <w:pPr>
        <w:pStyle w:val="OdsStandard"/>
        <w:numPr>
          <w:ilvl w:val="0"/>
          <w:numId w:val="9"/>
        </w:numPr>
      </w:pPr>
      <w:r>
        <w:t xml:space="preserve">TLV UICC/Terminal Interface Transport Level: </w:t>
      </w:r>
    </w:p>
    <w:p w:rsidR="003F5D96" w:rsidRDefault="00EC743E" w:rsidP="003F5D96">
      <w:pPr>
        <w:pStyle w:val="OdsStandard"/>
        <w:numPr>
          <w:ilvl w:val="1"/>
          <w:numId w:val="9"/>
        </w:numPr>
      </w:pPr>
      <w:r>
        <w:t xml:space="preserve">The </w:t>
      </w:r>
      <w:r w:rsidR="003F5D96">
        <w:t xml:space="preserve">TLV ‘Data Destination Address’ has </w:t>
      </w:r>
      <w:r w:rsidR="007D1486">
        <w:t>to be</w:t>
      </w:r>
      <w:r w:rsidR="003F5D96">
        <w:t xml:space="preserve"> the next TLV.</w:t>
      </w:r>
    </w:p>
    <w:p w:rsidR="004F6966" w:rsidRDefault="004F6966" w:rsidP="00202F15">
      <w:pPr>
        <w:pStyle w:val="OdsStandard"/>
      </w:pPr>
    </w:p>
    <w:p w:rsidR="006B7247" w:rsidRPr="005578A9" w:rsidRDefault="00B3297C" w:rsidP="00202F15">
      <w:pPr>
        <w:pStyle w:val="OdsStandard"/>
      </w:pPr>
      <w:r w:rsidRPr="005578A9">
        <w:t>The Admin Agent uses default values for all mandatory Open Channel TLVs</w:t>
      </w:r>
      <w:r w:rsidR="004F6966">
        <w:t xml:space="preserve"> and the optional </w:t>
      </w:r>
      <w:r w:rsidRPr="005578A9">
        <w:t xml:space="preserve">TLV ‘Alpha Identifier’ </w:t>
      </w:r>
      <w:r w:rsidR="004F6966">
        <w:t>if it is not present in the Connection Parameters</w:t>
      </w:r>
      <w:r w:rsidRPr="005578A9">
        <w:t xml:space="preserve">. </w:t>
      </w:r>
    </w:p>
    <w:p w:rsidR="00B3297C" w:rsidRPr="005578A9" w:rsidRDefault="00B3297C" w:rsidP="00202F15">
      <w:pPr>
        <w:pStyle w:val="OdsStandard"/>
      </w:pPr>
    </w:p>
    <w:p w:rsidR="00B3297C" w:rsidRPr="00D739A1" w:rsidRDefault="00B3297C" w:rsidP="00EA62BB">
      <w:pPr>
        <w:pStyle w:val="OdsStandard"/>
        <w:spacing w:after="120"/>
        <w:rPr>
          <w:b/>
        </w:rPr>
      </w:pPr>
      <w:r w:rsidRPr="00D739A1">
        <w:rPr>
          <w:b/>
        </w:rPr>
        <w:t>Open Channel default values:</w:t>
      </w:r>
    </w:p>
    <w:p w:rsidR="00B3297C" w:rsidRPr="005578A9" w:rsidRDefault="00B3297C" w:rsidP="005578A9">
      <w:pPr>
        <w:pStyle w:val="OdsStandard"/>
        <w:numPr>
          <w:ilvl w:val="0"/>
          <w:numId w:val="9"/>
        </w:numPr>
      </w:pPr>
      <w:r w:rsidRPr="005578A9">
        <w:t>TLV Command Details: 81 03 01 40 XX; XX</w:t>
      </w:r>
      <w:proofErr w:type="gramStart"/>
      <w:r w:rsidRPr="005578A9">
        <w:t>:=</w:t>
      </w:r>
      <w:proofErr w:type="gramEnd"/>
      <w:r w:rsidRPr="005578A9">
        <w:t xml:space="preserve"> Command Qualifier value, will be taken from the Admin Agent install parameters within the ‘Application Specific P</w:t>
      </w:r>
      <w:r w:rsidRPr="005578A9">
        <w:t>a</w:t>
      </w:r>
      <w:r w:rsidRPr="005578A9">
        <w:t>rameters‘.</w:t>
      </w:r>
    </w:p>
    <w:p w:rsidR="00B3297C" w:rsidRPr="005578A9" w:rsidRDefault="005578A9" w:rsidP="00B3297C">
      <w:pPr>
        <w:pStyle w:val="OdsStandard"/>
        <w:numPr>
          <w:ilvl w:val="0"/>
          <w:numId w:val="9"/>
        </w:numPr>
      </w:pPr>
      <w:r w:rsidRPr="005578A9">
        <w:t>TLV Device Identities: 82 02 81 82</w:t>
      </w:r>
    </w:p>
    <w:p w:rsidR="005578A9" w:rsidRPr="005578A9" w:rsidRDefault="005578A9" w:rsidP="00B3297C">
      <w:pPr>
        <w:pStyle w:val="OdsStandard"/>
        <w:numPr>
          <w:ilvl w:val="0"/>
          <w:numId w:val="9"/>
        </w:numPr>
      </w:pPr>
      <w:r w:rsidRPr="005578A9">
        <w:t>TLV Alpha Identifier: 05 00</w:t>
      </w:r>
    </w:p>
    <w:p w:rsidR="005578A9" w:rsidRPr="005578A9" w:rsidRDefault="005578A9" w:rsidP="00B3297C">
      <w:pPr>
        <w:pStyle w:val="OdsStandard"/>
        <w:numPr>
          <w:ilvl w:val="0"/>
          <w:numId w:val="9"/>
        </w:numPr>
      </w:pPr>
      <w:r w:rsidRPr="005578A9">
        <w:t>TLV Bearer Description: B5 01 03</w:t>
      </w:r>
    </w:p>
    <w:p w:rsidR="005578A9" w:rsidRDefault="005578A9" w:rsidP="00B3297C">
      <w:pPr>
        <w:pStyle w:val="OdsStandard"/>
        <w:numPr>
          <w:ilvl w:val="0"/>
          <w:numId w:val="9"/>
        </w:numPr>
      </w:pPr>
      <w:r w:rsidRPr="005578A9">
        <w:t>TLV Buffer Size: B9 02 XXXX; XXXX:= hexadecimal value of MAX</w:t>
      </w:r>
      <w:r w:rsidRPr="005578A9">
        <w:t>I</w:t>
      </w:r>
      <w:r w:rsidRPr="005578A9">
        <w:t>MUM_BIP_CONNECTION_BUFFER_SIZE</w:t>
      </w:r>
    </w:p>
    <w:p w:rsidR="00EA62BB" w:rsidRDefault="00EA62BB" w:rsidP="00EA62BB">
      <w:pPr>
        <w:pStyle w:val="OdsStandard"/>
      </w:pPr>
    </w:p>
    <w:p w:rsidR="00EA62BB" w:rsidRDefault="00EA62BB" w:rsidP="00EA62BB">
      <w:pPr>
        <w:pStyle w:val="OdsStandard"/>
      </w:pPr>
      <w:r>
        <w:t>During creation of a Open Channel command the CR-Bit will be set for all mandatory Open Channel TLVs and for its optional TLVs the CR-Bit will not be set. This rule i</w:t>
      </w:r>
      <w:r>
        <w:t>g</w:t>
      </w:r>
      <w:r>
        <w:t xml:space="preserve">nores the </w:t>
      </w:r>
      <w:r w:rsidR="008B5CF2">
        <w:t>presents of the CR-Bit</w:t>
      </w:r>
      <w:r>
        <w:t xml:space="preserve"> </w:t>
      </w:r>
      <w:r w:rsidR="008B5CF2">
        <w:t xml:space="preserve">in the Connection Parameters </w:t>
      </w:r>
      <w:r>
        <w:t>TLV</w:t>
      </w:r>
      <w:r w:rsidR="008B5CF2">
        <w:t>.</w:t>
      </w:r>
      <w:r w:rsidR="00CA4656">
        <w:t xml:space="preserve"> For the cond</w:t>
      </w:r>
      <w:r w:rsidR="00CA4656">
        <w:t>i</w:t>
      </w:r>
      <w:r w:rsidR="00CA4656">
        <w:t>tional TLV ‘Data Destination Address’ the CR-Bit will also be set, because the TLV is requested (means mandatory), if TLV ‘UICC/Terminal Interface Transport Level’ is pr</w:t>
      </w:r>
      <w:r w:rsidR="00CA4656">
        <w:t>e</w:t>
      </w:r>
      <w:r w:rsidR="00CA4656">
        <w:t>sent (</w:t>
      </w:r>
      <w:r w:rsidR="00CA4656" w:rsidRPr="00EF02FB">
        <w:t>see ETSI TS 102 223 Release 10, section ‘OPEN CHANNEL related to packet data service bearer’</w:t>
      </w:r>
      <w:r w:rsidR="00CA4656">
        <w:t>). For the conditional TLV ‘Text Attribute’ the CR-Bit will not be set, because the TLV is may be present (means optional), if TLV ‘Alpha Identifier’ is present (</w:t>
      </w:r>
      <w:r w:rsidR="00CA4656" w:rsidRPr="00EF02FB">
        <w:t>see ETSI TS 102 223 Release 10, section ‘OPEN CHANNEL related to packet data service bearer’</w:t>
      </w:r>
      <w:r w:rsidR="00CA4656">
        <w:t>).</w:t>
      </w:r>
    </w:p>
    <w:p w:rsidR="008B5CF2" w:rsidRDefault="008B5CF2" w:rsidP="00EA62BB">
      <w:pPr>
        <w:pStyle w:val="OdsStandard"/>
      </w:pPr>
    </w:p>
    <w:p w:rsidR="00202F15" w:rsidRDefault="008B5CF2" w:rsidP="00202F15">
      <w:pPr>
        <w:pStyle w:val="OdsStandard"/>
      </w:pPr>
      <w:r>
        <w:t>Is the mandatory Open Channel TLV ‘Command Details’ present in the Connection P</w:t>
      </w:r>
      <w:r>
        <w:t>a</w:t>
      </w:r>
      <w:r>
        <w:t xml:space="preserve">rameters, than only the Command </w:t>
      </w:r>
      <w:r w:rsidR="00671DF7">
        <w:t>Q</w:t>
      </w:r>
      <w:r>
        <w:t xml:space="preserve">ualifier </w:t>
      </w:r>
      <w:r w:rsidR="00671DF7">
        <w:t xml:space="preserve">value will be used in the resulting Open </w:t>
      </w:r>
      <w:r w:rsidR="00CA4656">
        <w:t>C</w:t>
      </w:r>
      <w:r w:rsidR="00671DF7">
        <w:t>hannel command.</w:t>
      </w:r>
    </w:p>
    <w:p w:rsidR="004F6966" w:rsidRDefault="004F6966" w:rsidP="00202F15">
      <w:pPr>
        <w:pStyle w:val="OdsStandard"/>
      </w:pPr>
    </w:p>
    <w:p w:rsidR="004F6966" w:rsidRPr="004F6966" w:rsidRDefault="004F6966" w:rsidP="00202F15">
      <w:pPr>
        <w:pStyle w:val="OdsStandard"/>
      </w:pPr>
      <w:r w:rsidRPr="004F6966">
        <w:t>The maximum supported BIP Connection Parameters buffer size is limited to the value of constant MAXIMUM_BIP_CONNECTION_BUFFER_SIZE. If the BIP Connection P</w:t>
      </w:r>
      <w:r w:rsidRPr="004F6966">
        <w:t>a</w:t>
      </w:r>
      <w:r w:rsidRPr="004F6966">
        <w:t>rameters contain a lager value then supported, then the Connection will be closed by the Admin Agent after the Terminal has opened the BIP Channel with a larger value then supported.</w:t>
      </w:r>
    </w:p>
    <w:p w:rsidR="008718DC" w:rsidRDefault="008718DC" w:rsidP="00FD075C">
      <w:pPr>
        <w:pStyle w:val="Heading2"/>
      </w:pPr>
      <w:bookmarkStart w:id="18" w:name="_Toc358635349"/>
      <w:r>
        <w:t>Administration Failure Report SMS-MO</w:t>
      </w:r>
      <w:bookmarkEnd w:id="18"/>
    </w:p>
    <w:p w:rsidR="008718DC" w:rsidRDefault="00820E3B" w:rsidP="008718DC">
      <w:pPr>
        <w:pStyle w:val="OdsStandard"/>
      </w:pPr>
      <w:r>
        <w:t xml:space="preserve">An Administration Failure Report SMS-MO </w:t>
      </w:r>
      <w:r w:rsidR="00DC75AE">
        <w:t>(see table: 3</w:t>
      </w:r>
      <w:r w:rsidR="00E9363C">
        <w:t>.1</w:t>
      </w:r>
      <w:r w:rsidR="00DC75AE">
        <w:t>4</w:t>
      </w:r>
      <w:r w:rsidR="00E9363C">
        <w:t>: Administration Failure R</w:t>
      </w:r>
      <w:r w:rsidR="00E9363C">
        <w:t>e</w:t>
      </w:r>
      <w:r w:rsidR="00E9363C">
        <w:t xml:space="preserve">port SMS-MO structure) </w:t>
      </w:r>
      <w:r>
        <w:t>will be send, if the ‘Retry Report Failure’ TLV was present in the Admin Agent Configuration Resource Session Parameters.</w:t>
      </w:r>
      <w:r w:rsidR="00586E64">
        <w:t xml:space="preserve"> The Command Qualifier of the Administration Failure Report SMS-MO is fixed to</w:t>
      </w:r>
      <w:r w:rsidR="00F957E7">
        <w:t xml:space="preserve"> 0x00</w:t>
      </w:r>
      <w:r w:rsidR="00586E64">
        <w:t xml:space="preserve"> ‘</w:t>
      </w:r>
      <w:r w:rsidR="00586E64" w:rsidRPr="00586E64">
        <w:t>packing not required</w:t>
      </w:r>
      <w:r w:rsidR="00586E64">
        <w:t>’.</w:t>
      </w:r>
    </w:p>
    <w:p w:rsidR="008718DC" w:rsidRDefault="008718DC" w:rsidP="008718DC">
      <w:pPr>
        <w:pStyle w:val="OdsStandard"/>
      </w:pPr>
    </w:p>
    <w:p w:rsidR="008718DC" w:rsidRDefault="00E9363C" w:rsidP="000803F0">
      <w:pPr>
        <w:pStyle w:val="OdsStandard"/>
        <w:spacing w:after="120"/>
      </w:pPr>
      <w:r>
        <w:t xml:space="preserve">Table: </w:t>
      </w:r>
      <w:r w:rsidR="00DC75AE">
        <w:t>3</w:t>
      </w:r>
      <w:r>
        <w:t>.1</w:t>
      </w:r>
      <w:r w:rsidR="00DC75AE">
        <w:t>4</w:t>
      </w:r>
      <w:r>
        <w:t>: Administration Failure Report SMS-MO structure</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13"/>
        <w:gridCol w:w="650"/>
        <w:gridCol w:w="936"/>
        <w:gridCol w:w="816"/>
        <w:gridCol w:w="745"/>
        <w:gridCol w:w="3147"/>
        <w:gridCol w:w="1351"/>
      </w:tblGrid>
      <w:tr w:rsidR="000803F0" w:rsidTr="002C64A1">
        <w:tc>
          <w:tcPr>
            <w:tcW w:w="706" w:type="dxa"/>
            <w:shd w:val="clear" w:color="auto" w:fill="C0C0C0"/>
          </w:tcPr>
          <w:p w:rsidR="000803F0" w:rsidRPr="002C64A1" w:rsidRDefault="000803F0" w:rsidP="002C64A1">
            <w:pPr>
              <w:pStyle w:val="OdsStandard"/>
              <w:ind w:left="0"/>
              <w:jc w:val="center"/>
              <w:rPr>
                <w:b/>
                <w:sz w:val="18"/>
                <w:szCs w:val="18"/>
              </w:rPr>
            </w:pPr>
            <w:r w:rsidRPr="002C64A1">
              <w:rPr>
                <w:b/>
                <w:sz w:val="18"/>
                <w:szCs w:val="18"/>
              </w:rPr>
              <w:t>Tag</w:t>
            </w:r>
          </w:p>
        </w:tc>
        <w:tc>
          <w:tcPr>
            <w:tcW w:w="1013" w:type="dxa"/>
            <w:shd w:val="clear" w:color="auto" w:fill="C0C0C0"/>
          </w:tcPr>
          <w:p w:rsidR="000803F0" w:rsidRPr="002C64A1" w:rsidRDefault="000803F0" w:rsidP="002C64A1">
            <w:pPr>
              <w:pStyle w:val="OdsStandard"/>
              <w:ind w:left="0"/>
              <w:jc w:val="center"/>
              <w:rPr>
                <w:b/>
                <w:sz w:val="18"/>
                <w:szCs w:val="18"/>
              </w:rPr>
            </w:pPr>
            <w:r w:rsidRPr="002C64A1">
              <w:rPr>
                <w:b/>
                <w:sz w:val="18"/>
                <w:szCs w:val="18"/>
              </w:rPr>
              <w:t>Length</w:t>
            </w:r>
          </w:p>
        </w:tc>
        <w:tc>
          <w:tcPr>
            <w:tcW w:w="6294" w:type="dxa"/>
            <w:gridSpan w:val="5"/>
            <w:shd w:val="clear" w:color="auto" w:fill="C0C0C0"/>
          </w:tcPr>
          <w:p w:rsidR="000803F0" w:rsidRPr="002C64A1" w:rsidRDefault="000803F0" w:rsidP="002C64A1">
            <w:pPr>
              <w:pStyle w:val="OdsStandard"/>
              <w:ind w:left="0"/>
              <w:rPr>
                <w:b/>
                <w:sz w:val="18"/>
                <w:szCs w:val="18"/>
              </w:rPr>
            </w:pPr>
            <w:r w:rsidRPr="002C64A1">
              <w:rPr>
                <w:b/>
                <w:sz w:val="18"/>
                <w:szCs w:val="18"/>
              </w:rPr>
              <w:t>Name</w:t>
            </w:r>
          </w:p>
        </w:tc>
        <w:tc>
          <w:tcPr>
            <w:tcW w:w="1351" w:type="dxa"/>
            <w:shd w:val="clear" w:color="auto" w:fill="C0C0C0"/>
          </w:tcPr>
          <w:p w:rsidR="000803F0" w:rsidRPr="002C64A1" w:rsidRDefault="000803F0" w:rsidP="002C64A1">
            <w:pPr>
              <w:pStyle w:val="OdsStandard"/>
              <w:ind w:left="0"/>
              <w:jc w:val="center"/>
              <w:rPr>
                <w:sz w:val="18"/>
                <w:szCs w:val="18"/>
              </w:rPr>
            </w:pPr>
            <w:r w:rsidRPr="002C64A1">
              <w:rPr>
                <w:b/>
                <w:sz w:val="18"/>
                <w:szCs w:val="18"/>
              </w:rPr>
              <w:t>Presence</w:t>
            </w:r>
          </w:p>
        </w:tc>
      </w:tr>
      <w:tr w:rsidR="002C64A1" w:rsidTr="002C64A1">
        <w:tc>
          <w:tcPr>
            <w:tcW w:w="706" w:type="dxa"/>
          </w:tcPr>
          <w:p w:rsidR="000803F0" w:rsidRPr="002C64A1" w:rsidRDefault="000803F0" w:rsidP="002C64A1">
            <w:pPr>
              <w:pStyle w:val="OdsStandard"/>
              <w:ind w:left="0"/>
              <w:jc w:val="center"/>
              <w:rPr>
                <w:sz w:val="18"/>
                <w:szCs w:val="18"/>
              </w:rPr>
            </w:pPr>
            <w:r w:rsidRPr="002C64A1">
              <w:rPr>
                <w:sz w:val="18"/>
                <w:szCs w:val="18"/>
              </w:rPr>
              <w:t>‘D0’</w:t>
            </w:r>
          </w:p>
        </w:tc>
        <w:tc>
          <w:tcPr>
            <w:tcW w:w="1013" w:type="dxa"/>
          </w:tcPr>
          <w:p w:rsidR="00EE05CA" w:rsidRPr="002C64A1" w:rsidRDefault="00EE05CA" w:rsidP="002C64A1">
            <w:pPr>
              <w:pStyle w:val="OdsStandard"/>
              <w:ind w:left="0"/>
              <w:jc w:val="center"/>
              <w:rPr>
                <w:sz w:val="18"/>
                <w:szCs w:val="18"/>
              </w:rPr>
            </w:pPr>
            <w:r w:rsidRPr="002C64A1">
              <w:rPr>
                <w:sz w:val="18"/>
                <w:szCs w:val="18"/>
              </w:rPr>
              <w:t>23</w:t>
            </w:r>
            <w:r w:rsidR="000803F0" w:rsidRPr="002C64A1">
              <w:rPr>
                <w:sz w:val="18"/>
                <w:szCs w:val="18"/>
              </w:rPr>
              <w:t xml:space="preserve"> –</w:t>
            </w:r>
            <w:r w:rsidRPr="002C64A1">
              <w:rPr>
                <w:sz w:val="18"/>
                <w:szCs w:val="18"/>
              </w:rPr>
              <w:t xml:space="preserve"> 252</w:t>
            </w:r>
          </w:p>
        </w:tc>
        <w:tc>
          <w:tcPr>
            <w:tcW w:w="6294" w:type="dxa"/>
            <w:gridSpan w:val="5"/>
            <w:tcBorders>
              <w:bottom w:val="single" w:sz="4" w:space="0" w:color="auto"/>
            </w:tcBorders>
          </w:tcPr>
          <w:p w:rsidR="000803F0" w:rsidRPr="002C64A1" w:rsidRDefault="000803F0" w:rsidP="002C64A1">
            <w:pPr>
              <w:pStyle w:val="OdsStandard"/>
              <w:ind w:left="0"/>
              <w:rPr>
                <w:sz w:val="18"/>
                <w:szCs w:val="18"/>
              </w:rPr>
            </w:pPr>
            <w:r w:rsidRPr="002C64A1">
              <w:rPr>
                <w:sz w:val="18"/>
                <w:szCs w:val="18"/>
              </w:rPr>
              <w:t>Provide UICC Command</w:t>
            </w:r>
          </w:p>
        </w:tc>
        <w:tc>
          <w:tcPr>
            <w:tcW w:w="1351" w:type="dxa"/>
          </w:tcPr>
          <w:p w:rsidR="000803F0" w:rsidRPr="002C64A1" w:rsidRDefault="000803F0" w:rsidP="002C64A1">
            <w:pPr>
              <w:pStyle w:val="OdsStandard"/>
              <w:ind w:left="0"/>
              <w:jc w:val="center"/>
              <w:rPr>
                <w:sz w:val="18"/>
                <w:szCs w:val="18"/>
              </w:rPr>
            </w:pPr>
          </w:p>
        </w:tc>
      </w:tr>
      <w:tr w:rsidR="002C64A1" w:rsidTr="002C64A1">
        <w:tc>
          <w:tcPr>
            <w:tcW w:w="706" w:type="dxa"/>
          </w:tcPr>
          <w:p w:rsidR="000803F0" w:rsidRPr="002C64A1" w:rsidRDefault="000803F0" w:rsidP="002C64A1">
            <w:pPr>
              <w:pStyle w:val="OdsStandard"/>
              <w:ind w:left="0"/>
              <w:jc w:val="center"/>
              <w:rPr>
                <w:sz w:val="18"/>
                <w:szCs w:val="18"/>
              </w:rPr>
            </w:pPr>
          </w:p>
        </w:tc>
        <w:tc>
          <w:tcPr>
            <w:tcW w:w="1013" w:type="dxa"/>
          </w:tcPr>
          <w:p w:rsidR="000803F0" w:rsidRPr="002C64A1" w:rsidRDefault="000803F0" w:rsidP="002C64A1">
            <w:pPr>
              <w:pStyle w:val="OdsStandard"/>
              <w:ind w:left="0"/>
              <w:jc w:val="center"/>
              <w:rPr>
                <w:sz w:val="18"/>
                <w:szCs w:val="18"/>
              </w:rPr>
            </w:pPr>
          </w:p>
        </w:tc>
        <w:tc>
          <w:tcPr>
            <w:tcW w:w="650" w:type="dxa"/>
            <w:tcBorders>
              <w:bottom w:val="single" w:sz="4" w:space="0" w:color="auto"/>
            </w:tcBorders>
            <w:shd w:val="clear" w:color="auto" w:fill="C0C0C0"/>
          </w:tcPr>
          <w:p w:rsidR="000803F0" w:rsidRPr="002C64A1" w:rsidRDefault="000803F0" w:rsidP="002C64A1">
            <w:pPr>
              <w:pStyle w:val="OdsStandard"/>
              <w:ind w:left="0"/>
              <w:jc w:val="center"/>
              <w:rPr>
                <w:b/>
                <w:sz w:val="18"/>
                <w:szCs w:val="18"/>
              </w:rPr>
            </w:pPr>
            <w:r w:rsidRPr="002C64A1">
              <w:rPr>
                <w:b/>
                <w:sz w:val="18"/>
                <w:szCs w:val="18"/>
              </w:rPr>
              <w:t>Tag</w:t>
            </w:r>
          </w:p>
        </w:tc>
        <w:tc>
          <w:tcPr>
            <w:tcW w:w="936" w:type="dxa"/>
            <w:tcBorders>
              <w:bottom w:val="single" w:sz="4" w:space="0" w:color="auto"/>
            </w:tcBorders>
            <w:shd w:val="clear" w:color="auto" w:fill="C0C0C0"/>
          </w:tcPr>
          <w:p w:rsidR="000803F0" w:rsidRPr="002C64A1" w:rsidRDefault="000803F0" w:rsidP="002C64A1">
            <w:pPr>
              <w:pStyle w:val="OdsStandard"/>
              <w:ind w:left="0"/>
              <w:jc w:val="center"/>
              <w:rPr>
                <w:b/>
                <w:sz w:val="18"/>
                <w:szCs w:val="18"/>
              </w:rPr>
            </w:pPr>
            <w:r w:rsidRPr="002C64A1">
              <w:rPr>
                <w:b/>
                <w:sz w:val="18"/>
                <w:szCs w:val="18"/>
              </w:rPr>
              <w:t>Length</w:t>
            </w:r>
          </w:p>
        </w:tc>
        <w:tc>
          <w:tcPr>
            <w:tcW w:w="4708" w:type="dxa"/>
            <w:gridSpan w:val="3"/>
            <w:tcBorders>
              <w:bottom w:val="single" w:sz="4" w:space="0" w:color="auto"/>
            </w:tcBorders>
            <w:shd w:val="clear" w:color="auto" w:fill="C0C0C0"/>
          </w:tcPr>
          <w:p w:rsidR="000803F0" w:rsidRPr="002C64A1" w:rsidRDefault="000803F0" w:rsidP="002C64A1">
            <w:pPr>
              <w:pStyle w:val="OdsStandard"/>
              <w:ind w:left="0"/>
              <w:jc w:val="left"/>
              <w:rPr>
                <w:b/>
                <w:sz w:val="18"/>
                <w:szCs w:val="18"/>
              </w:rPr>
            </w:pPr>
            <w:r w:rsidRPr="002C64A1">
              <w:rPr>
                <w:b/>
                <w:sz w:val="18"/>
                <w:szCs w:val="18"/>
              </w:rPr>
              <w:t>Name</w:t>
            </w:r>
          </w:p>
        </w:tc>
        <w:tc>
          <w:tcPr>
            <w:tcW w:w="1351" w:type="dxa"/>
            <w:tcBorders>
              <w:bottom w:val="single" w:sz="4" w:space="0" w:color="auto"/>
            </w:tcBorders>
          </w:tcPr>
          <w:p w:rsidR="000803F0" w:rsidRPr="002C64A1" w:rsidRDefault="000803F0" w:rsidP="002C64A1">
            <w:pPr>
              <w:pStyle w:val="OdsStandard"/>
              <w:ind w:left="0"/>
              <w:jc w:val="center"/>
              <w:rPr>
                <w:sz w:val="18"/>
                <w:szCs w:val="18"/>
              </w:rPr>
            </w:pPr>
          </w:p>
        </w:tc>
      </w:tr>
      <w:tr w:rsidR="002C64A1" w:rsidTr="002C64A1">
        <w:tc>
          <w:tcPr>
            <w:tcW w:w="706" w:type="dxa"/>
          </w:tcPr>
          <w:p w:rsidR="000803F0" w:rsidRPr="002C64A1" w:rsidRDefault="000803F0" w:rsidP="002C64A1">
            <w:pPr>
              <w:pStyle w:val="OdsStandard"/>
              <w:ind w:left="0"/>
              <w:jc w:val="center"/>
              <w:rPr>
                <w:sz w:val="18"/>
                <w:szCs w:val="18"/>
              </w:rPr>
            </w:pPr>
          </w:p>
        </w:tc>
        <w:tc>
          <w:tcPr>
            <w:tcW w:w="1013" w:type="dxa"/>
          </w:tcPr>
          <w:p w:rsidR="000803F0" w:rsidRPr="002C64A1" w:rsidRDefault="000803F0" w:rsidP="002C64A1">
            <w:pPr>
              <w:pStyle w:val="OdsStandard"/>
              <w:ind w:left="0"/>
              <w:jc w:val="center"/>
              <w:rPr>
                <w:sz w:val="18"/>
                <w:szCs w:val="18"/>
              </w:rPr>
            </w:pPr>
          </w:p>
        </w:tc>
        <w:tc>
          <w:tcPr>
            <w:tcW w:w="650" w:type="dxa"/>
            <w:shd w:val="clear" w:color="auto" w:fill="auto"/>
          </w:tcPr>
          <w:p w:rsidR="000803F0" w:rsidRPr="002C64A1" w:rsidRDefault="007C4A78" w:rsidP="002C64A1">
            <w:pPr>
              <w:pStyle w:val="OdsStandard"/>
              <w:ind w:left="0"/>
              <w:jc w:val="center"/>
              <w:rPr>
                <w:sz w:val="18"/>
                <w:szCs w:val="18"/>
              </w:rPr>
            </w:pPr>
            <w:r w:rsidRPr="002C64A1">
              <w:rPr>
                <w:sz w:val="18"/>
                <w:szCs w:val="18"/>
              </w:rPr>
              <w:t>‘</w:t>
            </w:r>
            <w:r w:rsidR="00046625" w:rsidRPr="002C64A1">
              <w:rPr>
                <w:sz w:val="18"/>
                <w:szCs w:val="18"/>
              </w:rPr>
              <w:t>81</w:t>
            </w:r>
            <w:r w:rsidRPr="002C64A1">
              <w:rPr>
                <w:sz w:val="18"/>
                <w:szCs w:val="18"/>
              </w:rPr>
              <w:t>’</w:t>
            </w:r>
          </w:p>
        </w:tc>
        <w:tc>
          <w:tcPr>
            <w:tcW w:w="936" w:type="dxa"/>
            <w:shd w:val="clear" w:color="auto" w:fill="auto"/>
          </w:tcPr>
          <w:p w:rsidR="000803F0" w:rsidRPr="002C64A1" w:rsidRDefault="009F7EB3" w:rsidP="002C64A1">
            <w:pPr>
              <w:pStyle w:val="OdsStandard"/>
              <w:ind w:left="0"/>
              <w:jc w:val="center"/>
              <w:rPr>
                <w:sz w:val="18"/>
                <w:szCs w:val="18"/>
              </w:rPr>
            </w:pPr>
            <w:r w:rsidRPr="002C64A1">
              <w:rPr>
                <w:sz w:val="18"/>
                <w:szCs w:val="18"/>
              </w:rPr>
              <w:t>3</w:t>
            </w:r>
          </w:p>
        </w:tc>
        <w:tc>
          <w:tcPr>
            <w:tcW w:w="4708" w:type="dxa"/>
            <w:gridSpan w:val="3"/>
            <w:tcBorders>
              <w:bottom w:val="single" w:sz="4" w:space="0" w:color="auto"/>
            </w:tcBorders>
            <w:shd w:val="clear" w:color="auto" w:fill="auto"/>
          </w:tcPr>
          <w:p w:rsidR="000803F0" w:rsidRPr="002C64A1" w:rsidRDefault="000803F0" w:rsidP="002C64A1">
            <w:pPr>
              <w:pStyle w:val="OdsStandard"/>
              <w:ind w:left="0"/>
              <w:rPr>
                <w:sz w:val="18"/>
                <w:szCs w:val="18"/>
              </w:rPr>
            </w:pPr>
            <w:r w:rsidRPr="002C64A1">
              <w:rPr>
                <w:sz w:val="18"/>
                <w:szCs w:val="18"/>
              </w:rPr>
              <w:t>Command Details</w:t>
            </w:r>
          </w:p>
        </w:tc>
        <w:tc>
          <w:tcPr>
            <w:tcW w:w="1351" w:type="dxa"/>
            <w:shd w:val="clear" w:color="auto" w:fill="auto"/>
          </w:tcPr>
          <w:p w:rsidR="000803F0" w:rsidRPr="002C64A1" w:rsidRDefault="009F7EB3" w:rsidP="002C64A1">
            <w:pPr>
              <w:pStyle w:val="OdsStandard"/>
              <w:ind w:left="0"/>
              <w:jc w:val="center"/>
              <w:rPr>
                <w:sz w:val="18"/>
                <w:szCs w:val="18"/>
              </w:rPr>
            </w:pPr>
            <w:r w:rsidRPr="002C64A1">
              <w:rPr>
                <w:sz w:val="18"/>
                <w:szCs w:val="18"/>
              </w:rPr>
              <w:t>M</w:t>
            </w:r>
          </w:p>
        </w:tc>
      </w:tr>
      <w:tr w:rsidR="002C64A1" w:rsidTr="002C64A1">
        <w:tc>
          <w:tcPr>
            <w:tcW w:w="706" w:type="dxa"/>
          </w:tcPr>
          <w:p w:rsidR="009F7EB3" w:rsidRPr="002C64A1" w:rsidRDefault="009F7EB3" w:rsidP="002C64A1">
            <w:pPr>
              <w:pStyle w:val="OdsStandard"/>
              <w:ind w:left="0"/>
              <w:jc w:val="center"/>
              <w:rPr>
                <w:sz w:val="18"/>
                <w:szCs w:val="18"/>
              </w:rPr>
            </w:pPr>
          </w:p>
        </w:tc>
        <w:tc>
          <w:tcPr>
            <w:tcW w:w="1013" w:type="dxa"/>
          </w:tcPr>
          <w:p w:rsidR="009F7EB3" w:rsidRPr="002C64A1" w:rsidRDefault="009F7EB3" w:rsidP="002C64A1">
            <w:pPr>
              <w:pStyle w:val="OdsStandard"/>
              <w:ind w:left="0"/>
              <w:jc w:val="center"/>
              <w:rPr>
                <w:sz w:val="18"/>
                <w:szCs w:val="18"/>
              </w:rPr>
            </w:pPr>
          </w:p>
        </w:tc>
        <w:tc>
          <w:tcPr>
            <w:tcW w:w="650" w:type="dxa"/>
            <w:shd w:val="clear" w:color="auto" w:fill="auto"/>
          </w:tcPr>
          <w:p w:rsidR="009F7EB3" w:rsidRPr="002C64A1" w:rsidRDefault="009F7EB3" w:rsidP="002C64A1">
            <w:pPr>
              <w:pStyle w:val="OdsStandard"/>
              <w:ind w:left="0"/>
              <w:jc w:val="center"/>
              <w:rPr>
                <w:sz w:val="18"/>
                <w:szCs w:val="18"/>
              </w:rPr>
            </w:pPr>
          </w:p>
        </w:tc>
        <w:tc>
          <w:tcPr>
            <w:tcW w:w="936" w:type="dxa"/>
            <w:shd w:val="clear" w:color="auto" w:fill="auto"/>
          </w:tcPr>
          <w:p w:rsidR="009F7EB3" w:rsidRPr="002C64A1" w:rsidRDefault="009F7EB3" w:rsidP="002C64A1">
            <w:pPr>
              <w:pStyle w:val="OdsStandard"/>
              <w:ind w:left="0"/>
              <w:jc w:val="center"/>
              <w:rPr>
                <w:sz w:val="18"/>
                <w:szCs w:val="18"/>
              </w:rPr>
            </w:pPr>
          </w:p>
        </w:tc>
        <w:tc>
          <w:tcPr>
            <w:tcW w:w="816" w:type="dxa"/>
            <w:tcBorders>
              <w:bottom w:val="single" w:sz="4" w:space="0" w:color="auto"/>
            </w:tcBorders>
            <w:shd w:val="clear" w:color="auto" w:fill="C0C0C0"/>
          </w:tcPr>
          <w:p w:rsidR="009F7EB3" w:rsidRPr="002C64A1" w:rsidRDefault="009F7EB3" w:rsidP="002C64A1">
            <w:pPr>
              <w:pStyle w:val="OdsStandard"/>
              <w:ind w:left="0"/>
              <w:jc w:val="center"/>
              <w:rPr>
                <w:b/>
                <w:sz w:val="18"/>
                <w:szCs w:val="18"/>
              </w:rPr>
            </w:pPr>
            <w:r w:rsidRPr="002C64A1">
              <w:rPr>
                <w:b/>
                <w:sz w:val="18"/>
                <w:szCs w:val="18"/>
              </w:rPr>
              <w:t>Length</w:t>
            </w:r>
          </w:p>
        </w:tc>
        <w:tc>
          <w:tcPr>
            <w:tcW w:w="745" w:type="dxa"/>
            <w:tcBorders>
              <w:bottom w:val="single" w:sz="4" w:space="0" w:color="auto"/>
            </w:tcBorders>
            <w:shd w:val="clear" w:color="auto" w:fill="C0C0C0"/>
          </w:tcPr>
          <w:p w:rsidR="009F7EB3" w:rsidRPr="002C64A1" w:rsidRDefault="009F7EB3" w:rsidP="002C64A1">
            <w:pPr>
              <w:pStyle w:val="OdsStandard"/>
              <w:ind w:left="0"/>
              <w:rPr>
                <w:b/>
                <w:sz w:val="18"/>
                <w:szCs w:val="18"/>
              </w:rPr>
            </w:pPr>
            <w:r w:rsidRPr="002C64A1">
              <w:rPr>
                <w:b/>
                <w:sz w:val="18"/>
                <w:szCs w:val="18"/>
              </w:rPr>
              <w:t>Value</w:t>
            </w:r>
          </w:p>
        </w:tc>
        <w:tc>
          <w:tcPr>
            <w:tcW w:w="3147" w:type="dxa"/>
            <w:tcBorders>
              <w:bottom w:val="single" w:sz="4" w:space="0" w:color="auto"/>
            </w:tcBorders>
            <w:shd w:val="clear" w:color="auto" w:fill="C0C0C0"/>
          </w:tcPr>
          <w:p w:rsidR="009F7EB3" w:rsidRPr="002C64A1" w:rsidRDefault="00DC75AE" w:rsidP="002C64A1">
            <w:pPr>
              <w:pStyle w:val="OdsStandard"/>
              <w:ind w:left="0"/>
              <w:rPr>
                <w:b/>
                <w:sz w:val="18"/>
                <w:szCs w:val="18"/>
              </w:rPr>
            </w:pPr>
            <w:r w:rsidRPr="002C64A1">
              <w:rPr>
                <w:b/>
                <w:sz w:val="18"/>
                <w:szCs w:val="18"/>
              </w:rPr>
              <w:t>Name</w:t>
            </w:r>
          </w:p>
        </w:tc>
        <w:tc>
          <w:tcPr>
            <w:tcW w:w="1351" w:type="dxa"/>
            <w:shd w:val="clear" w:color="auto" w:fill="auto"/>
          </w:tcPr>
          <w:p w:rsidR="009F7EB3" w:rsidRPr="002C64A1" w:rsidRDefault="009F7EB3" w:rsidP="002C64A1">
            <w:pPr>
              <w:pStyle w:val="OdsStandard"/>
              <w:ind w:left="0"/>
              <w:jc w:val="center"/>
              <w:rPr>
                <w:sz w:val="18"/>
                <w:szCs w:val="18"/>
              </w:rPr>
            </w:pPr>
          </w:p>
        </w:tc>
      </w:tr>
      <w:tr w:rsidR="002C64A1" w:rsidTr="002C64A1">
        <w:tc>
          <w:tcPr>
            <w:tcW w:w="706" w:type="dxa"/>
          </w:tcPr>
          <w:p w:rsidR="009F7EB3" w:rsidRPr="002C64A1" w:rsidRDefault="009F7EB3" w:rsidP="002C64A1">
            <w:pPr>
              <w:pStyle w:val="OdsStandard"/>
              <w:ind w:left="0"/>
              <w:jc w:val="center"/>
              <w:rPr>
                <w:sz w:val="18"/>
                <w:szCs w:val="18"/>
              </w:rPr>
            </w:pPr>
          </w:p>
        </w:tc>
        <w:tc>
          <w:tcPr>
            <w:tcW w:w="1013" w:type="dxa"/>
          </w:tcPr>
          <w:p w:rsidR="009F7EB3" w:rsidRPr="002C64A1" w:rsidRDefault="009F7EB3" w:rsidP="002C64A1">
            <w:pPr>
              <w:pStyle w:val="OdsStandard"/>
              <w:ind w:left="0"/>
              <w:jc w:val="center"/>
              <w:rPr>
                <w:sz w:val="18"/>
                <w:szCs w:val="18"/>
              </w:rPr>
            </w:pPr>
          </w:p>
        </w:tc>
        <w:tc>
          <w:tcPr>
            <w:tcW w:w="650" w:type="dxa"/>
            <w:shd w:val="clear" w:color="auto" w:fill="auto"/>
          </w:tcPr>
          <w:p w:rsidR="009F7EB3" w:rsidRPr="002C64A1" w:rsidRDefault="009F7EB3" w:rsidP="002C64A1">
            <w:pPr>
              <w:pStyle w:val="OdsStandard"/>
              <w:ind w:left="0"/>
              <w:jc w:val="center"/>
              <w:rPr>
                <w:sz w:val="18"/>
                <w:szCs w:val="18"/>
              </w:rPr>
            </w:pPr>
          </w:p>
        </w:tc>
        <w:tc>
          <w:tcPr>
            <w:tcW w:w="936" w:type="dxa"/>
            <w:shd w:val="clear" w:color="auto" w:fill="auto"/>
          </w:tcPr>
          <w:p w:rsidR="009F7EB3" w:rsidRPr="002C64A1" w:rsidRDefault="009F7EB3" w:rsidP="002C64A1">
            <w:pPr>
              <w:pStyle w:val="OdsStandard"/>
              <w:ind w:left="0"/>
              <w:jc w:val="center"/>
              <w:rPr>
                <w:sz w:val="18"/>
                <w:szCs w:val="18"/>
              </w:rPr>
            </w:pPr>
          </w:p>
        </w:tc>
        <w:tc>
          <w:tcPr>
            <w:tcW w:w="816" w:type="dxa"/>
            <w:shd w:val="clear" w:color="auto" w:fill="FFFF99"/>
          </w:tcPr>
          <w:p w:rsidR="009F7EB3" w:rsidRPr="002C64A1" w:rsidRDefault="009F7EB3" w:rsidP="002C64A1">
            <w:pPr>
              <w:pStyle w:val="OdsStandard"/>
              <w:ind w:left="0"/>
              <w:jc w:val="center"/>
              <w:rPr>
                <w:sz w:val="18"/>
                <w:szCs w:val="18"/>
              </w:rPr>
            </w:pPr>
            <w:r w:rsidRPr="002C64A1">
              <w:rPr>
                <w:sz w:val="18"/>
                <w:szCs w:val="18"/>
              </w:rPr>
              <w:t>1</w:t>
            </w:r>
          </w:p>
        </w:tc>
        <w:tc>
          <w:tcPr>
            <w:tcW w:w="745" w:type="dxa"/>
            <w:shd w:val="clear" w:color="auto" w:fill="FFFF99"/>
          </w:tcPr>
          <w:p w:rsidR="009F7EB3" w:rsidRPr="002C64A1" w:rsidRDefault="009F7EB3" w:rsidP="002C64A1">
            <w:pPr>
              <w:pStyle w:val="OdsStandard"/>
              <w:ind w:left="0"/>
              <w:jc w:val="center"/>
              <w:rPr>
                <w:sz w:val="18"/>
                <w:szCs w:val="18"/>
              </w:rPr>
            </w:pPr>
            <w:r w:rsidRPr="002C64A1">
              <w:rPr>
                <w:sz w:val="18"/>
                <w:szCs w:val="18"/>
              </w:rPr>
              <w:t>‘</w:t>
            </w:r>
            <w:r w:rsidR="007C4A78" w:rsidRPr="002C64A1">
              <w:rPr>
                <w:sz w:val="18"/>
                <w:szCs w:val="18"/>
              </w:rPr>
              <w:t>01</w:t>
            </w:r>
            <w:r w:rsidRPr="002C64A1">
              <w:rPr>
                <w:sz w:val="18"/>
                <w:szCs w:val="18"/>
              </w:rPr>
              <w:t>’</w:t>
            </w:r>
          </w:p>
        </w:tc>
        <w:tc>
          <w:tcPr>
            <w:tcW w:w="3147" w:type="dxa"/>
            <w:shd w:val="clear" w:color="auto" w:fill="FFFF99"/>
          </w:tcPr>
          <w:p w:rsidR="009F7EB3" w:rsidRPr="002C64A1" w:rsidRDefault="009F7EB3" w:rsidP="002C64A1">
            <w:pPr>
              <w:pStyle w:val="OdsStandard"/>
              <w:ind w:left="0"/>
              <w:rPr>
                <w:sz w:val="18"/>
                <w:szCs w:val="18"/>
              </w:rPr>
            </w:pPr>
            <w:r w:rsidRPr="002C64A1">
              <w:rPr>
                <w:sz w:val="18"/>
                <w:szCs w:val="18"/>
              </w:rPr>
              <w:t>Command Number</w:t>
            </w:r>
          </w:p>
        </w:tc>
        <w:tc>
          <w:tcPr>
            <w:tcW w:w="1351" w:type="dxa"/>
            <w:shd w:val="clear" w:color="auto" w:fill="auto"/>
          </w:tcPr>
          <w:p w:rsidR="009F7EB3" w:rsidRPr="002C64A1" w:rsidRDefault="007C4A78" w:rsidP="002C64A1">
            <w:pPr>
              <w:pStyle w:val="OdsStandard"/>
              <w:ind w:left="0"/>
              <w:jc w:val="center"/>
              <w:rPr>
                <w:sz w:val="18"/>
                <w:szCs w:val="18"/>
              </w:rPr>
            </w:pPr>
            <w:r w:rsidRPr="002C64A1">
              <w:rPr>
                <w:sz w:val="18"/>
                <w:szCs w:val="18"/>
              </w:rPr>
              <w:t>M</w:t>
            </w:r>
          </w:p>
        </w:tc>
      </w:tr>
      <w:tr w:rsidR="002C64A1" w:rsidTr="002C64A1">
        <w:tc>
          <w:tcPr>
            <w:tcW w:w="706" w:type="dxa"/>
          </w:tcPr>
          <w:p w:rsidR="009F7EB3" w:rsidRPr="002C64A1" w:rsidRDefault="009F7EB3" w:rsidP="002C64A1">
            <w:pPr>
              <w:pStyle w:val="OdsStandard"/>
              <w:ind w:left="0"/>
              <w:jc w:val="center"/>
              <w:rPr>
                <w:sz w:val="18"/>
                <w:szCs w:val="18"/>
              </w:rPr>
            </w:pPr>
          </w:p>
        </w:tc>
        <w:tc>
          <w:tcPr>
            <w:tcW w:w="1013" w:type="dxa"/>
          </w:tcPr>
          <w:p w:rsidR="009F7EB3" w:rsidRPr="002C64A1" w:rsidRDefault="009F7EB3" w:rsidP="002C64A1">
            <w:pPr>
              <w:pStyle w:val="OdsStandard"/>
              <w:ind w:left="0"/>
              <w:jc w:val="center"/>
              <w:rPr>
                <w:sz w:val="18"/>
                <w:szCs w:val="18"/>
              </w:rPr>
            </w:pPr>
          </w:p>
        </w:tc>
        <w:tc>
          <w:tcPr>
            <w:tcW w:w="650" w:type="dxa"/>
            <w:shd w:val="clear" w:color="auto" w:fill="auto"/>
          </w:tcPr>
          <w:p w:rsidR="009F7EB3" w:rsidRPr="002C64A1" w:rsidRDefault="009F7EB3" w:rsidP="002C64A1">
            <w:pPr>
              <w:pStyle w:val="OdsStandard"/>
              <w:ind w:left="0"/>
              <w:jc w:val="center"/>
              <w:rPr>
                <w:sz w:val="18"/>
                <w:szCs w:val="18"/>
              </w:rPr>
            </w:pPr>
          </w:p>
        </w:tc>
        <w:tc>
          <w:tcPr>
            <w:tcW w:w="936" w:type="dxa"/>
            <w:shd w:val="clear" w:color="auto" w:fill="auto"/>
          </w:tcPr>
          <w:p w:rsidR="009F7EB3" w:rsidRPr="002C64A1" w:rsidRDefault="009F7EB3" w:rsidP="002C64A1">
            <w:pPr>
              <w:pStyle w:val="OdsStandard"/>
              <w:ind w:left="0"/>
              <w:jc w:val="center"/>
              <w:rPr>
                <w:sz w:val="18"/>
                <w:szCs w:val="18"/>
              </w:rPr>
            </w:pPr>
          </w:p>
        </w:tc>
        <w:tc>
          <w:tcPr>
            <w:tcW w:w="816" w:type="dxa"/>
            <w:shd w:val="clear" w:color="auto" w:fill="FFFF99"/>
          </w:tcPr>
          <w:p w:rsidR="009F7EB3" w:rsidRPr="002C64A1" w:rsidRDefault="009F7EB3" w:rsidP="002C64A1">
            <w:pPr>
              <w:pStyle w:val="OdsStandard"/>
              <w:ind w:left="0"/>
              <w:jc w:val="center"/>
              <w:rPr>
                <w:sz w:val="18"/>
                <w:szCs w:val="18"/>
              </w:rPr>
            </w:pPr>
            <w:r w:rsidRPr="002C64A1">
              <w:rPr>
                <w:sz w:val="18"/>
                <w:szCs w:val="18"/>
              </w:rPr>
              <w:t>1</w:t>
            </w:r>
          </w:p>
        </w:tc>
        <w:tc>
          <w:tcPr>
            <w:tcW w:w="745" w:type="dxa"/>
            <w:shd w:val="clear" w:color="auto" w:fill="FFFF99"/>
          </w:tcPr>
          <w:p w:rsidR="009F7EB3" w:rsidRPr="002C64A1" w:rsidRDefault="009F7EB3" w:rsidP="002C64A1">
            <w:pPr>
              <w:pStyle w:val="OdsStandard"/>
              <w:ind w:left="0"/>
              <w:jc w:val="center"/>
              <w:rPr>
                <w:sz w:val="18"/>
                <w:szCs w:val="18"/>
              </w:rPr>
            </w:pPr>
            <w:r w:rsidRPr="002C64A1">
              <w:rPr>
                <w:sz w:val="18"/>
                <w:szCs w:val="18"/>
              </w:rPr>
              <w:t>‘</w:t>
            </w:r>
            <w:r w:rsidR="007C4A78" w:rsidRPr="002C64A1">
              <w:rPr>
                <w:sz w:val="18"/>
                <w:szCs w:val="18"/>
              </w:rPr>
              <w:t>13</w:t>
            </w:r>
            <w:r w:rsidRPr="002C64A1">
              <w:rPr>
                <w:sz w:val="18"/>
                <w:szCs w:val="18"/>
              </w:rPr>
              <w:t>’</w:t>
            </w:r>
          </w:p>
        </w:tc>
        <w:tc>
          <w:tcPr>
            <w:tcW w:w="3147" w:type="dxa"/>
            <w:shd w:val="clear" w:color="auto" w:fill="FFFF99"/>
          </w:tcPr>
          <w:p w:rsidR="009F7EB3" w:rsidRPr="002C64A1" w:rsidRDefault="009F7EB3" w:rsidP="002C64A1">
            <w:pPr>
              <w:pStyle w:val="OdsStandard"/>
              <w:ind w:left="0"/>
              <w:rPr>
                <w:sz w:val="18"/>
                <w:szCs w:val="18"/>
              </w:rPr>
            </w:pPr>
            <w:r w:rsidRPr="002C64A1">
              <w:rPr>
                <w:sz w:val="18"/>
                <w:szCs w:val="18"/>
              </w:rPr>
              <w:t>Type of Command</w:t>
            </w:r>
          </w:p>
          <w:p w:rsidR="007C4A78" w:rsidRPr="002C64A1" w:rsidRDefault="007C4A78" w:rsidP="002C64A1">
            <w:pPr>
              <w:pStyle w:val="OdsStandard"/>
              <w:ind w:left="0"/>
              <w:rPr>
                <w:sz w:val="18"/>
                <w:szCs w:val="18"/>
              </w:rPr>
            </w:pPr>
            <w:r w:rsidRPr="002C64A1">
              <w:rPr>
                <w:sz w:val="18"/>
                <w:szCs w:val="18"/>
              </w:rPr>
              <w:t>- Send Short Message</w:t>
            </w:r>
          </w:p>
        </w:tc>
        <w:tc>
          <w:tcPr>
            <w:tcW w:w="1351" w:type="dxa"/>
            <w:shd w:val="clear" w:color="auto" w:fill="auto"/>
          </w:tcPr>
          <w:p w:rsidR="009F7EB3" w:rsidRPr="002C64A1" w:rsidRDefault="007C4A78" w:rsidP="002C64A1">
            <w:pPr>
              <w:pStyle w:val="OdsStandard"/>
              <w:ind w:left="0"/>
              <w:jc w:val="center"/>
              <w:rPr>
                <w:sz w:val="18"/>
                <w:szCs w:val="18"/>
              </w:rPr>
            </w:pPr>
            <w:r w:rsidRPr="002C64A1">
              <w:rPr>
                <w:sz w:val="18"/>
                <w:szCs w:val="18"/>
              </w:rPr>
              <w:t>M</w:t>
            </w:r>
          </w:p>
        </w:tc>
      </w:tr>
      <w:tr w:rsidR="002C64A1" w:rsidTr="002C64A1">
        <w:tc>
          <w:tcPr>
            <w:tcW w:w="706" w:type="dxa"/>
          </w:tcPr>
          <w:p w:rsidR="009F7EB3" w:rsidRPr="002C64A1" w:rsidRDefault="009F7EB3" w:rsidP="002C64A1">
            <w:pPr>
              <w:pStyle w:val="OdsStandard"/>
              <w:ind w:left="0"/>
              <w:jc w:val="center"/>
              <w:rPr>
                <w:sz w:val="18"/>
                <w:szCs w:val="18"/>
              </w:rPr>
            </w:pPr>
          </w:p>
        </w:tc>
        <w:tc>
          <w:tcPr>
            <w:tcW w:w="1013" w:type="dxa"/>
          </w:tcPr>
          <w:p w:rsidR="009F7EB3" w:rsidRPr="002C64A1" w:rsidRDefault="009F7EB3" w:rsidP="002C64A1">
            <w:pPr>
              <w:pStyle w:val="OdsStandard"/>
              <w:ind w:left="0"/>
              <w:jc w:val="center"/>
              <w:rPr>
                <w:sz w:val="18"/>
                <w:szCs w:val="18"/>
              </w:rPr>
            </w:pPr>
          </w:p>
        </w:tc>
        <w:tc>
          <w:tcPr>
            <w:tcW w:w="650" w:type="dxa"/>
            <w:shd w:val="clear" w:color="auto" w:fill="auto"/>
          </w:tcPr>
          <w:p w:rsidR="009F7EB3" w:rsidRPr="002C64A1" w:rsidRDefault="009F7EB3" w:rsidP="002C64A1">
            <w:pPr>
              <w:pStyle w:val="OdsStandard"/>
              <w:ind w:left="0"/>
              <w:jc w:val="center"/>
              <w:rPr>
                <w:sz w:val="18"/>
                <w:szCs w:val="18"/>
              </w:rPr>
            </w:pPr>
          </w:p>
        </w:tc>
        <w:tc>
          <w:tcPr>
            <w:tcW w:w="936" w:type="dxa"/>
            <w:shd w:val="clear" w:color="auto" w:fill="auto"/>
          </w:tcPr>
          <w:p w:rsidR="009F7EB3" w:rsidRPr="002C64A1" w:rsidRDefault="009F7EB3" w:rsidP="002C64A1">
            <w:pPr>
              <w:pStyle w:val="OdsStandard"/>
              <w:ind w:left="0"/>
              <w:jc w:val="center"/>
              <w:rPr>
                <w:sz w:val="18"/>
                <w:szCs w:val="18"/>
              </w:rPr>
            </w:pPr>
          </w:p>
        </w:tc>
        <w:tc>
          <w:tcPr>
            <w:tcW w:w="816" w:type="dxa"/>
            <w:shd w:val="clear" w:color="auto" w:fill="FFFF99"/>
          </w:tcPr>
          <w:p w:rsidR="009F7EB3" w:rsidRPr="002C64A1" w:rsidRDefault="009F7EB3" w:rsidP="002C64A1">
            <w:pPr>
              <w:pStyle w:val="OdsStandard"/>
              <w:ind w:left="0"/>
              <w:jc w:val="center"/>
              <w:rPr>
                <w:sz w:val="18"/>
                <w:szCs w:val="18"/>
              </w:rPr>
            </w:pPr>
            <w:r w:rsidRPr="002C64A1">
              <w:rPr>
                <w:sz w:val="18"/>
                <w:szCs w:val="18"/>
              </w:rPr>
              <w:t>1</w:t>
            </w:r>
          </w:p>
        </w:tc>
        <w:tc>
          <w:tcPr>
            <w:tcW w:w="745" w:type="dxa"/>
            <w:shd w:val="clear" w:color="auto" w:fill="FFFF99"/>
          </w:tcPr>
          <w:p w:rsidR="009F7EB3" w:rsidRPr="002C64A1" w:rsidRDefault="009F7EB3" w:rsidP="002C64A1">
            <w:pPr>
              <w:pStyle w:val="OdsStandard"/>
              <w:ind w:left="0"/>
              <w:jc w:val="center"/>
              <w:rPr>
                <w:sz w:val="18"/>
                <w:szCs w:val="18"/>
              </w:rPr>
            </w:pPr>
            <w:r w:rsidRPr="002C64A1">
              <w:rPr>
                <w:sz w:val="18"/>
                <w:szCs w:val="18"/>
              </w:rPr>
              <w:t>‘00’</w:t>
            </w:r>
          </w:p>
        </w:tc>
        <w:tc>
          <w:tcPr>
            <w:tcW w:w="3147" w:type="dxa"/>
            <w:shd w:val="clear" w:color="auto" w:fill="FFFF99"/>
          </w:tcPr>
          <w:p w:rsidR="009F7EB3" w:rsidRPr="002C64A1" w:rsidRDefault="009F7EB3" w:rsidP="002C64A1">
            <w:pPr>
              <w:pStyle w:val="OdsStandard"/>
              <w:ind w:left="0"/>
              <w:rPr>
                <w:sz w:val="18"/>
                <w:szCs w:val="18"/>
              </w:rPr>
            </w:pPr>
            <w:r w:rsidRPr="002C64A1">
              <w:rPr>
                <w:sz w:val="18"/>
                <w:szCs w:val="18"/>
              </w:rPr>
              <w:t>Command Qualifier</w:t>
            </w:r>
          </w:p>
          <w:p w:rsidR="007C4A78" w:rsidRPr="002C64A1" w:rsidRDefault="007C4A78" w:rsidP="002C64A1">
            <w:pPr>
              <w:pStyle w:val="OdsStandard"/>
              <w:ind w:left="0"/>
              <w:rPr>
                <w:sz w:val="18"/>
                <w:szCs w:val="18"/>
              </w:rPr>
            </w:pPr>
            <w:r w:rsidRPr="002C64A1">
              <w:rPr>
                <w:sz w:val="18"/>
                <w:szCs w:val="18"/>
              </w:rPr>
              <w:t xml:space="preserve">- </w:t>
            </w:r>
            <w:r w:rsidR="009F7EB3" w:rsidRPr="002C64A1">
              <w:rPr>
                <w:sz w:val="18"/>
                <w:szCs w:val="18"/>
              </w:rPr>
              <w:t>packing not required</w:t>
            </w:r>
          </w:p>
        </w:tc>
        <w:tc>
          <w:tcPr>
            <w:tcW w:w="1351" w:type="dxa"/>
            <w:shd w:val="clear" w:color="auto" w:fill="auto"/>
          </w:tcPr>
          <w:p w:rsidR="009F7EB3" w:rsidRPr="002C64A1" w:rsidRDefault="007C4A78" w:rsidP="002C64A1">
            <w:pPr>
              <w:pStyle w:val="OdsStandard"/>
              <w:ind w:left="0"/>
              <w:jc w:val="center"/>
              <w:rPr>
                <w:sz w:val="18"/>
                <w:szCs w:val="18"/>
              </w:rPr>
            </w:pPr>
            <w:r w:rsidRPr="002C64A1">
              <w:rPr>
                <w:sz w:val="18"/>
                <w:szCs w:val="18"/>
              </w:rPr>
              <w:t>M</w:t>
            </w:r>
          </w:p>
        </w:tc>
      </w:tr>
      <w:tr w:rsidR="002C64A1" w:rsidTr="002C64A1">
        <w:tc>
          <w:tcPr>
            <w:tcW w:w="706" w:type="dxa"/>
          </w:tcPr>
          <w:p w:rsidR="009F7EB3" w:rsidRPr="002C64A1" w:rsidRDefault="009F7EB3" w:rsidP="002C64A1">
            <w:pPr>
              <w:pStyle w:val="OdsStandard"/>
              <w:ind w:left="0"/>
              <w:jc w:val="center"/>
              <w:rPr>
                <w:sz w:val="18"/>
                <w:szCs w:val="18"/>
              </w:rPr>
            </w:pPr>
          </w:p>
        </w:tc>
        <w:tc>
          <w:tcPr>
            <w:tcW w:w="1013" w:type="dxa"/>
          </w:tcPr>
          <w:p w:rsidR="009F7EB3" w:rsidRPr="002C64A1" w:rsidRDefault="009F7EB3" w:rsidP="002C64A1">
            <w:pPr>
              <w:pStyle w:val="OdsStandard"/>
              <w:ind w:left="0"/>
              <w:jc w:val="center"/>
              <w:rPr>
                <w:sz w:val="18"/>
                <w:szCs w:val="18"/>
              </w:rPr>
            </w:pPr>
          </w:p>
        </w:tc>
        <w:tc>
          <w:tcPr>
            <w:tcW w:w="650" w:type="dxa"/>
          </w:tcPr>
          <w:p w:rsidR="009F7EB3" w:rsidRPr="002C64A1" w:rsidRDefault="00046625" w:rsidP="002C64A1">
            <w:pPr>
              <w:pStyle w:val="OdsStandard"/>
              <w:ind w:left="0"/>
              <w:jc w:val="center"/>
              <w:rPr>
                <w:sz w:val="18"/>
                <w:szCs w:val="18"/>
              </w:rPr>
            </w:pPr>
            <w:r w:rsidRPr="002C64A1">
              <w:rPr>
                <w:sz w:val="18"/>
                <w:szCs w:val="18"/>
              </w:rPr>
              <w:t>‘82’</w:t>
            </w:r>
          </w:p>
        </w:tc>
        <w:tc>
          <w:tcPr>
            <w:tcW w:w="936" w:type="dxa"/>
          </w:tcPr>
          <w:p w:rsidR="009F7EB3" w:rsidRPr="002C64A1" w:rsidRDefault="007C4A78" w:rsidP="002C64A1">
            <w:pPr>
              <w:pStyle w:val="OdsStandard"/>
              <w:ind w:left="0"/>
              <w:jc w:val="center"/>
              <w:rPr>
                <w:sz w:val="18"/>
                <w:szCs w:val="18"/>
              </w:rPr>
            </w:pPr>
            <w:r w:rsidRPr="002C64A1">
              <w:rPr>
                <w:sz w:val="18"/>
                <w:szCs w:val="18"/>
              </w:rPr>
              <w:t>2</w:t>
            </w:r>
          </w:p>
        </w:tc>
        <w:tc>
          <w:tcPr>
            <w:tcW w:w="4708" w:type="dxa"/>
            <w:gridSpan w:val="3"/>
            <w:tcBorders>
              <w:bottom w:val="single" w:sz="4" w:space="0" w:color="auto"/>
            </w:tcBorders>
          </w:tcPr>
          <w:p w:rsidR="009F7EB3" w:rsidRPr="002C64A1" w:rsidRDefault="009F7EB3" w:rsidP="002C64A1">
            <w:pPr>
              <w:pStyle w:val="OdsStandard"/>
              <w:ind w:left="0"/>
              <w:rPr>
                <w:sz w:val="18"/>
                <w:szCs w:val="18"/>
              </w:rPr>
            </w:pPr>
            <w:r w:rsidRPr="002C64A1">
              <w:rPr>
                <w:sz w:val="18"/>
                <w:szCs w:val="18"/>
              </w:rPr>
              <w:t>Device Identities</w:t>
            </w:r>
          </w:p>
        </w:tc>
        <w:tc>
          <w:tcPr>
            <w:tcW w:w="1351" w:type="dxa"/>
          </w:tcPr>
          <w:p w:rsidR="009F7EB3" w:rsidRPr="002C64A1" w:rsidRDefault="009F7EB3" w:rsidP="002C64A1">
            <w:pPr>
              <w:pStyle w:val="OdsStandard"/>
              <w:ind w:left="0"/>
              <w:jc w:val="center"/>
              <w:rPr>
                <w:sz w:val="18"/>
                <w:szCs w:val="18"/>
              </w:rPr>
            </w:pPr>
            <w:r w:rsidRPr="002C64A1">
              <w:rPr>
                <w:sz w:val="18"/>
                <w:szCs w:val="18"/>
              </w:rPr>
              <w:t>M</w:t>
            </w:r>
          </w:p>
        </w:tc>
      </w:tr>
      <w:tr w:rsidR="002C64A1" w:rsidTr="002C64A1">
        <w:tc>
          <w:tcPr>
            <w:tcW w:w="706" w:type="dxa"/>
          </w:tcPr>
          <w:p w:rsidR="007C4A78" w:rsidRPr="002C64A1" w:rsidRDefault="007C4A78" w:rsidP="002C64A1">
            <w:pPr>
              <w:pStyle w:val="OdsStandard"/>
              <w:ind w:left="0"/>
              <w:jc w:val="center"/>
              <w:rPr>
                <w:sz w:val="18"/>
                <w:szCs w:val="18"/>
              </w:rPr>
            </w:pPr>
          </w:p>
        </w:tc>
        <w:tc>
          <w:tcPr>
            <w:tcW w:w="1013" w:type="dxa"/>
          </w:tcPr>
          <w:p w:rsidR="007C4A78" w:rsidRPr="002C64A1" w:rsidRDefault="007C4A78" w:rsidP="002C64A1">
            <w:pPr>
              <w:pStyle w:val="OdsStandard"/>
              <w:ind w:left="0"/>
              <w:jc w:val="center"/>
              <w:rPr>
                <w:sz w:val="18"/>
                <w:szCs w:val="18"/>
              </w:rPr>
            </w:pPr>
          </w:p>
        </w:tc>
        <w:tc>
          <w:tcPr>
            <w:tcW w:w="650" w:type="dxa"/>
          </w:tcPr>
          <w:p w:rsidR="007C4A78" w:rsidRPr="002C64A1" w:rsidRDefault="007C4A78" w:rsidP="002C64A1">
            <w:pPr>
              <w:pStyle w:val="OdsStandard"/>
              <w:ind w:left="0"/>
              <w:jc w:val="center"/>
              <w:rPr>
                <w:sz w:val="18"/>
                <w:szCs w:val="18"/>
              </w:rPr>
            </w:pPr>
          </w:p>
        </w:tc>
        <w:tc>
          <w:tcPr>
            <w:tcW w:w="936" w:type="dxa"/>
          </w:tcPr>
          <w:p w:rsidR="007C4A78" w:rsidRPr="002C64A1" w:rsidRDefault="007C4A78" w:rsidP="002C64A1">
            <w:pPr>
              <w:pStyle w:val="OdsStandard"/>
              <w:ind w:left="0"/>
              <w:jc w:val="center"/>
              <w:rPr>
                <w:sz w:val="18"/>
                <w:szCs w:val="18"/>
              </w:rPr>
            </w:pPr>
          </w:p>
        </w:tc>
        <w:tc>
          <w:tcPr>
            <w:tcW w:w="816" w:type="dxa"/>
            <w:tcBorders>
              <w:bottom w:val="single" w:sz="4" w:space="0" w:color="auto"/>
            </w:tcBorders>
            <w:shd w:val="clear" w:color="auto" w:fill="C0C0C0"/>
          </w:tcPr>
          <w:p w:rsidR="007C4A78" w:rsidRPr="002C64A1" w:rsidRDefault="007C4A78" w:rsidP="002C64A1">
            <w:pPr>
              <w:pStyle w:val="OdsStandard"/>
              <w:ind w:left="0"/>
              <w:jc w:val="center"/>
              <w:rPr>
                <w:b/>
                <w:sz w:val="18"/>
                <w:szCs w:val="18"/>
              </w:rPr>
            </w:pPr>
            <w:r w:rsidRPr="002C64A1">
              <w:rPr>
                <w:b/>
                <w:sz w:val="18"/>
                <w:szCs w:val="18"/>
              </w:rPr>
              <w:t>Length</w:t>
            </w:r>
          </w:p>
        </w:tc>
        <w:tc>
          <w:tcPr>
            <w:tcW w:w="745" w:type="dxa"/>
            <w:tcBorders>
              <w:bottom w:val="single" w:sz="4" w:space="0" w:color="auto"/>
            </w:tcBorders>
            <w:shd w:val="clear" w:color="auto" w:fill="C0C0C0"/>
          </w:tcPr>
          <w:p w:rsidR="007C4A78" w:rsidRPr="002C64A1" w:rsidRDefault="007C4A78" w:rsidP="002C64A1">
            <w:pPr>
              <w:pStyle w:val="OdsStandard"/>
              <w:ind w:left="0"/>
              <w:jc w:val="center"/>
              <w:rPr>
                <w:b/>
                <w:sz w:val="18"/>
                <w:szCs w:val="18"/>
              </w:rPr>
            </w:pPr>
            <w:r w:rsidRPr="002C64A1">
              <w:rPr>
                <w:b/>
                <w:sz w:val="18"/>
                <w:szCs w:val="18"/>
              </w:rPr>
              <w:t>Value</w:t>
            </w:r>
          </w:p>
        </w:tc>
        <w:tc>
          <w:tcPr>
            <w:tcW w:w="3147" w:type="dxa"/>
            <w:tcBorders>
              <w:bottom w:val="single" w:sz="4" w:space="0" w:color="auto"/>
            </w:tcBorders>
            <w:shd w:val="clear" w:color="auto" w:fill="C0C0C0"/>
          </w:tcPr>
          <w:p w:rsidR="007C4A78" w:rsidRPr="002C64A1" w:rsidRDefault="00DC75AE" w:rsidP="002C64A1">
            <w:pPr>
              <w:pStyle w:val="OdsStandard"/>
              <w:ind w:left="0"/>
              <w:rPr>
                <w:b/>
                <w:sz w:val="18"/>
                <w:szCs w:val="18"/>
              </w:rPr>
            </w:pPr>
            <w:r w:rsidRPr="002C64A1">
              <w:rPr>
                <w:b/>
                <w:sz w:val="18"/>
                <w:szCs w:val="18"/>
              </w:rPr>
              <w:t>Name</w:t>
            </w:r>
          </w:p>
        </w:tc>
        <w:tc>
          <w:tcPr>
            <w:tcW w:w="1351" w:type="dxa"/>
          </w:tcPr>
          <w:p w:rsidR="007C4A78" w:rsidRPr="002C64A1" w:rsidRDefault="007C4A78" w:rsidP="002C64A1">
            <w:pPr>
              <w:pStyle w:val="OdsStandard"/>
              <w:ind w:left="0"/>
              <w:jc w:val="center"/>
              <w:rPr>
                <w:sz w:val="18"/>
                <w:szCs w:val="18"/>
              </w:rPr>
            </w:pPr>
          </w:p>
        </w:tc>
      </w:tr>
      <w:tr w:rsidR="002C64A1" w:rsidTr="002C64A1">
        <w:tc>
          <w:tcPr>
            <w:tcW w:w="706" w:type="dxa"/>
          </w:tcPr>
          <w:p w:rsidR="007C4A78" w:rsidRPr="002C64A1" w:rsidRDefault="007C4A78" w:rsidP="002C64A1">
            <w:pPr>
              <w:pStyle w:val="OdsStandard"/>
              <w:ind w:left="0"/>
              <w:jc w:val="center"/>
              <w:rPr>
                <w:sz w:val="18"/>
                <w:szCs w:val="18"/>
              </w:rPr>
            </w:pPr>
          </w:p>
        </w:tc>
        <w:tc>
          <w:tcPr>
            <w:tcW w:w="1013" w:type="dxa"/>
          </w:tcPr>
          <w:p w:rsidR="007C4A78" w:rsidRPr="002C64A1" w:rsidRDefault="007C4A78" w:rsidP="002C64A1">
            <w:pPr>
              <w:pStyle w:val="OdsStandard"/>
              <w:ind w:left="0"/>
              <w:jc w:val="center"/>
              <w:rPr>
                <w:sz w:val="18"/>
                <w:szCs w:val="18"/>
              </w:rPr>
            </w:pPr>
          </w:p>
        </w:tc>
        <w:tc>
          <w:tcPr>
            <w:tcW w:w="650" w:type="dxa"/>
          </w:tcPr>
          <w:p w:rsidR="007C4A78" w:rsidRPr="002C64A1" w:rsidRDefault="007C4A78" w:rsidP="002C64A1">
            <w:pPr>
              <w:pStyle w:val="OdsStandard"/>
              <w:ind w:left="0"/>
              <w:jc w:val="center"/>
              <w:rPr>
                <w:sz w:val="18"/>
                <w:szCs w:val="18"/>
              </w:rPr>
            </w:pPr>
          </w:p>
        </w:tc>
        <w:tc>
          <w:tcPr>
            <w:tcW w:w="936" w:type="dxa"/>
          </w:tcPr>
          <w:p w:rsidR="007C4A78" w:rsidRPr="002C64A1" w:rsidRDefault="007C4A78" w:rsidP="002C64A1">
            <w:pPr>
              <w:pStyle w:val="OdsStandard"/>
              <w:ind w:left="0"/>
              <w:jc w:val="center"/>
              <w:rPr>
                <w:sz w:val="18"/>
                <w:szCs w:val="18"/>
              </w:rPr>
            </w:pPr>
          </w:p>
        </w:tc>
        <w:tc>
          <w:tcPr>
            <w:tcW w:w="816" w:type="dxa"/>
            <w:shd w:val="clear" w:color="auto" w:fill="FFFF99"/>
          </w:tcPr>
          <w:p w:rsidR="007C4A78" w:rsidRPr="002C64A1" w:rsidRDefault="007C4A78" w:rsidP="002C64A1">
            <w:pPr>
              <w:pStyle w:val="OdsStandard"/>
              <w:ind w:left="0"/>
              <w:jc w:val="center"/>
              <w:rPr>
                <w:sz w:val="18"/>
                <w:szCs w:val="18"/>
              </w:rPr>
            </w:pPr>
            <w:r w:rsidRPr="002C64A1">
              <w:rPr>
                <w:sz w:val="18"/>
                <w:szCs w:val="18"/>
              </w:rPr>
              <w:t>1</w:t>
            </w:r>
          </w:p>
        </w:tc>
        <w:tc>
          <w:tcPr>
            <w:tcW w:w="745" w:type="dxa"/>
            <w:shd w:val="clear" w:color="auto" w:fill="FFFF99"/>
          </w:tcPr>
          <w:p w:rsidR="007C4A78" w:rsidRPr="002C64A1" w:rsidRDefault="007C4A78" w:rsidP="002C64A1">
            <w:pPr>
              <w:pStyle w:val="OdsStandard"/>
              <w:ind w:left="0"/>
              <w:jc w:val="center"/>
              <w:rPr>
                <w:sz w:val="18"/>
                <w:szCs w:val="18"/>
              </w:rPr>
            </w:pPr>
            <w:r w:rsidRPr="002C64A1">
              <w:rPr>
                <w:sz w:val="18"/>
                <w:szCs w:val="18"/>
              </w:rPr>
              <w:t>‘81’</w:t>
            </w:r>
          </w:p>
        </w:tc>
        <w:tc>
          <w:tcPr>
            <w:tcW w:w="3147" w:type="dxa"/>
            <w:shd w:val="clear" w:color="auto" w:fill="FFFF99"/>
          </w:tcPr>
          <w:p w:rsidR="007C4A78" w:rsidRPr="002C64A1" w:rsidRDefault="007C4A78" w:rsidP="002C64A1">
            <w:pPr>
              <w:pStyle w:val="OdsStandard"/>
              <w:ind w:left="0"/>
              <w:rPr>
                <w:sz w:val="18"/>
                <w:szCs w:val="18"/>
              </w:rPr>
            </w:pPr>
            <w:r w:rsidRPr="002C64A1">
              <w:rPr>
                <w:sz w:val="18"/>
                <w:szCs w:val="18"/>
              </w:rPr>
              <w:t>Source Device Identity</w:t>
            </w:r>
          </w:p>
          <w:p w:rsidR="007C4A78" w:rsidRPr="002C64A1" w:rsidRDefault="007C4A78" w:rsidP="002C64A1">
            <w:pPr>
              <w:pStyle w:val="OdsStandard"/>
              <w:ind w:left="0"/>
              <w:rPr>
                <w:sz w:val="18"/>
                <w:szCs w:val="18"/>
              </w:rPr>
            </w:pPr>
            <w:r w:rsidRPr="002C64A1">
              <w:rPr>
                <w:sz w:val="18"/>
                <w:szCs w:val="18"/>
              </w:rPr>
              <w:t>- UICC</w:t>
            </w:r>
          </w:p>
        </w:tc>
        <w:tc>
          <w:tcPr>
            <w:tcW w:w="1351" w:type="dxa"/>
          </w:tcPr>
          <w:p w:rsidR="007C4A78" w:rsidRPr="002C64A1" w:rsidRDefault="007C4A78" w:rsidP="002C64A1">
            <w:pPr>
              <w:pStyle w:val="OdsStandard"/>
              <w:ind w:left="0"/>
              <w:jc w:val="center"/>
              <w:rPr>
                <w:sz w:val="18"/>
                <w:szCs w:val="18"/>
              </w:rPr>
            </w:pPr>
            <w:r w:rsidRPr="002C64A1">
              <w:rPr>
                <w:sz w:val="18"/>
                <w:szCs w:val="18"/>
              </w:rPr>
              <w:t>M</w:t>
            </w:r>
          </w:p>
        </w:tc>
      </w:tr>
      <w:tr w:rsidR="002C64A1" w:rsidTr="002C64A1">
        <w:tc>
          <w:tcPr>
            <w:tcW w:w="706" w:type="dxa"/>
          </w:tcPr>
          <w:p w:rsidR="007C4A78" w:rsidRPr="002C64A1" w:rsidRDefault="007C4A78" w:rsidP="002C64A1">
            <w:pPr>
              <w:pStyle w:val="OdsStandard"/>
              <w:ind w:left="0"/>
              <w:jc w:val="center"/>
              <w:rPr>
                <w:sz w:val="18"/>
                <w:szCs w:val="18"/>
              </w:rPr>
            </w:pPr>
          </w:p>
        </w:tc>
        <w:tc>
          <w:tcPr>
            <w:tcW w:w="1013" w:type="dxa"/>
          </w:tcPr>
          <w:p w:rsidR="007C4A78" w:rsidRPr="002C64A1" w:rsidRDefault="007C4A78" w:rsidP="002C64A1">
            <w:pPr>
              <w:pStyle w:val="OdsStandard"/>
              <w:ind w:left="0"/>
              <w:jc w:val="center"/>
              <w:rPr>
                <w:sz w:val="18"/>
                <w:szCs w:val="18"/>
              </w:rPr>
            </w:pPr>
          </w:p>
        </w:tc>
        <w:tc>
          <w:tcPr>
            <w:tcW w:w="650" w:type="dxa"/>
          </w:tcPr>
          <w:p w:rsidR="007C4A78" w:rsidRPr="002C64A1" w:rsidRDefault="007C4A78" w:rsidP="002C64A1">
            <w:pPr>
              <w:pStyle w:val="OdsStandard"/>
              <w:ind w:left="0"/>
              <w:jc w:val="center"/>
              <w:rPr>
                <w:sz w:val="18"/>
                <w:szCs w:val="18"/>
              </w:rPr>
            </w:pPr>
          </w:p>
        </w:tc>
        <w:tc>
          <w:tcPr>
            <w:tcW w:w="936" w:type="dxa"/>
          </w:tcPr>
          <w:p w:rsidR="007C4A78" w:rsidRPr="002C64A1" w:rsidRDefault="007C4A78" w:rsidP="002C64A1">
            <w:pPr>
              <w:pStyle w:val="OdsStandard"/>
              <w:ind w:left="0"/>
              <w:jc w:val="center"/>
              <w:rPr>
                <w:sz w:val="18"/>
                <w:szCs w:val="18"/>
              </w:rPr>
            </w:pPr>
          </w:p>
        </w:tc>
        <w:tc>
          <w:tcPr>
            <w:tcW w:w="816" w:type="dxa"/>
            <w:tcBorders>
              <w:bottom w:val="single" w:sz="4" w:space="0" w:color="auto"/>
            </w:tcBorders>
            <w:shd w:val="clear" w:color="auto" w:fill="FFFF99"/>
          </w:tcPr>
          <w:p w:rsidR="007C4A78" w:rsidRPr="002C64A1" w:rsidRDefault="007C4A78" w:rsidP="002C64A1">
            <w:pPr>
              <w:pStyle w:val="OdsStandard"/>
              <w:ind w:left="0"/>
              <w:jc w:val="center"/>
              <w:rPr>
                <w:sz w:val="18"/>
                <w:szCs w:val="18"/>
              </w:rPr>
            </w:pPr>
            <w:r w:rsidRPr="002C64A1">
              <w:rPr>
                <w:sz w:val="18"/>
                <w:szCs w:val="18"/>
              </w:rPr>
              <w:t>1</w:t>
            </w:r>
          </w:p>
        </w:tc>
        <w:tc>
          <w:tcPr>
            <w:tcW w:w="745" w:type="dxa"/>
            <w:tcBorders>
              <w:bottom w:val="single" w:sz="4" w:space="0" w:color="auto"/>
            </w:tcBorders>
            <w:shd w:val="clear" w:color="auto" w:fill="FFFF99"/>
          </w:tcPr>
          <w:p w:rsidR="007C4A78" w:rsidRPr="002C64A1" w:rsidRDefault="007C4A78" w:rsidP="002C64A1">
            <w:pPr>
              <w:pStyle w:val="OdsStandard"/>
              <w:ind w:left="0"/>
              <w:jc w:val="center"/>
              <w:rPr>
                <w:sz w:val="18"/>
                <w:szCs w:val="18"/>
              </w:rPr>
            </w:pPr>
            <w:r w:rsidRPr="002C64A1">
              <w:rPr>
                <w:sz w:val="18"/>
                <w:szCs w:val="18"/>
              </w:rPr>
              <w:t>‘83’</w:t>
            </w:r>
          </w:p>
        </w:tc>
        <w:tc>
          <w:tcPr>
            <w:tcW w:w="3147" w:type="dxa"/>
            <w:tcBorders>
              <w:bottom w:val="single" w:sz="4" w:space="0" w:color="auto"/>
            </w:tcBorders>
            <w:shd w:val="clear" w:color="auto" w:fill="FFFF99"/>
          </w:tcPr>
          <w:p w:rsidR="007C4A78" w:rsidRPr="002C64A1" w:rsidRDefault="007C4A78" w:rsidP="002C64A1">
            <w:pPr>
              <w:pStyle w:val="OdsStandard"/>
              <w:ind w:left="0"/>
              <w:rPr>
                <w:sz w:val="18"/>
                <w:szCs w:val="18"/>
              </w:rPr>
            </w:pPr>
            <w:r w:rsidRPr="002C64A1">
              <w:rPr>
                <w:sz w:val="18"/>
                <w:szCs w:val="18"/>
              </w:rPr>
              <w:t>Destination Device Identity</w:t>
            </w:r>
          </w:p>
          <w:p w:rsidR="007C4A78" w:rsidRPr="002C64A1" w:rsidRDefault="007C4A78" w:rsidP="002C64A1">
            <w:pPr>
              <w:pStyle w:val="OdsStandard"/>
              <w:ind w:left="0"/>
              <w:rPr>
                <w:sz w:val="18"/>
                <w:szCs w:val="18"/>
              </w:rPr>
            </w:pPr>
            <w:r w:rsidRPr="002C64A1">
              <w:rPr>
                <w:sz w:val="18"/>
                <w:szCs w:val="18"/>
              </w:rPr>
              <w:t>- Network</w:t>
            </w:r>
          </w:p>
        </w:tc>
        <w:tc>
          <w:tcPr>
            <w:tcW w:w="1351" w:type="dxa"/>
          </w:tcPr>
          <w:p w:rsidR="007C4A78" w:rsidRPr="002C64A1" w:rsidRDefault="007C4A78" w:rsidP="002C64A1">
            <w:pPr>
              <w:pStyle w:val="OdsStandard"/>
              <w:ind w:left="0"/>
              <w:jc w:val="center"/>
              <w:rPr>
                <w:sz w:val="18"/>
                <w:szCs w:val="18"/>
              </w:rPr>
            </w:pPr>
            <w:r w:rsidRPr="002C64A1">
              <w:rPr>
                <w:sz w:val="18"/>
                <w:szCs w:val="18"/>
              </w:rPr>
              <w:t>M</w:t>
            </w:r>
          </w:p>
        </w:tc>
      </w:tr>
      <w:tr w:rsidR="002C64A1" w:rsidTr="002C64A1">
        <w:tc>
          <w:tcPr>
            <w:tcW w:w="706" w:type="dxa"/>
          </w:tcPr>
          <w:p w:rsidR="007C4A78" w:rsidRPr="002C64A1" w:rsidRDefault="007C4A78" w:rsidP="002C64A1">
            <w:pPr>
              <w:pStyle w:val="OdsStandard"/>
              <w:ind w:left="0"/>
              <w:jc w:val="center"/>
              <w:rPr>
                <w:sz w:val="18"/>
                <w:szCs w:val="18"/>
              </w:rPr>
            </w:pPr>
          </w:p>
        </w:tc>
        <w:tc>
          <w:tcPr>
            <w:tcW w:w="1013" w:type="dxa"/>
          </w:tcPr>
          <w:p w:rsidR="007C4A78" w:rsidRPr="002C64A1" w:rsidRDefault="007C4A78" w:rsidP="002C64A1">
            <w:pPr>
              <w:pStyle w:val="OdsStandard"/>
              <w:ind w:left="0"/>
              <w:jc w:val="center"/>
              <w:rPr>
                <w:sz w:val="18"/>
                <w:szCs w:val="18"/>
              </w:rPr>
            </w:pPr>
          </w:p>
        </w:tc>
        <w:tc>
          <w:tcPr>
            <w:tcW w:w="650" w:type="dxa"/>
          </w:tcPr>
          <w:p w:rsidR="007C4A78" w:rsidRPr="002C64A1" w:rsidRDefault="007C4A78" w:rsidP="002C64A1">
            <w:pPr>
              <w:pStyle w:val="OdsStandard"/>
              <w:ind w:left="0"/>
              <w:jc w:val="center"/>
              <w:rPr>
                <w:sz w:val="18"/>
                <w:szCs w:val="18"/>
              </w:rPr>
            </w:pPr>
            <w:r w:rsidRPr="002C64A1">
              <w:rPr>
                <w:sz w:val="18"/>
                <w:szCs w:val="18"/>
              </w:rPr>
              <w:t>‘05’ or ‘85’</w:t>
            </w:r>
          </w:p>
        </w:tc>
        <w:tc>
          <w:tcPr>
            <w:tcW w:w="936" w:type="dxa"/>
          </w:tcPr>
          <w:p w:rsidR="007C4A78" w:rsidRPr="002C64A1" w:rsidRDefault="007C4A78" w:rsidP="002C64A1">
            <w:pPr>
              <w:pStyle w:val="OdsStandard"/>
              <w:ind w:left="0"/>
              <w:jc w:val="center"/>
              <w:rPr>
                <w:sz w:val="18"/>
                <w:szCs w:val="18"/>
              </w:rPr>
            </w:pPr>
            <w:r w:rsidRPr="002C64A1">
              <w:rPr>
                <w:sz w:val="18"/>
                <w:szCs w:val="18"/>
              </w:rPr>
              <w:t>0 – 79</w:t>
            </w:r>
          </w:p>
        </w:tc>
        <w:tc>
          <w:tcPr>
            <w:tcW w:w="4708" w:type="dxa"/>
            <w:gridSpan w:val="3"/>
            <w:tcBorders>
              <w:bottom w:val="single" w:sz="4" w:space="0" w:color="auto"/>
            </w:tcBorders>
            <w:shd w:val="clear" w:color="auto" w:fill="CCFFCC"/>
          </w:tcPr>
          <w:p w:rsidR="007C4A78" w:rsidRPr="002C64A1" w:rsidRDefault="007C4A78" w:rsidP="002C64A1">
            <w:pPr>
              <w:pStyle w:val="OdsStandard"/>
              <w:ind w:left="0"/>
              <w:rPr>
                <w:sz w:val="18"/>
                <w:szCs w:val="18"/>
              </w:rPr>
            </w:pPr>
            <w:r w:rsidRPr="002C64A1">
              <w:rPr>
                <w:sz w:val="18"/>
                <w:szCs w:val="18"/>
              </w:rPr>
              <w:t>Alpha Identifier</w:t>
            </w:r>
          </w:p>
          <w:p w:rsidR="007C4A78" w:rsidRPr="002C64A1" w:rsidRDefault="007C4A78" w:rsidP="002C64A1">
            <w:pPr>
              <w:pStyle w:val="OdsStandard"/>
              <w:ind w:left="0"/>
              <w:rPr>
                <w:sz w:val="18"/>
                <w:szCs w:val="18"/>
              </w:rPr>
            </w:pPr>
            <w:r w:rsidRPr="002C64A1">
              <w:rPr>
                <w:sz w:val="18"/>
                <w:szCs w:val="18"/>
              </w:rPr>
              <w:t>- Value taken from ‘Retry Failure Report’</w:t>
            </w:r>
            <w:r w:rsidR="00046625" w:rsidRPr="002C64A1">
              <w:rPr>
                <w:sz w:val="18"/>
                <w:szCs w:val="18"/>
              </w:rPr>
              <w:t xml:space="preserve"> of Admin Agent Configuration Resource Parameters</w:t>
            </w:r>
          </w:p>
        </w:tc>
        <w:tc>
          <w:tcPr>
            <w:tcW w:w="1351" w:type="dxa"/>
          </w:tcPr>
          <w:p w:rsidR="007C4A78" w:rsidRPr="002C64A1" w:rsidRDefault="007C4A78" w:rsidP="002C64A1">
            <w:pPr>
              <w:pStyle w:val="OdsStandard"/>
              <w:ind w:left="0"/>
              <w:jc w:val="center"/>
              <w:rPr>
                <w:sz w:val="18"/>
                <w:szCs w:val="18"/>
              </w:rPr>
            </w:pPr>
            <w:r w:rsidRPr="002C64A1">
              <w:rPr>
                <w:sz w:val="18"/>
                <w:szCs w:val="18"/>
              </w:rPr>
              <w:t>O</w:t>
            </w:r>
          </w:p>
        </w:tc>
      </w:tr>
      <w:tr w:rsidR="002C64A1" w:rsidTr="002C64A1">
        <w:tc>
          <w:tcPr>
            <w:tcW w:w="706" w:type="dxa"/>
          </w:tcPr>
          <w:p w:rsidR="00046625" w:rsidRPr="002C64A1" w:rsidRDefault="00046625" w:rsidP="002C64A1">
            <w:pPr>
              <w:pStyle w:val="OdsStandard"/>
              <w:ind w:left="0"/>
              <w:jc w:val="center"/>
              <w:rPr>
                <w:sz w:val="18"/>
                <w:szCs w:val="18"/>
              </w:rPr>
            </w:pPr>
          </w:p>
        </w:tc>
        <w:tc>
          <w:tcPr>
            <w:tcW w:w="1013" w:type="dxa"/>
          </w:tcPr>
          <w:p w:rsidR="00046625" w:rsidRPr="002C64A1" w:rsidRDefault="00046625" w:rsidP="002C64A1">
            <w:pPr>
              <w:pStyle w:val="OdsStandard"/>
              <w:ind w:left="0"/>
              <w:jc w:val="center"/>
              <w:rPr>
                <w:sz w:val="18"/>
                <w:szCs w:val="18"/>
              </w:rPr>
            </w:pPr>
          </w:p>
        </w:tc>
        <w:tc>
          <w:tcPr>
            <w:tcW w:w="650" w:type="dxa"/>
          </w:tcPr>
          <w:p w:rsidR="00046625" w:rsidRPr="002C64A1" w:rsidRDefault="00046625" w:rsidP="002C64A1">
            <w:pPr>
              <w:pStyle w:val="OdsStandard"/>
              <w:ind w:left="0"/>
              <w:jc w:val="center"/>
              <w:rPr>
                <w:sz w:val="18"/>
                <w:szCs w:val="18"/>
              </w:rPr>
            </w:pPr>
            <w:r w:rsidRPr="002C64A1">
              <w:rPr>
                <w:sz w:val="18"/>
                <w:szCs w:val="18"/>
              </w:rPr>
              <w:t>‘06’ or ‘86’</w:t>
            </w:r>
          </w:p>
        </w:tc>
        <w:tc>
          <w:tcPr>
            <w:tcW w:w="936" w:type="dxa"/>
          </w:tcPr>
          <w:p w:rsidR="00046625" w:rsidRPr="002C64A1" w:rsidRDefault="00046625" w:rsidP="002C64A1">
            <w:pPr>
              <w:pStyle w:val="OdsStandard"/>
              <w:ind w:left="0"/>
              <w:jc w:val="center"/>
              <w:rPr>
                <w:sz w:val="18"/>
                <w:szCs w:val="18"/>
              </w:rPr>
            </w:pPr>
            <w:r w:rsidRPr="002C64A1">
              <w:rPr>
                <w:sz w:val="18"/>
                <w:szCs w:val="18"/>
              </w:rPr>
              <w:t>2 – 16</w:t>
            </w:r>
          </w:p>
        </w:tc>
        <w:tc>
          <w:tcPr>
            <w:tcW w:w="4708" w:type="dxa"/>
            <w:gridSpan w:val="3"/>
            <w:shd w:val="clear" w:color="auto" w:fill="CCFFCC"/>
          </w:tcPr>
          <w:p w:rsidR="00046625" w:rsidRPr="002C64A1" w:rsidRDefault="00046625" w:rsidP="002C64A1">
            <w:pPr>
              <w:pStyle w:val="OdsStandard"/>
              <w:ind w:left="0"/>
              <w:rPr>
                <w:sz w:val="18"/>
                <w:szCs w:val="18"/>
              </w:rPr>
            </w:pPr>
            <w:smartTag w:uri="urn:schemas-microsoft-com:office:smarttags" w:element="place">
              <w:smartTag w:uri="urn:schemas-microsoft-com:office:smarttags" w:element="PlaceName">
                <w:r w:rsidRPr="002C64A1">
                  <w:rPr>
                    <w:sz w:val="18"/>
                    <w:szCs w:val="18"/>
                  </w:rPr>
                  <w:t>Service</w:t>
                </w:r>
              </w:smartTag>
              <w:r w:rsidRPr="002C64A1">
                <w:rPr>
                  <w:sz w:val="18"/>
                  <w:szCs w:val="18"/>
                </w:rPr>
                <w:t xml:space="preserve"> </w:t>
              </w:r>
              <w:smartTag w:uri="urn:schemas-microsoft-com:office:smarttags" w:element="PlaceType">
                <w:r w:rsidRPr="002C64A1">
                  <w:rPr>
                    <w:sz w:val="18"/>
                    <w:szCs w:val="18"/>
                    <w:lang w:val="en-US"/>
                  </w:rPr>
                  <w:t>Center</w:t>
                </w:r>
              </w:smartTag>
            </w:smartTag>
            <w:r w:rsidRPr="002C64A1">
              <w:rPr>
                <w:sz w:val="18"/>
                <w:szCs w:val="18"/>
              </w:rPr>
              <w:t xml:space="preserve"> Address</w:t>
            </w:r>
          </w:p>
          <w:p w:rsidR="00046625" w:rsidRPr="002C64A1" w:rsidRDefault="00046625" w:rsidP="002C64A1">
            <w:pPr>
              <w:pStyle w:val="OdsStandard"/>
              <w:ind w:left="0"/>
              <w:rPr>
                <w:sz w:val="18"/>
                <w:szCs w:val="18"/>
              </w:rPr>
            </w:pPr>
            <w:r w:rsidRPr="002C64A1">
              <w:rPr>
                <w:sz w:val="18"/>
                <w:szCs w:val="18"/>
              </w:rPr>
              <w:t>- Value taken from ‘Retry Failure Report’ of Admin Agent Configuration Resource Parameters</w:t>
            </w:r>
          </w:p>
        </w:tc>
        <w:tc>
          <w:tcPr>
            <w:tcW w:w="1351" w:type="dxa"/>
          </w:tcPr>
          <w:p w:rsidR="00046625" w:rsidRPr="002C64A1" w:rsidRDefault="00046625" w:rsidP="002C64A1">
            <w:pPr>
              <w:pStyle w:val="OdsStandard"/>
              <w:ind w:left="0"/>
              <w:jc w:val="center"/>
              <w:rPr>
                <w:sz w:val="18"/>
                <w:szCs w:val="18"/>
              </w:rPr>
            </w:pPr>
            <w:r w:rsidRPr="002C64A1">
              <w:rPr>
                <w:sz w:val="18"/>
                <w:szCs w:val="18"/>
              </w:rPr>
              <w:t>O</w:t>
            </w:r>
          </w:p>
        </w:tc>
      </w:tr>
      <w:tr w:rsidR="002C64A1" w:rsidTr="002C64A1">
        <w:tc>
          <w:tcPr>
            <w:tcW w:w="706" w:type="dxa"/>
          </w:tcPr>
          <w:p w:rsidR="00046625" w:rsidRPr="002C64A1" w:rsidRDefault="00046625" w:rsidP="002C64A1">
            <w:pPr>
              <w:pStyle w:val="OdsStandard"/>
              <w:ind w:left="0"/>
              <w:jc w:val="center"/>
              <w:rPr>
                <w:sz w:val="18"/>
                <w:szCs w:val="18"/>
              </w:rPr>
            </w:pPr>
          </w:p>
        </w:tc>
        <w:tc>
          <w:tcPr>
            <w:tcW w:w="1013" w:type="dxa"/>
          </w:tcPr>
          <w:p w:rsidR="00046625" w:rsidRPr="002C64A1" w:rsidRDefault="00046625" w:rsidP="002C64A1">
            <w:pPr>
              <w:pStyle w:val="OdsStandard"/>
              <w:ind w:left="0"/>
              <w:jc w:val="center"/>
              <w:rPr>
                <w:sz w:val="18"/>
                <w:szCs w:val="18"/>
              </w:rPr>
            </w:pPr>
          </w:p>
        </w:tc>
        <w:tc>
          <w:tcPr>
            <w:tcW w:w="650" w:type="dxa"/>
          </w:tcPr>
          <w:p w:rsidR="00046625" w:rsidRPr="002C64A1" w:rsidRDefault="00046625" w:rsidP="002C64A1">
            <w:pPr>
              <w:pStyle w:val="OdsStandard"/>
              <w:ind w:left="0"/>
              <w:jc w:val="center"/>
              <w:rPr>
                <w:sz w:val="18"/>
                <w:szCs w:val="18"/>
              </w:rPr>
            </w:pPr>
            <w:r w:rsidRPr="002C64A1">
              <w:rPr>
                <w:sz w:val="18"/>
                <w:szCs w:val="18"/>
              </w:rPr>
              <w:t>‘8B’</w:t>
            </w:r>
          </w:p>
        </w:tc>
        <w:tc>
          <w:tcPr>
            <w:tcW w:w="936" w:type="dxa"/>
          </w:tcPr>
          <w:p w:rsidR="00017570" w:rsidRPr="002C64A1" w:rsidRDefault="00046625" w:rsidP="002C64A1">
            <w:pPr>
              <w:pStyle w:val="OdsStandard"/>
              <w:ind w:left="0"/>
              <w:jc w:val="center"/>
              <w:rPr>
                <w:sz w:val="18"/>
                <w:szCs w:val="18"/>
              </w:rPr>
            </w:pPr>
            <w:r w:rsidRPr="002C64A1">
              <w:rPr>
                <w:sz w:val="18"/>
                <w:szCs w:val="18"/>
              </w:rPr>
              <w:t>1</w:t>
            </w:r>
            <w:r w:rsidR="00480D82" w:rsidRPr="002C64A1">
              <w:rPr>
                <w:sz w:val="18"/>
                <w:szCs w:val="18"/>
              </w:rPr>
              <w:t>4</w:t>
            </w:r>
            <w:r w:rsidRPr="002C64A1">
              <w:rPr>
                <w:sz w:val="18"/>
                <w:szCs w:val="18"/>
              </w:rPr>
              <w:t xml:space="preserve"> – </w:t>
            </w:r>
            <w:r w:rsidR="00480D82" w:rsidRPr="002C64A1">
              <w:rPr>
                <w:sz w:val="18"/>
                <w:szCs w:val="18"/>
              </w:rPr>
              <w:t>141</w:t>
            </w:r>
          </w:p>
        </w:tc>
        <w:tc>
          <w:tcPr>
            <w:tcW w:w="4708" w:type="dxa"/>
            <w:gridSpan w:val="3"/>
          </w:tcPr>
          <w:p w:rsidR="00046625" w:rsidRPr="002C64A1" w:rsidRDefault="00350DE5" w:rsidP="002C64A1">
            <w:pPr>
              <w:pStyle w:val="OdsStandard"/>
              <w:ind w:left="0"/>
              <w:rPr>
                <w:sz w:val="18"/>
                <w:szCs w:val="18"/>
              </w:rPr>
            </w:pPr>
            <w:r w:rsidRPr="002C64A1">
              <w:rPr>
                <w:sz w:val="18"/>
                <w:szCs w:val="18"/>
              </w:rPr>
              <w:t xml:space="preserve">Administration Failure Report </w:t>
            </w:r>
            <w:r w:rsidR="00046625" w:rsidRPr="002C64A1">
              <w:rPr>
                <w:sz w:val="18"/>
                <w:szCs w:val="18"/>
              </w:rPr>
              <w:t>SMS TPDU</w:t>
            </w:r>
          </w:p>
        </w:tc>
        <w:tc>
          <w:tcPr>
            <w:tcW w:w="1351" w:type="dxa"/>
          </w:tcPr>
          <w:p w:rsidR="00046625" w:rsidRPr="002C64A1" w:rsidRDefault="00046625" w:rsidP="002C64A1">
            <w:pPr>
              <w:pStyle w:val="OdsStandard"/>
              <w:ind w:left="0"/>
              <w:jc w:val="center"/>
              <w:rPr>
                <w:sz w:val="18"/>
                <w:szCs w:val="18"/>
              </w:rPr>
            </w:pPr>
            <w:r w:rsidRPr="002C64A1">
              <w:rPr>
                <w:sz w:val="18"/>
                <w:szCs w:val="18"/>
              </w:rPr>
              <w:t>M</w:t>
            </w:r>
          </w:p>
        </w:tc>
      </w:tr>
    </w:tbl>
    <w:p w:rsidR="00E9363C" w:rsidRDefault="00E9363C" w:rsidP="008718DC">
      <w:pPr>
        <w:pStyle w:val="OdsStandard"/>
        <w:rPr>
          <w:color w:val="FF00FF"/>
        </w:rPr>
      </w:pPr>
    </w:p>
    <w:p w:rsidR="00046625" w:rsidRPr="00621C78" w:rsidRDefault="00046625" w:rsidP="00046625">
      <w:pPr>
        <w:pStyle w:val="OdsStandard"/>
        <w:spacing w:after="120"/>
      </w:pPr>
      <w:r w:rsidRPr="00621C78">
        <w:t xml:space="preserve">Table </w:t>
      </w:r>
      <w:r w:rsidR="00DC75AE">
        <w:t>3</w:t>
      </w:r>
      <w:r w:rsidRPr="00621C78">
        <w:t>.1</w:t>
      </w:r>
      <w:r w:rsidR="00DC75AE">
        <w:t>5</w:t>
      </w:r>
      <w:r w:rsidRPr="00621C78">
        <w:t xml:space="preserve">: </w:t>
      </w:r>
      <w:r w:rsidR="00350DE5">
        <w:t xml:space="preserve">Administration Failure Report </w:t>
      </w:r>
      <w:r>
        <w:t>SMS TPDU</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950"/>
        <w:gridCol w:w="818"/>
        <w:gridCol w:w="5772"/>
        <w:gridCol w:w="1118"/>
      </w:tblGrid>
      <w:tr w:rsidR="00046625" w:rsidTr="002C64A1">
        <w:tc>
          <w:tcPr>
            <w:tcW w:w="706" w:type="dxa"/>
            <w:shd w:val="clear" w:color="auto" w:fill="C0C0C0"/>
          </w:tcPr>
          <w:p w:rsidR="00046625" w:rsidRPr="002C64A1" w:rsidRDefault="00046625" w:rsidP="002C64A1">
            <w:pPr>
              <w:pStyle w:val="OdsStandard"/>
              <w:ind w:left="0"/>
              <w:jc w:val="center"/>
              <w:rPr>
                <w:b/>
                <w:sz w:val="18"/>
                <w:szCs w:val="18"/>
              </w:rPr>
            </w:pPr>
            <w:r w:rsidRPr="002C64A1">
              <w:rPr>
                <w:b/>
                <w:sz w:val="18"/>
                <w:szCs w:val="18"/>
              </w:rPr>
              <w:t>Tag</w:t>
            </w:r>
          </w:p>
        </w:tc>
        <w:tc>
          <w:tcPr>
            <w:tcW w:w="950" w:type="dxa"/>
            <w:shd w:val="clear" w:color="auto" w:fill="C0C0C0"/>
          </w:tcPr>
          <w:p w:rsidR="00046625" w:rsidRPr="002C64A1" w:rsidRDefault="00046625" w:rsidP="002C64A1">
            <w:pPr>
              <w:pStyle w:val="OdsStandard"/>
              <w:ind w:left="0"/>
              <w:jc w:val="center"/>
              <w:rPr>
                <w:b/>
                <w:sz w:val="18"/>
                <w:szCs w:val="18"/>
              </w:rPr>
            </w:pPr>
            <w:r w:rsidRPr="002C64A1">
              <w:rPr>
                <w:b/>
                <w:sz w:val="18"/>
                <w:szCs w:val="18"/>
              </w:rPr>
              <w:t>Length</w:t>
            </w:r>
          </w:p>
        </w:tc>
        <w:tc>
          <w:tcPr>
            <w:tcW w:w="6590" w:type="dxa"/>
            <w:gridSpan w:val="2"/>
            <w:shd w:val="clear" w:color="auto" w:fill="C0C0C0"/>
          </w:tcPr>
          <w:p w:rsidR="00046625" w:rsidRPr="002C64A1" w:rsidRDefault="00046625" w:rsidP="002C64A1">
            <w:pPr>
              <w:pStyle w:val="OdsStandard"/>
              <w:ind w:left="0"/>
              <w:rPr>
                <w:b/>
                <w:sz w:val="18"/>
                <w:szCs w:val="18"/>
              </w:rPr>
            </w:pPr>
            <w:r w:rsidRPr="002C64A1">
              <w:rPr>
                <w:b/>
                <w:sz w:val="18"/>
                <w:szCs w:val="18"/>
              </w:rPr>
              <w:t>Name</w:t>
            </w:r>
          </w:p>
        </w:tc>
        <w:tc>
          <w:tcPr>
            <w:tcW w:w="1118" w:type="dxa"/>
            <w:shd w:val="clear" w:color="auto" w:fill="C0C0C0"/>
          </w:tcPr>
          <w:p w:rsidR="00046625" w:rsidRPr="002C64A1" w:rsidRDefault="00046625" w:rsidP="002C64A1">
            <w:pPr>
              <w:pStyle w:val="OdsStandard"/>
              <w:ind w:left="0"/>
              <w:jc w:val="center"/>
              <w:rPr>
                <w:sz w:val="18"/>
                <w:szCs w:val="18"/>
              </w:rPr>
            </w:pPr>
            <w:r w:rsidRPr="002C64A1">
              <w:rPr>
                <w:b/>
                <w:sz w:val="18"/>
                <w:szCs w:val="18"/>
              </w:rPr>
              <w:t>Presence</w:t>
            </w:r>
          </w:p>
        </w:tc>
      </w:tr>
      <w:tr w:rsidR="002C64A1" w:rsidTr="002C64A1">
        <w:tc>
          <w:tcPr>
            <w:tcW w:w="706" w:type="dxa"/>
          </w:tcPr>
          <w:p w:rsidR="00046625" w:rsidRPr="002C64A1" w:rsidRDefault="00046625" w:rsidP="002C64A1">
            <w:pPr>
              <w:pStyle w:val="OdsStandard"/>
              <w:ind w:left="0"/>
              <w:jc w:val="center"/>
              <w:rPr>
                <w:sz w:val="18"/>
                <w:szCs w:val="18"/>
              </w:rPr>
            </w:pPr>
            <w:r w:rsidRPr="002C64A1">
              <w:rPr>
                <w:sz w:val="18"/>
                <w:szCs w:val="18"/>
              </w:rPr>
              <w:t>‘</w:t>
            </w:r>
            <w:r w:rsidR="0067509B" w:rsidRPr="002C64A1">
              <w:rPr>
                <w:sz w:val="18"/>
                <w:szCs w:val="18"/>
              </w:rPr>
              <w:t>8B</w:t>
            </w:r>
            <w:r w:rsidRPr="002C64A1">
              <w:rPr>
                <w:sz w:val="18"/>
                <w:szCs w:val="18"/>
              </w:rPr>
              <w:t>’</w:t>
            </w:r>
          </w:p>
        </w:tc>
        <w:tc>
          <w:tcPr>
            <w:tcW w:w="950" w:type="dxa"/>
          </w:tcPr>
          <w:p w:rsidR="00017570" w:rsidRPr="002C64A1" w:rsidRDefault="00046625" w:rsidP="002C64A1">
            <w:pPr>
              <w:pStyle w:val="OdsStandard"/>
              <w:ind w:left="0"/>
              <w:jc w:val="center"/>
              <w:rPr>
                <w:color w:val="FF00FF"/>
                <w:sz w:val="18"/>
                <w:szCs w:val="18"/>
              </w:rPr>
            </w:pPr>
            <w:r w:rsidRPr="002C64A1">
              <w:rPr>
                <w:sz w:val="18"/>
                <w:szCs w:val="18"/>
              </w:rPr>
              <w:t>1</w:t>
            </w:r>
            <w:r w:rsidR="00480D82" w:rsidRPr="002C64A1">
              <w:rPr>
                <w:sz w:val="18"/>
                <w:szCs w:val="18"/>
              </w:rPr>
              <w:t>4</w:t>
            </w:r>
            <w:r w:rsidRPr="002C64A1">
              <w:rPr>
                <w:sz w:val="18"/>
                <w:szCs w:val="18"/>
              </w:rPr>
              <w:t xml:space="preserve"> </w:t>
            </w:r>
            <w:r w:rsidR="00017570" w:rsidRPr="002C64A1">
              <w:rPr>
                <w:sz w:val="18"/>
                <w:szCs w:val="18"/>
              </w:rPr>
              <w:t>–</w:t>
            </w:r>
            <w:r w:rsidR="00480D82" w:rsidRPr="002C64A1">
              <w:rPr>
                <w:sz w:val="18"/>
                <w:szCs w:val="18"/>
              </w:rPr>
              <w:t xml:space="preserve"> 141</w:t>
            </w:r>
          </w:p>
        </w:tc>
        <w:tc>
          <w:tcPr>
            <w:tcW w:w="6590" w:type="dxa"/>
            <w:gridSpan w:val="2"/>
            <w:tcBorders>
              <w:bottom w:val="single" w:sz="4" w:space="0" w:color="auto"/>
            </w:tcBorders>
          </w:tcPr>
          <w:p w:rsidR="00046625" w:rsidRPr="002C64A1" w:rsidRDefault="00350DE5" w:rsidP="002C64A1">
            <w:pPr>
              <w:pStyle w:val="OdsStandard"/>
              <w:ind w:left="0"/>
              <w:rPr>
                <w:sz w:val="18"/>
                <w:szCs w:val="18"/>
              </w:rPr>
            </w:pPr>
            <w:r w:rsidRPr="002C64A1">
              <w:rPr>
                <w:sz w:val="18"/>
                <w:szCs w:val="18"/>
              </w:rPr>
              <w:t>Administration Failure Report SMS TPDU</w:t>
            </w:r>
          </w:p>
        </w:tc>
        <w:tc>
          <w:tcPr>
            <w:tcW w:w="1118" w:type="dxa"/>
          </w:tcPr>
          <w:p w:rsidR="00046625" w:rsidRPr="002C64A1" w:rsidRDefault="00046625" w:rsidP="002C64A1">
            <w:pPr>
              <w:pStyle w:val="OdsStandard"/>
              <w:ind w:left="0"/>
              <w:jc w:val="center"/>
              <w:rPr>
                <w:sz w:val="18"/>
                <w:szCs w:val="18"/>
              </w:rPr>
            </w:pPr>
            <w:r w:rsidRPr="002C64A1">
              <w:rPr>
                <w:sz w:val="18"/>
                <w:szCs w:val="18"/>
              </w:rPr>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shd w:val="clear" w:color="auto" w:fill="C0C0C0"/>
          </w:tcPr>
          <w:p w:rsidR="0067509B" w:rsidRPr="002C64A1" w:rsidRDefault="0067509B" w:rsidP="002C64A1">
            <w:pPr>
              <w:pStyle w:val="OdsStandard"/>
              <w:ind w:left="0"/>
              <w:jc w:val="center"/>
              <w:rPr>
                <w:b/>
                <w:sz w:val="18"/>
                <w:szCs w:val="18"/>
              </w:rPr>
            </w:pPr>
            <w:r w:rsidRPr="002C64A1">
              <w:rPr>
                <w:b/>
                <w:sz w:val="18"/>
                <w:szCs w:val="18"/>
              </w:rPr>
              <w:t>Length</w:t>
            </w:r>
          </w:p>
        </w:tc>
        <w:tc>
          <w:tcPr>
            <w:tcW w:w="5772" w:type="dxa"/>
            <w:tcBorders>
              <w:bottom w:val="single" w:sz="4" w:space="0" w:color="auto"/>
            </w:tcBorders>
            <w:shd w:val="clear" w:color="auto" w:fill="C0C0C0"/>
          </w:tcPr>
          <w:p w:rsidR="0067509B" w:rsidRPr="002C64A1" w:rsidRDefault="00DC75AE" w:rsidP="002C64A1">
            <w:pPr>
              <w:pStyle w:val="OdsStandard"/>
              <w:ind w:left="0"/>
              <w:rPr>
                <w:b/>
                <w:sz w:val="18"/>
                <w:szCs w:val="18"/>
              </w:rPr>
            </w:pPr>
            <w:r w:rsidRPr="002C64A1">
              <w:rPr>
                <w:b/>
                <w:sz w:val="18"/>
                <w:szCs w:val="18"/>
              </w:rPr>
              <w:t>Name</w:t>
            </w:r>
          </w:p>
        </w:tc>
        <w:tc>
          <w:tcPr>
            <w:tcW w:w="1118" w:type="dxa"/>
          </w:tcPr>
          <w:p w:rsidR="0067509B" w:rsidRPr="002C64A1" w:rsidRDefault="0067509B" w:rsidP="002C64A1">
            <w:pPr>
              <w:pStyle w:val="OdsStandard"/>
              <w:ind w:left="0"/>
              <w:jc w:val="center"/>
              <w:rPr>
                <w:sz w:val="18"/>
                <w:szCs w:val="18"/>
              </w:rPr>
            </w:pP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1</w:t>
            </w:r>
          </w:p>
        </w:tc>
        <w:tc>
          <w:tcPr>
            <w:tcW w:w="5772" w:type="dxa"/>
            <w:tcBorders>
              <w:bottom w:val="single" w:sz="4" w:space="0" w:color="auto"/>
            </w:tcBorders>
            <w:shd w:val="clear" w:color="auto" w:fill="FFCC99"/>
          </w:tcPr>
          <w:p w:rsidR="0067509B" w:rsidRPr="002C64A1" w:rsidRDefault="0067509B" w:rsidP="002C64A1">
            <w:pPr>
              <w:pStyle w:val="OdsStandard"/>
              <w:ind w:left="0"/>
              <w:rPr>
                <w:sz w:val="18"/>
                <w:szCs w:val="18"/>
              </w:rPr>
            </w:pPr>
            <w:r w:rsidRPr="002C64A1">
              <w:rPr>
                <w:sz w:val="18"/>
                <w:szCs w:val="18"/>
              </w:rPr>
              <w:t>TP-MTI</w:t>
            </w:r>
          </w:p>
          <w:p w:rsidR="00350DE5" w:rsidRPr="002C64A1" w:rsidRDefault="00350DE5" w:rsidP="002C64A1">
            <w:pPr>
              <w:pStyle w:val="OdsStandard"/>
              <w:ind w:left="0"/>
              <w:rPr>
                <w:sz w:val="18"/>
                <w:szCs w:val="18"/>
              </w:rPr>
            </w:pPr>
            <w:r w:rsidRPr="002C64A1">
              <w:rPr>
                <w:sz w:val="18"/>
                <w:szCs w:val="18"/>
              </w:rPr>
              <w:t>- Value taken from Admin Agent install parameters within the ‘Appl</w:t>
            </w:r>
            <w:r w:rsidRPr="002C64A1">
              <w:rPr>
                <w:sz w:val="18"/>
                <w:szCs w:val="18"/>
              </w:rPr>
              <w:t>i</w:t>
            </w:r>
            <w:r w:rsidRPr="002C64A1">
              <w:rPr>
                <w:sz w:val="18"/>
                <w:szCs w:val="18"/>
              </w:rPr>
              <w:t>cati</w:t>
            </w:r>
            <w:r w:rsidR="00EF2BB5" w:rsidRPr="002C64A1">
              <w:rPr>
                <w:sz w:val="18"/>
                <w:szCs w:val="18"/>
              </w:rPr>
              <w:t>on Specific Parameters’</w:t>
            </w:r>
          </w:p>
        </w:tc>
        <w:tc>
          <w:tcPr>
            <w:tcW w:w="1118" w:type="dxa"/>
          </w:tcPr>
          <w:p w:rsidR="0067509B" w:rsidRPr="002C64A1" w:rsidRDefault="0067509B" w:rsidP="002C64A1">
            <w:pPr>
              <w:pStyle w:val="OdsStandard"/>
              <w:ind w:left="0"/>
              <w:jc w:val="center"/>
              <w:rPr>
                <w:sz w:val="18"/>
                <w:szCs w:val="18"/>
              </w:rPr>
            </w:pPr>
            <w:r w:rsidRPr="002C64A1">
              <w:rPr>
                <w:sz w:val="18"/>
                <w:szCs w:val="18"/>
              </w:rPr>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1</w:t>
            </w:r>
          </w:p>
        </w:tc>
        <w:tc>
          <w:tcPr>
            <w:tcW w:w="5772" w:type="dxa"/>
            <w:tcBorders>
              <w:bottom w:val="single" w:sz="4" w:space="0" w:color="auto"/>
            </w:tcBorders>
            <w:shd w:val="clear" w:color="auto" w:fill="FFCC99"/>
          </w:tcPr>
          <w:p w:rsidR="0067509B" w:rsidRPr="002C64A1" w:rsidRDefault="0067509B" w:rsidP="002C64A1">
            <w:pPr>
              <w:pStyle w:val="OdsStandard"/>
              <w:ind w:left="0"/>
              <w:rPr>
                <w:sz w:val="18"/>
                <w:szCs w:val="18"/>
              </w:rPr>
            </w:pPr>
            <w:r w:rsidRPr="002C64A1">
              <w:rPr>
                <w:sz w:val="18"/>
                <w:szCs w:val="18"/>
              </w:rPr>
              <w:t>TP-MR</w:t>
            </w:r>
          </w:p>
          <w:p w:rsidR="0067509B" w:rsidRPr="002C64A1" w:rsidRDefault="0067509B" w:rsidP="002C64A1">
            <w:pPr>
              <w:pStyle w:val="OdsStandard"/>
              <w:ind w:left="0"/>
              <w:rPr>
                <w:sz w:val="18"/>
                <w:szCs w:val="18"/>
              </w:rPr>
            </w:pPr>
            <w:r w:rsidRPr="002C64A1">
              <w:rPr>
                <w:sz w:val="18"/>
                <w:szCs w:val="18"/>
              </w:rPr>
              <w:t xml:space="preserve">- Value taken from Admin Agent </w:t>
            </w:r>
            <w:r w:rsidR="00350DE5" w:rsidRPr="002C64A1">
              <w:rPr>
                <w:sz w:val="18"/>
                <w:szCs w:val="18"/>
              </w:rPr>
              <w:t>install parameters within the ‘</w:t>
            </w:r>
            <w:r w:rsidRPr="002C64A1">
              <w:rPr>
                <w:sz w:val="18"/>
                <w:szCs w:val="18"/>
              </w:rPr>
              <w:t>Appl</w:t>
            </w:r>
            <w:r w:rsidRPr="002C64A1">
              <w:rPr>
                <w:sz w:val="18"/>
                <w:szCs w:val="18"/>
              </w:rPr>
              <w:t>i</w:t>
            </w:r>
            <w:r w:rsidRPr="002C64A1">
              <w:rPr>
                <w:sz w:val="18"/>
                <w:szCs w:val="18"/>
              </w:rPr>
              <w:t xml:space="preserve">cation </w:t>
            </w:r>
            <w:r w:rsidR="00350DE5" w:rsidRPr="002C64A1">
              <w:rPr>
                <w:sz w:val="18"/>
                <w:szCs w:val="18"/>
              </w:rPr>
              <w:t>Specific Parameters’</w:t>
            </w:r>
          </w:p>
        </w:tc>
        <w:tc>
          <w:tcPr>
            <w:tcW w:w="1118" w:type="dxa"/>
          </w:tcPr>
          <w:p w:rsidR="0067509B" w:rsidRPr="002C64A1" w:rsidRDefault="0067509B" w:rsidP="002C64A1">
            <w:pPr>
              <w:pStyle w:val="OdsStandard"/>
              <w:ind w:left="0"/>
              <w:jc w:val="center"/>
              <w:rPr>
                <w:sz w:val="18"/>
                <w:szCs w:val="18"/>
              </w:rPr>
            </w:pPr>
            <w:r w:rsidRPr="002C64A1">
              <w:rPr>
                <w:sz w:val="18"/>
                <w:szCs w:val="18"/>
              </w:rPr>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3 – 17</w:t>
            </w:r>
          </w:p>
        </w:tc>
        <w:tc>
          <w:tcPr>
            <w:tcW w:w="5772" w:type="dxa"/>
            <w:tcBorders>
              <w:bottom w:val="single" w:sz="4" w:space="0" w:color="auto"/>
            </w:tcBorders>
            <w:shd w:val="clear" w:color="auto" w:fill="CCFFFF"/>
          </w:tcPr>
          <w:p w:rsidR="0067509B" w:rsidRPr="002C64A1" w:rsidRDefault="0067509B" w:rsidP="002C64A1">
            <w:pPr>
              <w:pStyle w:val="OdsStandard"/>
              <w:ind w:left="0"/>
              <w:rPr>
                <w:sz w:val="18"/>
                <w:szCs w:val="18"/>
              </w:rPr>
            </w:pPr>
            <w:r w:rsidRPr="002C64A1">
              <w:rPr>
                <w:sz w:val="18"/>
                <w:szCs w:val="18"/>
              </w:rPr>
              <w:t>TP-DA</w:t>
            </w:r>
          </w:p>
          <w:p w:rsidR="0067509B" w:rsidRPr="002C64A1" w:rsidRDefault="0067509B" w:rsidP="002C64A1">
            <w:pPr>
              <w:pStyle w:val="OdsStandard"/>
              <w:ind w:left="0"/>
              <w:rPr>
                <w:sz w:val="18"/>
                <w:szCs w:val="18"/>
              </w:rPr>
            </w:pPr>
            <w:r w:rsidRPr="002C64A1">
              <w:rPr>
                <w:sz w:val="18"/>
                <w:szCs w:val="18"/>
              </w:rPr>
              <w:t>- Value taken from ‘Retry Failure Report’ of Admin Agent Configur</w:t>
            </w:r>
            <w:r w:rsidRPr="002C64A1">
              <w:rPr>
                <w:sz w:val="18"/>
                <w:szCs w:val="18"/>
              </w:rPr>
              <w:t>a</w:t>
            </w:r>
            <w:r w:rsidRPr="002C64A1">
              <w:rPr>
                <w:sz w:val="18"/>
                <w:szCs w:val="18"/>
              </w:rPr>
              <w:t>tion Resource Parameters</w:t>
            </w:r>
            <w:r w:rsidR="00350DE5" w:rsidRPr="002C64A1">
              <w:rPr>
                <w:sz w:val="18"/>
                <w:szCs w:val="18"/>
              </w:rPr>
              <w:t xml:space="preserve"> or extracted from the TP-Originating A</w:t>
            </w:r>
            <w:r w:rsidR="00350DE5" w:rsidRPr="002C64A1">
              <w:rPr>
                <w:sz w:val="18"/>
                <w:szCs w:val="18"/>
              </w:rPr>
              <w:t>d</w:t>
            </w:r>
            <w:r w:rsidR="00350DE5" w:rsidRPr="002C64A1">
              <w:rPr>
                <w:sz w:val="18"/>
                <w:szCs w:val="18"/>
              </w:rPr>
              <w:t>dress of the Administration Session Triggering SMS</w:t>
            </w:r>
          </w:p>
        </w:tc>
        <w:tc>
          <w:tcPr>
            <w:tcW w:w="1118" w:type="dxa"/>
          </w:tcPr>
          <w:p w:rsidR="0067509B" w:rsidRPr="002C64A1" w:rsidRDefault="0067509B" w:rsidP="002C64A1">
            <w:pPr>
              <w:pStyle w:val="OdsStandard"/>
              <w:ind w:left="0"/>
              <w:jc w:val="center"/>
              <w:rPr>
                <w:sz w:val="18"/>
                <w:szCs w:val="18"/>
              </w:rPr>
            </w:pPr>
            <w:r w:rsidRPr="002C64A1">
              <w:rPr>
                <w:sz w:val="18"/>
                <w:szCs w:val="18"/>
              </w:rPr>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1</w:t>
            </w:r>
          </w:p>
        </w:tc>
        <w:tc>
          <w:tcPr>
            <w:tcW w:w="5772" w:type="dxa"/>
            <w:shd w:val="clear" w:color="auto" w:fill="FFCC99"/>
          </w:tcPr>
          <w:p w:rsidR="0067509B" w:rsidRPr="002C64A1" w:rsidRDefault="0067509B" w:rsidP="002C64A1">
            <w:pPr>
              <w:pStyle w:val="OdsStandard"/>
              <w:ind w:left="0"/>
              <w:rPr>
                <w:sz w:val="18"/>
                <w:szCs w:val="18"/>
              </w:rPr>
            </w:pPr>
            <w:r w:rsidRPr="002C64A1">
              <w:rPr>
                <w:sz w:val="18"/>
                <w:szCs w:val="18"/>
              </w:rPr>
              <w:t>TP-PID</w:t>
            </w:r>
          </w:p>
          <w:p w:rsidR="00350DE5" w:rsidRPr="002C64A1" w:rsidRDefault="00350DE5" w:rsidP="002C64A1">
            <w:pPr>
              <w:pStyle w:val="OdsStandard"/>
              <w:ind w:left="0"/>
              <w:rPr>
                <w:sz w:val="18"/>
                <w:szCs w:val="18"/>
              </w:rPr>
            </w:pPr>
            <w:r w:rsidRPr="002C64A1">
              <w:rPr>
                <w:sz w:val="18"/>
                <w:szCs w:val="18"/>
              </w:rPr>
              <w:t>- Value taken from Admin Agent install parameters within the ‘Appl</w:t>
            </w:r>
            <w:r w:rsidRPr="002C64A1">
              <w:rPr>
                <w:sz w:val="18"/>
                <w:szCs w:val="18"/>
              </w:rPr>
              <w:t>i</w:t>
            </w:r>
            <w:r w:rsidRPr="002C64A1">
              <w:rPr>
                <w:sz w:val="18"/>
                <w:szCs w:val="18"/>
              </w:rPr>
              <w:lastRenderedPageBreak/>
              <w:t>cation Specific Parameters’</w:t>
            </w:r>
          </w:p>
        </w:tc>
        <w:tc>
          <w:tcPr>
            <w:tcW w:w="1118" w:type="dxa"/>
          </w:tcPr>
          <w:p w:rsidR="0067509B" w:rsidRPr="002C64A1" w:rsidRDefault="0067509B" w:rsidP="002C64A1">
            <w:pPr>
              <w:pStyle w:val="OdsStandard"/>
              <w:ind w:left="0"/>
              <w:jc w:val="center"/>
              <w:rPr>
                <w:sz w:val="18"/>
                <w:szCs w:val="18"/>
              </w:rPr>
            </w:pPr>
            <w:r w:rsidRPr="002C64A1">
              <w:rPr>
                <w:sz w:val="18"/>
                <w:szCs w:val="18"/>
              </w:rPr>
              <w:lastRenderedPageBreak/>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1</w:t>
            </w:r>
          </w:p>
        </w:tc>
        <w:tc>
          <w:tcPr>
            <w:tcW w:w="5772" w:type="dxa"/>
            <w:shd w:val="clear" w:color="auto" w:fill="FFCC99"/>
          </w:tcPr>
          <w:p w:rsidR="0067509B" w:rsidRPr="002C64A1" w:rsidRDefault="0067509B" w:rsidP="002C64A1">
            <w:pPr>
              <w:pStyle w:val="OdsStandard"/>
              <w:ind w:left="0"/>
              <w:rPr>
                <w:sz w:val="18"/>
                <w:szCs w:val="18"/>
              </w:rPr>
            </w:pPr>
            <w:r w:rsidRPr="002C64A1">
              <w:rPr>
                <w:sz w:val="18"/>
                <w:szCs w:val="18"/>
              </w:rPr>
              <w:t>TP-DCS</w:t>
            </w:r>
          </w:p>
          <w:p w:rsidR="00350DE5" w:rsidRPr="002C64A1" w:rsidRDefault="00350DE5" w:rsidP="002C64A1">
            <w:pPr>
              <w:pStyle w:val="OdsStandard"/>
              <w:ind w:left="0"/>
              <w:rPr>
                <w:sz w:val="18"/>
                <w:szCs w:val="18"/>
              </w:rPr>
            </w:pPr>
            <w:r w:rsidRPr="002C64A1">
              <w:rPr>
                <w:sz w:val="18"/>
                <w:szCs w:val="18"/>
              </w:rPr>
              <w:t>- Value taken from Admin Agent install parameters within the ‘Appl</w:t>
            </w:r>
            <w:r w:rsidRPr="002C64A1">
              <w:rPr>
                <w:sz w:val="18"/>
                <w:szCs w:val="18"/>
              </w:rPr>
              <w:t>i</w:t>
            </w:r>
            <w:r w:rsidRPr="002C64A1">
              <w:rPr>
                <w:sz w:val="18"/>
                <w:szCs w:val="18"/>
              </w:rPr>
              <w:t>cati</w:t>
            </w:r>
            <w:r w:rsidR="00EF2BB5" w:rsidRPr="002C64A1">
              <w:rPr>
                <w:sz w:val="18"/>
                <w:szCs w:val="18"/>
              </w:rPr>
              <w:t>on Specific Parameters’</w:t>
            </w:r>
          </w:p>
        </w:tc>
        <w:tc>
          <w:tcPr>
            <w:tcW w:w="1118" w:type="dxa"/>
          </w:tcPr>
          <w:p w:rsidR="0067509B" w:rsidRPr="002C64A1" w:rsidRDefault="0067509B" w:rsidP="002C64A1">
            <w:pPr>
              <w:pStyle w:val="OdsStandard"/>
              <w:ind w:left="0"/>
              <w:jc w:val="center"/>
              <w:rPr>
                <w:sz w:val="18"/>
                <w:szCs w:val="18"/>
              </w:rPr>
            </w:pPr>
            <w:r w:rsidRPr="002C64A1">
              <w:rPr>
                <w:sz w:val="18"/>
                <w:szCs w:val="18"/>
              </w:rPr>
              <w:t>M</w:t>
            </w:r>
          </w:p>
        </w:tc>
      </w:tr>
      <w:tr w:rsidR="002C64A1" w:rsidTr="002C64A1">
        <w:tc>
          <w:tcPr>
            <w:tcW w:w="706" w:type="dxa"/>
          </w:tcPr>
          <w:p w:rsidR="0067509B" w:rsidRPr="002C64A1" w:rsidRDefault="0067509B" w:rsidP="002C64A1">
            <w:pPr>
              <w:pStyle w:val="OdsStandard"/>
              <w:ind w:left="0"/>
              <w:jc w:val="center"/>
              <w:rPr>
                <w:sz w:val="18"/>
                <w:szCs w:val="18"/>
              </w:rPr>
            </w:pPr>
          </w:p>
        </w:tc>
        <w:tc>
          <w:tcPr>
            <w:tcW w:w="950" w:type="dxa"/>
          </w:tcPr>
          <w:p w:rsidR="0067509B" w:rsidRPr="002C64A1" w:rsidRDefault="0067509B" w:rsidP="002C64A1">
            <w:pPr>
              <w:pStyle w:val="OdsStandard"/>
              <w:ind w:left="0"/>
              <w:jc w:val="center"/>
              <w:rPr>
                <w:sz w:val="18"/>
                <w:szCs w:val="18"/>
              </w:rPr>
            </w:pPr>
          </w:p>
        </w:tc>
        <w:tc>
          <w:tcPr>
            <w:tcW w:w="818" w:type="dxa"/>
          </w:tcPr>
          <w:p w:rsidR="0067509B" w:rsidRPr="002C64A1" w:rsidRDefault="0067509B" w:rsidP="002C64A1">
            <w:pPr>
              <w:pStyle w:val="OdsStandard"/>
              <w:ind w:left="0"/>
              <w:jc w:val="center"/>
              <w:rPr>
                <w:sz w:val="18"/>
                <w:szCs w:val="18"/>
              </w:rPr>
            </w:pPr>
            <w:r w:rsidRPr="002C64A1">
              <w:rPr>
                <w:sz w:val="18"/>
                <w:szCs w:val="18"/>
              </w:rPr>
              <w:t>1</w:t>
            </w:r>
          </w:p>
        </w:tc>
        <w:tc>
          <w:tcPr>
            <w:tcW w:w="5772" w:type="dxa"/>
            <w:shd w:val="clear" w:color="auto" w:fill="FFCC99"/>
          </w:tcPr>
          <w:p w:rsidR="0067509B" w:rsidRPr="002C64A1" w:rsidRDefault="0067509B" w:rsidP="002C64A1">
            <w:pPr>
              <w:pStyle w:val="OdsStandard"/>
              <w:ind w:left="0"/>
              <w:rPr>
                <w:sz w:val="18"/>
                <w:szCs w:val="18"/>
              </w:rPr>
            </w:pPr>
            <w:r w:rsidRPr="002C64A1">
              <w:rPr>
                <w:sz w:val="18"/>
                <w:szCs w:val="18"/>
              </w:rPr>
              <w:t>TP-VP</w:t>
            </w:r>
          </w:p>
          <w:p w:rsidR="00350DE5" w:rsidRPr="002C64A1" w:rsidRDefault="00350DE5" w:rsidP="002C64A1">
            <w:pPr>
              <w:pStyle w:val="OdsStandard"/>
              <w:ind w:left="0"/>
              <w:rPr>
                <w:sz w:val="18"/>
                <w:szCs w:val="18"/>
              </w:rPr>
            </w:pPr>
            <w:r w:rsidRPr="002C64A1">
              <w:rPr>
                <w:sz w:val="18"/>
                <w:szCs w:val="18"/>
              </w:rPr>
              <w:t>- Value taken from Admin Agent install parameters within the ‘Appl</w:t>
            </w:r>
            <w:r w:rsidRPr="002C64A1">
              <w:rPr>
                <w:sz w:val="18"/>
                <w:szCs w:val="18"/>
              </w:rPr>
              <w:t>i</w:t>
            </w:r>
            <w:r w:rsidRPr="002C64A1">
              <w:rPr>
                <w:sz w:val="18"/>
                <w:szCs w:val="18"/>
              </w:rPr>
              <w:t>cation Specific Parameters’</w:t>
            </w:r>
          </w:p>
        </w:tc>
        <w:tc>
          <w:tcPr>
            <w:tcW w:w="1118" w:type="dxa"/>
          </w:tcPr>
          <w:p w:rsidR="0067509B" w:rsidRPr="002C64A1" w:rsidRDefault="0067509B" w:rsidP="002C64A1">
            <w:pPr>
              <w:pStyle w:val="OdsStandard"/>
              <w:ind w:left="0"/>
              <w:jc w:val="center"/>
              <w:rPr>
                <w:sz w:val="18"/>
                <w:szCs w:val="18"/>
              </w:rPr>
            </w:pPr>
            <w:r w:rsidRPr="002C64A1">
              <w:rPr>
                <w:sz w:val="18"/>
                <w:szCs w:val="18"/>
              </w:rPr>
              <w:t>M</w:t>
            </w:r>
          </w:p>
        </w:tc>
      </w:tr>
      <w:tr w:rsidR="002C64A1" w:rsidTr="002C64A1">
        <w:tc>
          <w:tcPr>
            <w:tcW w:w="706" w:type="dxa"/>
          </w:tcPr>
          <w:p w:rsidR="009F7332" w:rsidRPr="002C64A1" w:rsidRDefault="009F7332" w:rsidP="002C64A1">
            <w:pPr>
              <w:pStyle w:val="OdsStandard"/>
              <w:ind w:left="0"/>
              <w:jc w:val="center"/>
              <w:rPr>
                <w:sz w:val="18"/>
                <w:szCs w:val="18"/>
              </w:rPr>
            </w:pPr>
          </w:p>
        </w:tc>
        <w:tc>
          <w:tcPr>
            <w:tcW w:w="950" w:type="dxa"/>
          </w:tcPr>
          <w:p w:rsidR="009F7332" w:rsidRPr="002C64A1" w:rsidRDefault="009F7332" w:rsidP="002C64A1">
            <w:pPr>
              <w:pStyle w:val="OdsStandard"/>
              <w:ind w:left="0"/>
              <w:jc w:val="center"/>
              <w:rPr>
                <w:sz w:val="18"/>
                <w:szCs w:val="18"/>
              </w:rPr>
            </w:pPr>
          </w:p>
        </w:tc>
        <w:tc>
          <w:tcPr>
            <w:tcW w:w="818" w:type="dxa"/>
          </w:tcPr>
          <w:p w:rsidR="009F7332" w:rsidRPr="002C64A1" w:rsidRDefault="001E4407" w:rsidP="002C64A1">
            <w:pPr>
              <w:pStyle w:val="OdsStandard"/>
              <w:ind w:left="0"/>
              <w:jc w:val="center"/>
              <w:rPr>
                <w:sz w:val="18"/>
                <w:szCs w:val="18"/>
              </w:rPr>
            </w:pPr>
            <w:r w:rsidRPr="002C64A1">
              <w:rPr>
                <w:sz w:val="18"/>
                <w:szCs w:val="18"/>
              </w:rPr>
              <w:t>1</w:t>
            </w:r>
          </w:p>
        </w:tc>
        <w:tc>
          <w:tcPr>
            <w:tcW w:w="5772" w:type="dxa"/>
          </w:tcPr>
          <w:p w:rsidR="009F7332" w:rsidRPr="002C64A1" w:rsidRDefault="001E4407" w:rsidP="002C64A1">
            <w:pPr>
              <w:pStyle w:val="OdsStandard"/>
              <w:ind w:left="0"/>
              <w:rPr>
                <w:sz w:val="18"/>
                <w:szCs w:val="18"/>
              </w:rPr>
            </w:pPr>
            <w:r w:rsidRPr="002C64A1">
              <w:rPr>
                <w:sz w:val="18"/>
                <w:szCs w:val="18"/>
              </w:rPr>
              <w:t xml:space="preserve">Length of </w:t>
            </w:r>
            <w:r w:rsidR="009F7332" w:rsidRPr="002C64A1">
              <w:rPr>
                <w:sz w:val="18"/>
                <w:szCs w:val="18"/>
              </w:rPr>
              <w:t>TP-UD</w:t>
            </w:r>
          </w:p>
        </w:tc>
        <w:tc>
          <w:tcPr>
            <w:tcW w:w="1118" w:type="dxa"/>
          </w:tcPr>
          <w:p w:rsidR="009F7332" w:rsidRPr="002C64A1" w:rsidRDefault="001E4407" w:rsidP="002C64A1">
            <w:pPr>
              <w:pStyle w:val="OdsStandard"/>
              <w:ind w:left="0"/>
              <w:jc w:val="center"/>
              <w:rPr>
                <w:sz w:val="18"/>
                <w:szCs w:val="18"/>
              </w:rPr>
            </w:pPr>
            <w:r w:rsidRPr="002C64A1">
              <w:rPr>
                <w:sz w:val="18"/>
                <w:szCs w:val="18"/>
              </w:rPr>
              <w:t>M</w:t>
            </w:r>
          </w:p>
        </w:tc>
      </w:tr>
      <w:tr w:rsidR="002C64A1" w:rsidTr="002C64A1">
        <w:tc>
          <w:tcPr>
            <w:tcW w:w="706" w:type="dxa"/>
          </w:tcPr>
          <w:p w:rsidR="009F7332" w:rsidRPr="002C64A1" w:rsidRDefault="009F7332" w:rsidP="002C64A1">
            <w:pPr>
              <w:pStyle w:val="OdsStandard"/>
              <w:ind w:left="0"/>
              <w:jc w:val="center"/>
              <w:rPr>
                <w:sz w:val="18"/>
                <w:szCs w:val="18"/>
              </w:rPr>
            </w:pPr>
          </w:p>
        </w:tc>
        <w:tc>
          <w:tcPr>
            <w:tcW w:w="950" w:type="dxa"/>
          </w:tcPr>
          <w:p w:rsidR="009F7332" w:rsidRPr="002C64A1" w:rsidRDefault="009F7332" w:rsidP="002C64A1">
            <w:pPr>
              <w:pStyle w:val="OdsStandard"/>
              <w:ind w:left="0"/>
              <w:jc w:val="center"/>
              <w:rPr>
                <w:sz w:val="18"/>
                <w:szCs w:val="18"/>
              </w:rPr>
            </w:pPr>
          </w:p>
        </w:tc>
        <w:tc>
          <w:tcPr>
            <w:tcW w:w="818" w:type="dxa"/>
          </w:tcPr>
          <w:p w:rsidR="009F7332" w:rsidRPr="002C64A1" w:rsidRDefault="009F7332" w:rsidP="002C64A1">
            <w:pPr>
              <w:pStyle w:val="OdsStandard"/>
              <w:ind w:left="0"/>
              <w:jc w:val="center"/>
              <w:rPr>
                <w:sz w:val="18"/>
                <w:szCs w:val="18"/>
              </w:rPr>
            </w:pPr>
            <w:r w:rsidRPr="002C64A1">
              <w:rPr>
                <w:sz w:val="18"/>
                <w:szCs w:val="18"/>
              </w:rPr>
              <w:t>8 - 11</w:t>
            </w:r>
            <w:r w:rsidR="001E4407" w:rsidRPr="002C64A1">
              <w:rPr>
                <w:sz w:val="18"/>
                <w:szCs w:val="18"/>
              </w:rPr>
              <w:t>8</w:t>
            </w:r>
          </w:p>
        </w:tc>
        <w:tc>
          <w:tcPr>
            <w:tcW w:w="5772" w:type="dxa"/>
            <w:tcBorders>
              <w:bottom w:val="single" w:sz="4" w:space="0" w:color="auto"/>
            </w:tcBorders>
          </w:tcPr>
          <w:p w:rsidR="001E4407" w:rsidRPr="002C64A1" w:rsidRDefault="001E4407" w:rsidP="002C64A1">
            <w:pPr>
              <w:pStyle w:val="OdsStandard"/>
              <w:ind w:left="0"/>
              <w:rPr>
                <w:sz w:val="18"/>
                <w:szCs w:val="18"/>
              </w:rPr>
            </w:pPr>
            <w:r w:rsidRPr="002C64A1">
              <w:rPr>
                <w:sz w:val="18"/>
                <w:szCs w:val="18"/>
              </w:rPr>
              <w:t>TP-UD</w:t>
            </w:r>
          </w:p>
          <w:p w:rsidR="009F7332" w:rsidRPr="002C64A1" w:rsidRDefault="001E4407" w:rsidP="002C64A1">
            <w:pPr>
              <w:pStyle w:val="OdsStandard"/>
              <w:ind w:left="0"/>
              <w:rPr>
                <w:sz w:val="18"/>
                <w:szCs w:val="18"/>
              </w:rPr>
            </w:pPr>
            <w:r w:rsidRPr="002C64A1">
              <w:rPr>
                <w:sz w:val="18"/>
                <w:szCs w:val="18"/>
              </w:rPr>
              <w:t xml:space="preserve">- </w:t>
            </w:r>
            <w:r w:rsidR="009F7332" w:rsidRPr="002C64A1">
              <w:rPr>
                <w:sz w:val="18"/>
                <w:szCs w:val="18"/>
              </w:rPr>
              <w:t>Admin Agent Failure Report</w:t>
            </w:r>
          </w:p>
        </w:tc>
        <w:tc>
          <w:tcPr>
            <w:tcW w:w="1118" w:type="dxa"/>
          </w:tcPr>
          <w:p w:rsidR="009F7332" w:rsidRPr="002C64A1" w:rsidRDefault="009F7332" w:rsidP="002C64A1">
            <w:pPr>
              <w:pStyle w:val="OdsStandard"/>
              <w:ind w:left="0"/>
              <w:jc w:val="center"/>
              <w:rPr>
                <w:sz w:val="18"/>
                <w:szCs w:val="18"/>
              </w:rPr>
            </w:pPr>
            <w:r w:rsidRPr="002C64A1">
              <w:rPr>
                <w:sz w:val="18"/>
                <w:szCs w:val="18"/>
              </w:rPr>
              <w:t>M</w:t>
            </w:r>
          </w:p>
        </w:tc>
      </w:tr>
    </w:tbl>
    <w:p w:rsidR="00046625" w:rsidRDefault="00046625" w:rsidP="008718DC">
      <w:pPr>
        <w:pStyle w:val="OdsStandard"/>
        <w:rPr>
          <w:color w:val="FF00FF"/>
        </w:rPr>
      </w:pPr>
    </w:p>
    <w:p w:rsidR="00DC75AE" w:rsidRPr="00621C78" w:rsidRDefault="00DC75AE" w:rsidP="00DC75AE">
      <w:pPr>
        <w:pStyle w:val="OdsStandard"/>
        <w:spacing w:after="120"/>
      </w:pPr>
      <w:r w:rsidRPr="00621C78">
        <w:t xml:space="preserve">Table </w:t>
      </w:r>
      <w:r>
        <w:t>3</w:t>
      </w:r>
      <w:r w:rsidRPr="00621C78">
        <w:t>.1</w:t>
      </w:r>
      <w:r>
        <w:t>6</w:t>
      </w:r>
      <w:r w:rsidRPr="00621C78">
        <w:t xml:space="preserve">: </w:t>
      </w:r>
      <w:r>
        <w:t>Admin Agent Failure Report</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9"/>
        <w:gridCol w:w="1392"/>
        <w:gridCol w:w="1085"/>
        <w:gridCol w:w="4029"/>
        <w:gridCol w:w="1191"/>
        <w:gridCol w:w="1117"/>
      </w:tblGrid>
      <w:tr w:rsidR="002B7A50" w:rsidTr="002C64A1">
        <w:tc>
          <w:tcPr>
            <w:tcW w:w="549" w:type="dxa"/>
            <w:shd w:val="clear" w:color="auto" w:fill="C0C0C0"/>
          </w:tcPr>
          <w:p w:rsidR="00DC75AE" w:rsidRPr="002C64A1" w:rsidRDefault="00DC75AE" w:rsidP="002C64A1">
            <w:pPr>
              <w:pStyle w:val="OdsStandard"/>
              <w:ind w:left="0"/>
              <w:jc w:val="center"/>
              <w:rPr>
                <w:b/>
                <w:sz w:val="18"/>
                <w:szCs w:val="18"/>
              </w:rPr>
            </w:pPr>
            <w:r w:rsidRPr="002C64A1">
              <w:rPr>
                <w:b/>
                <w:sz w:val="18"/>
                <w:szCs w:val="18"/>
              </w:rPr>
              <w:t>Tag</w:t>
            </w:r>
          </w:p>
        </w:tc>
        <w:tc>
          <w:tcPr>
            <w:tcW w:w="1392" w:type="dxa"/>
            <w:shd w:val="clear" w:color="auto" w:fill="C0C0C0"/>
          </w:tcPr>
          <w:p w:rsidR="00DC75AE" w:rsidRPr="002C64A1" w:rsidRDefault="00DC75AE" w:rsidP="002C64A1">
            <w:pPr>
              <w:pStyle w:val="OdsStandard"/>
              <w:ind w:left="0"/>
              <w:jc w:val="center"/>
              <w:rPr>
                <w:b/>
                <w:sz w:val="18"/>
                <w:szCs w:val="18"/>
              </w:rPr>
            </w:pPr>
            <w:r w:rsidRPr="002C64A1">
              <w:rPr>
                <w:b/>
                <w:sz w:val="18"/>
                <w:szCs w:val="18"/>
              </w:rPr>
              <w:t>Length</w:t>
            </w:r>
          </w:p>
        </w:tc>
        <w:tc>
          <w:tcPr>
            <w:tcW w:w="6305" w:type="dxa"/>
            <w:gridSpan w:val="3"/>
            <w:shd w:val="clear" w:color="auto" w:fill="C0C0C0"/>
          </w:tcPr>
          <w:p w:rsidR="00DC75AE" w:rsidRPr="002C64A1" w:rsidRDefault="00DC75AE" w:rsidP="002C64A1">
            <w:pPr>
              <w:pStyle w:val="OdsStandard"/>
              <w:ind w:left="0"/>
              <w:rPr>
                <w:b/>
                <w:sz w:val="18"/>
                <w:szCs w:val="18"/>
              </w:rPr>
            </w:pPr>
            <w:r w:rsidRPr="002C64A1">
              <w:rPr>
                <w:b/>
                <w:sz w:val="18"/>
                <w:szCs w:val="18"/>
              </w:rPr>
              <w:t>Name</w:t>
            </w:r>
          </w:p>
        </w:tc>
        <w:tc>
          <w:tcPr>
            <w:tcW w:w="1117" w:type="dxa"/>
            <w:shd w:val="clear" w:color="auto" w:fill="C0C0C0"/>
          </w:tcPr>
          <w:p w:rsidR="00DC75AE" w:rsidRPr="002C64A1" w:rsidRDefault="00DC75AE" w:rsidP="002C64A1">
            <w:pPr>
              <w:pStyle w:val="OdsStandard"/>
              <w:ind w:left="0"/>
              <w:jc w:val="center"/>
              <w:rPr>
                <w:sz w:val="18"/>
                <w:szCs w:val="18"/>
              </w:rPr>
            </w:pPr>
            <w:r w:rsidRPr="002C64A1">
              <w:rPr>
                <w:b/>
                <w:sz w:val="18"/>
                <w:szCs w:val="18"/>
              </w:rPr>
              <w:t>Presence</w:t>
            </w:r>
          </w:p>
        </w:tc>
      </w:tr>
      <w:tr w:rsidR="002C64A1" w:rsidTr="002C64A1">
        <w:tc>
          <w:tcPr>
            <w:tcW w:w="549" w:type="dxa"/>
          </w:tcPr>
          <w:p w:rsidR="00DC75AE" w:rsidRPr="002C64A1" w:rsidRDefault="00DC75AE" w:rsidP="002C64A1">
            <w:pPr>
              <w:pStyle w:val="OdsStandard"/>
              <w:ind w:left="0"/>
              <w:jc w:val="center"/>
              <w:rPr>
                <w:sz w:val="18"/>
                <w:szCs w:val="18"/>
              </w:rPr>
            </w:pPr>
            <w:r w:rsidRPr="002C64A1">
              <w:rPr>
                <w:sz w:val="18"/>
                <w:szCs w:val="18"/>
              </w:rPr>
              <w:t>‘88’</w:t>
            </w:r>
          </w:p>
        </w:tc>
        <w:tc>
          <w:tcPr>
            <w:tcW w:w="1392" w:type="dxa"/>
          </w:tcPr>
          <w:p w:rsidR="00F957E7" w:rsidRPr="002C64A1" w:rsidRDefault="00B256B7" w:rsidP="002C64A1">
            <w:pPr>
              <w:pStyle w:val="OdsStandard"/>
              <w:ind w:left="0"/>
              <w:jc w:val="center"/>
              <w:rPr>
                <w:color w:val="FF00FF"/>
                <w:sz w:val="18"/>
                <w:szCs w:val="18"/>
              </w:rPr>
            </w:pPr>
            <w:r w:rsidRPr="002C64A1">
              <w:rPr>
                <w:sz w:val="18"/>
                <w:szCs w:val="18"/>
              </w:rPr>
              <w:t>A + B + C</w:t>
            </w:r>
          </w:p>
        </w:tc>
        <w:tc>
          <w:tcPr>
            <w:tcW w:w="6305" w:type="dxa"/>
            <w:gridSpan w:val="3"/>
            <w:tcBorders>
              <w:bottom w:val="single" w:sz="4" w:space="0" w:color="auto"/>
            </w:tcBorders>
          </w:tcPr>
          <w:p w:rsidR="00DC75AE" w:rsidRPr="002C64A1" w:rsidRDefault="00DC75AE" w:rsidP="002C64A1">
            <w:pPr>
              <w:pStyle w:val="OdsStandard"/>
              <w:ind w:left="0"/>
              <w:rPr>
                <w:sz w:val="18"/>
                <w:szCs w:val="18"/>
              </w:rPr>
            </w:pPr>
            <w:r w:rsidRPr="002C64A1">
              <w:rPr>
                <w:sz w:val="18"/>
                <w:szCs w:val="18"/>
              </w:rPr>
              <w:t>Admin Agent Failure Report</w:t>
            </w:r>
          </w:p>
        </w:tc>
        <w:tc>
          <w:tcPr>
            <w:tcW w:w="1117" w:type="dxa"/>
          </w:tcPr>
          <w:p w:rsidR="00DC75AE" w:rsidRPr="002C64A1" w:rsidRDefault="00DC75AE" w:rsidP="002C64A1">
            <w:pPr>
              <w:pStyle w:val="OdsStandard"/>
              <w:ind w:left="0"/>
              <w:jc w:val="center"/>
              <w:rPr>
                <w:sz w:val="18"/>
                <w:szCs w:val="18"/>
              </w:rPr>
            </w:pPr>
            <w:r w:rsidRPr="002C64A1">
              <w:rPr>
                <w:sz w:val="18"/>
                <w:szCs w:val="18"/>
              </w:rPr>
              <w:t>M</w:t>
            </w:r>
          </w:p>
        </w:tc>
      </w:tr>
      <w:tr w:rsidR="002C64A1" w:rsidTr="002C64A1">
        <w:tc>
          <w:tcPr>
            <w:tcW w:w="549" w:type="dxa"/>
          </w:tcPr>
          <w:p w:rsidR="006C4AE4" w:rsidRPr="002C64A1" w:rsidRDefault="006C4AE4" w:rsidP="002C64A1">
            <w:pPr>
              <w:pStyle w:val="OdsStandard"/>
              <w:ind w:left="0"/>
              <w:jc w:val="center"/>
              <w:rPr>
                <w:sz w:val="18"/>
                <w:szCs w:val="18"/>
              </w:rPr>
            </w:pPr>
          </w:p>
        </w:tc>
        <w:tc>
          <w:tcPr>
            <w:tcW w:w="1392" w:type="dxa"/>
          </w:tcPr>
          <w:p w:rsidR="006C4AE4" w:rsidRPr="002C64A1" w:rsidRDefault="006C4AE4" w:rsidP="002C64A1">
            <w:pPr>
              <w:pStyle w:val="OdsStandard"/>
              <w:ind w:left="0"/>
              <w:jc w:val="center"/>
              <w:rPr>
                <w:color w:val="FF00FF"/>
                <w:sz w:val="18"/>
                <w:szCs w:val="18"/>
              </w:rPr>
            </w:pPr>
          </w:p>
        </w:tc>
        <w:tc>
          <w:tcPr>
            <w:tcW w:w="1085" w:type="dxa"/>
            <w:shd w:val="clear" w:color="auto" w:fill="C0C0C0"/>
          </w:tcPr>
          <w:p w:rsidR="006C4AE4" w:rsidRPr="002C64A1" w:rsidRDefault="006C4AE4" w:rsidP="002C64A1">
            <w:pPr>
              <w:pStyle w:val="OdsStandard"/>
              <w:ind w:left="0"/>
              <w:jc w:val="center"/>
              <w:rPr>
                <w:b/>
                <w:sz w:val="18"/>
                <w:szCs w:val="18"/>
              </w:rPr>
            </w:pPr>
            <w:r w:rsidRPr="002C64A1">
              <w:rPr>
                <w:b/>
                <w:sz w:val="18"/>
                <w:szCs w:val="18"/>
              </w:rPr>
              <w:t>Length</w:t>
            </w:r>
          </w:p>
        </w:tc>
        <w:tc>
          <w:tcPr>
            <w:tcW w:w="4029" w:type="dxa"/>
            <w:shd w:val="clear" w:color="auto" w:fill="C0C0C0"/>
          </w:tcPr>
          <w:p w:rsidR="006C4AE4" w:rsidRPr="002C64A1" w:rsidRDefault="007A0C11" w:rsidP="002C64A1">
            <w:pPr>
              <w:pStyle w:val="OdsStandard"/>
              <w:ind w:left="0"/>
              <w:rPr>
                <w:b/>
                <w:sz w:val="18"/>
                <w:szCs w:val="18"/>
              </w:rPr>
            </w:pPr>
            <w:r w:rsidRPr="002C64A1">
              <w:rPr>
                <w:b/>
                <w:sz w:val="18"/>
                <w:szCs w:val="18"/>
              </w:rPr>
              <w:t>Value</w:t>
            </w:r>
          </w:p>
        </w:tc>
        <w:tc>
          <w:tcPr>
            <w:tcW w:w="1191" w:type="dxa"/>
            <w:shd w:val="clear" w:color="auto" w:fill="C0C0C0"/>
          </w:tcPr>
          <w:p w:rsidR="006C4AE4" w:rsidRPr="002C64A1" w:rsidRDefault="006C4AE4" w:rsidP="002C64A1">
            <w:pPr>
              <w:pStyle w:val="OdsStandard"/>
              <w:ind w:left="0"/>
              <w:rPr>
                <w:b/>
                <w:sz w:val="18"/>
                <w:szCs w:val="18"/>
              </w:rPr>
            </w:pPr>
            <w:r w:rsidRPr="002C64A1">
              <w:rPr>
                <w:b/>
                <w:sz w:val="18"/>
                <w:szCs w:val="18"/>
              </w:rPr>
              <w:t>Name</w:t>
            </w:r>
          </w:p>
        </w:tc>
        <w:tc>
          <w:tcPr>
            <w:tcW w:w="1117" w:type="dxa"/>
          </w:tcPr>
          <w:p w:rsidR="006C4AE4" w:rsidRPr="002C64A1" w:rsidRDefault="006C4AE4" w:rsidP="002C64A1">
            <w:pPr>
              <w:pStyle w:val="OdsStandard"/>
              <w:ind w:left="0"/>
              <w:jc w:val="center"/>
              <w:rPr>
                <w:sz w:val="18"/>
                <w:szCs w:val="18"/>
              </w:rPr>
            </w:pPr>
          </w:p>
        </w:tc>
      </w:tr>
      <w:tr w:rsidR="002C64A1" w:rsidTr="002C64A1">
        <w:tc>
          <w:tcPr>
            <w:tcW w:w="549" w:type="dxa"/>
          </w:tcPr>
          <w:p w:rsidR="006C4AE4" w:rsidRPr="002C64A1" w:rsidRDefault="006C4AE4" w:rsidP="002C64A1">
            <w:pPr>
              <w:pStyle w:val="OdsStandard"/>
              <w:ind w:left="0"/>
              <w:jc w:val="center"/>
              <w:rPr>
                <w:sz w:val="18"/>
                <w:szCs w:val="18"/>
              </w:rPr>
            </w:pPr>
          </w:p>
        </w:tc>
        <w:tc>
          <w:tcPr>
            <w:tcW w:w="1392" w:type="dxa"/>
          </w:tcPr>
          <w:p w:rsidR="006C4AE4" w:rsidRPr="002C64A1" w:rsidRDefault="006C4AE4" w:rsidP="002C64A1">
            <w:pPr>
              <w:pStyle w:val="OdsStandard"/>
              <w:ind w:left="0"/>
              <w:jc w:val="center"/>
              <w:rPr>
                <w:color w:val="FF00FF"/>
                <w:sz w:val="18"/>
                <w:szCs w:val="18"/>
              </w:rPr>
            </w:pPr>
          </w:p>
        </w:tc>
        <w:tc>
          <w:tcPr>
            <w:tcW w:w="1085" w:type="dxa"/>
          </w:tcPr>
          <w:p w:rsidR="006C4AE4" w:rsidRPr="002C64A1" w:rsidRDefault="00B256B7" w:rsidP="002C64A1">
            <w:pPr>
              <w:pStyle w:val="OdsStandard"/>
              <w:ind w:left="0"/>
              <w:jc w:val="center"/>
              <w:rPr>
                <w:sz w:val="18"/>
                <w:szCs w:val="18"/>
              </w:rPr>
            </w:pPr>
            <w:r w:rsidRPr="002C64A1">
              <w:rPr>
                <w:sz w:val="18"/>
                <w:szCs w:val="18"/>
              </w:rPr>
              <w:t xml:space="preserve">A := </w:t>
            </w:r>
            <w:r w:rsidR="006C4AE4" w:rsidRPr="002C64A1">
              <w:rPr>
                <w:sz w:val="18"/>
                <w:szCs w:val="18"/>
              </w:rPr>
              <w:t>1</w:t>
            </w:r>
          </w:p>
        </w:tc>
        <w:tc>
          <w:tcPr>
            <w:tcW w:w="4029" w:type="dxa"/>
          </w:tcPr>
          <w:p w:rsidR="00E53AFE" w:rsidRPr="002C64A1" w:rsidRDefault="00E53AFE" w:rsidP="002C64A1">
            <w:pPr>
              <w:pStyle w:val="OdsStandard"/>
              <w:ind w:left="0"/>
              <w:rPr>
                <w:sz w:val="18"/>
                <w:szCs w:val="18"/>
              </w:rPr>
            </w:pPr>
            <w:r w:rsidRPr="002C64A1">
              <w:rPr>
                <w:sz w:val="18"/>
                <w:szCs w:val="18"/>
              </w:rPr>
              <w:t>- ‘00’: Technical Problem</w:t>
            </w:r>
          </w:p>
          <w:p w:rsidR="006C4AE4" w:rsidRPr="002C64A1" w:rsidRDefault="007A0C11" w:rsidP="002C64A1">
            <w:pPr>
              <w:pStyle w:val="OdsStandard"/>
              <w:ind w:left="0"/>
              <w:rPr>
                <w:sz w:val="18"/>
                <w:szCs w:val="18"/>
              </w:rPr>
            </w:pPr>
            <w:r w:rsidRPr="002C64A1">
              <w:rPr>
                <w:sz w:val="18"/>
                <w:szCs w:val="18"/>
              </w:rPr>
              <w:t>- ‘01’: Connection Establishment Failed</w:t>
            </w:r>
          </w:p>
          <w:p w:rsidR="007A0C11" w:rsidRPr="002C64A1" w:rsidRDefault="007A0C11" w:rsidP="002C64A1">
            <w:pPr>
              <w:pStyle w:val="OdsStandard"/>
              <w:ind w:left="0"/>
              <w:rPr>
                <w:sz w:val="18"/>
                <w:szCs w:val="18"/>
              </w:rPr>
            </w:pPr>
            <w:r w:rsidRPr="002C64A1">
              <w:rPr>
                <w:sz w:val="18"/>
                <w:szCs w:val="18"/>
              </w:rPr>
              <w:t>- ‘02’: TLS Error</w:t>
            </w:r>
          </w:p>
          <w:p w:rsidR="007A0C11" w:rsidRPr="002C64A1" w:rsidRDefault="007A0C11" w:rsidP="002C64A1">
            <w:pPr>
              <w:pStyle w:val="OdsStandard"/>
              <w:ind w:left="0"/>
              <w:rPr>
                <w:sz w:val="18"/>
                <w:szCs w:val="18"/>
              </w:rPr>
            </w:pPr>
            <w:r w:rsidRPr="002C64A1">
              <w:rPr>
                <w:sz w:val="18"/>
                <w:szCs w:val="18"/>
              </w:rPr>
              <w:t>- ‘03’: Connection Lost</w:t>
            </w:r>
          </w:p>
          <w:p w:rsidR="007A0C11" w:rsidRPr="002C64A1" w:rsidRDefault="007A0C11" w:rsidP="002C64A1">
            <w:pPr>
              <w:pStyle w:val="OdsStandard"/>
              <w:ind w:left="0"/>
              <w:rPr>
                <w:sz w:val="18"/>
                <w:szCs w:val="18"/>
              </w:rPr>
            </w:pPr>
            <w:r w:rsidRPr="002C64A1">
              <w:rPr>
                <w:sz w:val="18"/>
                <w:szCs w:val="18"/>
              </w:rPr>
              <w:t>- ‘04’: Remote Administration Server Error</w:t>
            </w:r>
          </w:p>
        </w:tc>
        <w:tc>
          <w:tcPr>
            <w:tcW w:w="1191" w:type="dxa"/>
          </w:tcPr>
          <w:p w:rsidR="006C4AE4" w:rsidRPr="002C64A1" w:rsidRDefault="006C4AE4" w:rsidP="002C64A1">
            <w:pPr>
              <w:pStyle w:val="OdsStandard"/>
              <w:ind w:left="0"/>
              <w:rPr>
                <w:sz w:val="18"/>
                <w:szCs w:val="18"/>
              </w:rPr>
            </w:pPr>
            <w:r w:rsidRPr="002C64A1">
              <w:rPr>
                <w:sz w:val="18"/>
                <w:szCs w:val="18"/>
              </w:rPr>
              <w:t>Error Code</w:t>
            </w:r>
          </w:p>
        </w:tc>
        <w:tc>
          <w:tcPr>
            <w:tcW w:w="1117" w:type="dxa"/>
          </w:tcPr>
          <w:p w:rsidR="006C4AE4" w:rsidRPr="002C64A1" w:rsidRDefault="007A0C11" w:rsidP="002C64A1">
            <w:pPr>
              <w:pStyle w:val="OdsStandard"/>
              <w:ind w:left="0"/>
              <w:jc w:val="center"/>
              <w:rPr>
                <w:sz w:val="18"/>
                <w:szCs w:val="18"/>
              </w:rPr>
            </w:pPr>
            <w:r w:rsidRPr="002C64A1">
              <w:rPr>
                <w:sz w:val="18"/>
                <w:szCs w:val="18"/>
              </w:rPr>
              <w:t>M</w:t>
            </w:r>
          </w:p>
        </w:tc>
      </w:tr>
      <w:tr w:rsidR="002C64A1" w:rsidTr="002C64A1">
        <w:tc>
          <w:tcPr>
            <w:tcW w:w="549" w:type="dxa"/>
          </w:tcPr>
          <w:p w:rsidR="007513FF" w:rsidRPr="002C64A1" w:rsidRDefault="007513FF" w:rsidP="002C64A1">
            <w:pPr>
              <w:pStyle w:val="OdsStandard"/>
              <w:ind w:left="0"/>
              <w:jc w:val="center"/>
              <w:rPr>
                <w:sz w:val="18"/>
                <w:szCs w:val="18"/>
              </w:rPr>
            </w:pPr>
          </w:p>
        </w:tc>
        <w:tc>
          <w:tcPr>
            <w:tcW w:w="1392" w:type="dxa"/>
          </w:tcPr>
          <w:p w:rsidR="007513FF" w:rsidRPr="002C64A1" w:rsidRDefault="007513FF" w:rsidP="002C64A1">
            <w:pPr>
              <w:pStyle w:val="OdsStandard"/>
              <w:ind w:left="0"/>
              <w:jc w:val="center"/>
              <w:rPr>
                <w:color w:val="FF00FF"/>
                <w:sz w:val="18"/>
                <w:szCs w:val="18"/>
              </w:rPr>
            </w:pPr>
          </w:p>
        </w:tc>
        <w:tc>
          <w:tcPr>
            <w:tcW w:w="1085" w:type="dxa"/>
            <w:tcBorders>
              <w:bottom w:val="single" w:sz="4" w:space="0" w:color="auto"/>
            </w:tcBorders>
          </w:tcPr>
          <w:p w:rsidR="007513FF" w:rsidRPr="002C64A1" w:rsidRDefault="00B256B7" w:rsidP="002C64A1">
            <w:pPr>
              <w:pStyle w:val="OdsStandard"/>
              <w:ind w:left="0"/>
              <w:jc w:val="center"/>
              <w:rPr>
                <w:sz w:val="18"/>
                <w:szCs w:val="18"/>
              </w:rPr>
            </w:pPr>
            <w:r w:rsidRPr="002C64A1">
              <w:rPr>
                <w:sz w:val="18"/>
                <w:szCs w:val="18"/>
              </w:rPr>
              <w:t>B</w:t>
            </w:r>
            <w:r w:rsidR="007513FF" w:rsidRPr="002C64A1">
              <w:rPr>
                <w:sz w:val="18"/>
                <w:szCs w:val="18"/>
              </w:rPr>
              <w:t xml:space="preserve"> &gt;= 2</w:t>
            </w:r>
          </w:p>
          <w:p w:rsidR="007513FF" w:rsidRPr="002C64A1" w:rsidRDefault="00B256B7" w:rsidP="002C64A1">
            <w:pPr>
              <w:pStyle w:val="OdsStandard"/>
              <w:ind w:left="0"/>
              <w:jc w:val="center"/>
              <w:rPr>
                <w:sz w:val="18"/>
                <w:szCs w:val="18"/>
              </w:rPr>
            </w:pPr>
            <w:r w:rsidRPr="002C64A1">
              <w:rPr>
                <w:sz w:val="18"/>
                <w:szCs w:val="18"/>
              </w:rPr>
              <w:t>B</w:t>
            </w:r>
            <w:r w:rsidR="007513FF" w:rsidRPr="002C64A1">
              <w:rPr>
                <w:sz w:val="18"/>
                <w:szCs w:val="18"/>
              </w:rPr>
              <w:t xml:space="preserve"> &lt;= 37</w:t>
            </w:r>
          </w:p>
        </w:tc>
        <w:tc>
          <w:tcPr>
            <w:tcW w:w="5220" w:type="dxa"/>
            <w:gridSpan w:val="2"/>
            <w:tcBorders>
              <w:bottom w:val="single" w:sz="4" w:space="0" w:color="auto"/>
            </w:tcBorders>
          </w:tcPr>
          <w:p w:rsidR="007513FF" w:rsidRPr="002C64A1" w:rsidRDefault="007513FF" w:rsidP="002C64A1">
            <w:pPr>
              <w:pStyle w:val="OdsStandard"/>
              <w:ind w:left="0"/>
              <w:rPr>
                <w:b/>
                <w:sz w:val="18"/>
                <w:szCs w:val="18"/>
              </w:rPr>
            </w:pPr>
            <w:r w:rsidRPr="002C64A1">
              <w:rPr>
                <w:sz w:val="18"/>
                <w:szCs w:val="18"/>
              </w:rPr>
              <w:t>Failure Report Contextual Message</w:t>
            </w:r>
          </w:p>
        </w:tc>
        <w:tc>
          <w:tcPr>
            <w:tcW w:w="1117" w:type="dxa"/>
          </w:tcPr>
          <w:p w:rsidR="007513FF" w:rsidRPr="002C64A1" w:rsidRDefault="007513FF" w:rsidP="002C64A1">
            <w:pPr>
              <w:pStyle w:val="OdsStandard"/>
              <w:ind w:left="0"/>
              <w:jc w:val="center"/>
              <w:rPr>
                <w:sz w:val="18"/>
                <w:szCs w:val="18"/>
              </w:rPr>
            </w:pPr>
            <w:r w:rsidRPr="002C64A1">
              <w:rPr>
                <w:sz w:val="18"/>
                <w:szCs w:val="18"/>
              </w:rPr>
              <w:t>M</w:t>
            </w:r>
          </w:p>
        </w:tc>
      </w:tr>
      <w:tr w:rsidR="002C64A1" w:rsidTr="002C64A1">
        <w:tc>
          <w:tcPr>
            <w:tcW w:w="549" w:type="dxa"/>
          </w:tcPr>
          <w:p w:rsidR="007513FF" w:rsidRPr="002C64A1" w:rsidRDefault="007513FF" w:rsidP="002C64A1">
            <w:pPr>
              <w:pStyle w:val="OdsStandard"/>
              <w:ind w:left="0"/>
              <w:jc w:val="center"/>
              <w:rPr>
                <w:sz w:val="18"/>
                <w:szCs w:val="18"/>
              </w:rPr>
            </w:pPr>
          </w:p>
        </w:tc>
        <w:tc>
          <w:tcPr>
            <w:tcW w:w="1392" w:type="dxa"/>
          </w:tcPr>
          <w:p w:rsidR="007513FF" w:rsidRPr="002C64A1" w:rsidRDefault="007513FF" w:rsidP="002C64A1">
            <w:pPr>
              <w:pStyle w:val="OdsStandard"/>
              <w:ind w:left="0"/>
              <w:jc w:val="center"/>
              <w:rPr>
                <w:color w:val="FF00FF"/>
                <w:sz w:val="18"/>
                <w:szCs w:val="18"/>
              </w:rPr>
            </w:pPr>
          </w:p>
        </w:tc>
        <w:tc>
          <w:tcPr>
            <w:tcW w:w="1085" w:type="dxa"/>
            <w:tcBorders>
              <w:bottom w:val="single" w:sz="4" w:space="0" w:color="auto"/>
            </w:tcBorders>
          </w:tcPr>
          <w:p w:rsidR="007513FF" w:rsidRPr="002C64A1" w:rsidRDefault="00B256B7" w:rsidP="002C64A1">
            <w:pPr>
              <w:pStyle w:val="OdsStandard"/>
              <w:ind w:left="0"/>
              <w:jc w:val="center"/>
              <w:rPr>
                <w:sz w:val="18"/>
                <w:szCs w:val="18"/>
              </w:rPr>
            </w:pPr>
            <w:r w:rsidRPr="002C64A1">
              <w:rPr>
                <w:sz w:val="18"/>
                <w:szCs w:val="18"/>
              </w:rPr>
              <w:t>C</w:t>
            </w:r>
            <w:r w:rsidR="007513FF" w:rsidRPr="002C64A1">
              <w:rPr>
                <w:sz w:val="18"/>
                <w:szCs w:val="18"/>
              </w:rPr>
              <w:t xml:space="preserve"> &gt;=</w:t>
            </w:r>
            <w:r w:rsidR="007D3E95" w:rsidRPr="002C64A1">
              <w:rPr>
                <w:sz w:val="18"/>
                <w:szCs w:val="18"/>
              </w:rPr>
              <w:t xml:space="preserve"> 3</w:t>
            </w:r>
          </w:p>
          <w:p w:rsidR="007513FF" w:rsidRPr="002C64A1" w:rsidRDefault="00B256B7" w:rsidP="002C64A1">
            <w:pPr>
              <w:pStyle w:val="OdsStandard"/>
              <w:ind w:left="0"/>
              <w:jc w:val="center"/>
              <w:rPr>
                <w:sz w:val="18"/>
                <w:szCs w:val="18"/>
              </w:rPr>
            </w:pPr>
            <w:r w:rsidRPr="002C64A1">
              <w:rPr>
                <w:sz w:val="18"/>
                <w:szCs w:val="18"/>
              </w:rPr>
              <w:t>C</w:t>
            </w:r>
            <w:r w:rsidR="007513FF" w:rsidRPr="002C64A1">
              <w:rPr>
                <w:sz w:val="18"/>
                <w:szCs w:val="18"/>
              </w:rPr>
              <w:t xml:space="preserve"> &lt;=</w:t>
            </w:r>
            <w:r w:rsidRPr="002C64A1">
              <w:rPr>
                <w:sz w:val="18"/>
                <w:szCs w:val="18"/>
              </w:rPr>
              <w:t xml:space="preserve"> 11</w:t>
            </w:r>
            <w:r w:rsidR="001E4407" w:rsidRPr="002C64A1">
              <w:rPr>
                <w:sz w:val="18"/>
                <w:szCs w:val="18"/>
              </w:rPr>
              <w:t>3</w:t>
            </w:r>
          </w:p>
        </w:tc>
        <w:tc>
          <w:tcPr>
            <w:tcW w:w="5220" w:type="dxa"/>
            <w:gridSpan w:val="2"/>
            <w:tcBorders>
              <w:bottom w:val="single" w:sz="4" w:space="0" w:color="auto"/>
            </w:tcBorders>
          </w:tcPr>
          <w:p w:rsidR="007513FF" w:rsidRPr="002C64A1" w:rsidRDefault="007513FF" w:rsidP="002C64A1">
            <w:pPr>
              <w:pStyle w:val="OdsStandard"/>
              <w:ind w:left="0"/>
              <w:rPr>
                <w:sz w:val="18"/>
                <w:szCs w:val="18"/>
              </w:rPr>
            </w:pPr>
            <w:r w:rsidRPr="002C64A1">
              <w:rPr>
                <w:sz w:val="18"/>
                <w:szCs w:val="18"/>
              </w:rPr>
              <w:t>Administration URI Parameter</w:t>
            </w:r>
          </w:p>
        </w:tc>
        <w:tc>
          <w:tcPr>
            <w:tcW w:w="1117" w:type="dxa"/>
          </w:tcPr>
          <w:p w:rsidR="007513FF" w:rsidRPr="002C64A1" w:rsidRDefault="007513FF" w:rsidP="002C64A1">
            <w:pPr>
              <w:pStyle w:val="OdsStandard"/>
              <w:ind w:left="0"/>
              <w:jc w:val="center"/>
              <w:rPr>
                <w:sz w:val="18"/>
                <w:szCs w:val="18"/>
              </w:rPr>
            </w:pPr>
            <w:r w:rsidRPr="002C64A1">
              <w:rPr>
                <w:sz w:val="18"/>
                <w:szCs w:val="18"/>
              </w:rPr>
              <w:t>M</w:t>
            </w:r>
          </w:p>
        </w:tc>
      </w:tr>
    </w:tbl>
    <w:p w:rsidR="00BA19D5" w:rsidRDefault="00BA19D5" w:rsidP="00BA19D5">
      <w:pPr>
        <w:pStyle w:val="OdsStandard"/>
        <w:rPr>
          <w:color w:val="FF00FF"/>
        </w:rPr>
      </w:pPr>
    </w:p>
    <w:p w:rsidR="00BA19D5" w:rsidRPr="00621C78" w:rsidRDefault="00BA19D5" w:rsidP="00BA19D5">
      <w:pPr>
        <w:pStyle w:val="OdsStandard"/>
        <w:spacing w:after="120"/>
      </w:pPr>
      <w:r w:rsidRPr="00621C78">
        <w:t xml:space="preserve">Table </w:t>
      </w:r>
      <w:r>
        <w:t>3</w:t>
      </w:r>
      <w:r w:rsidRPr="00621C78">
        <w:t>.1</w:t>
      </w:r>
      <w:r w:rsidR="000061FB">
        <w:t>7</w:t>
      </w:r>
      <w:r w:rsidRPr="00621C78">
        <w:t xml:space="preserve">: </w:t>
      </w:r>
      <w:r>
        <w:t>Failure Report</w:t>
      </w:r>
      <w:r w:rsidR="000061FB">
        <w:t xml:space="preserve"> Contextual Message</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8"/>
        <w:gridCol w:w="916"/>
        <w:gridCol w:w="1086"/>
        <w:gridCol w:w="5616"/>
        <w:gridCol w:w="1118"/>
      </w:tblGrid>
      <w:tr w:rsidR="00BA19D5" w:rsidTr="002C64A1">
        <w:tc>
          <w:tcPr>
            <w:tcW w:w="628" w:type="dxa"/>
            <w:shd w:val="clear" w:color="auto" w:fill="C0C0C0"/>
          </w:tcPr>
          <w:p w:rsidR="00BA19D5" w:rsidRPr="002C64A1" w:rsidRDefault="00BA19D5" w:rsidP="002C64A1">
            <w:pPr>
              <w:pStyle w:val="OdsStandard"/>
              <w:ind w:left="0"/>
              <w:jc w:val="center"/>
              <w:rPr>
                <w:b/>
                <w:sz w:val="18"/>
                <w:szCs w:val="18"/>
              </w:rPr>
            </w:pPr>
            <w:r w:rsidRPr="002C64A1">
              <w:rPr>
                <w:b/>
                <w:sz w:val="18"/>
                <w:szCs w:val="18"/>
              </w:rPr>
              <w:t>Tag</w:t>
            </w:r>
          </w:p>
        </w:tc>
        <w:tc>
          <w:tcPr>
            <w:tcW w:w="916" w:type="dxa"/>
            <w:shd w:val="clear" w:color="auto" w:fill="C0C0C0"/>
          </w:tcPr>
          <w:p w:rsidR="00BA19D5" w:rsidRPr="002C64A1" w:rsidRDefault="00BA19D5" w:rsidP="002C64A1">
            <w:pPr>
              <w:pStyle w:val="OdsStandard"/>
              <w:ind w:left="0"/>
              <w:jc w:val="center"/>
              <w:rPr>
                <w:b/>
                <w:sz w:val="18"/>
                <w:szCs w:val="18"/>
              </w:rPr>
            </w:pPr>
            <w:r w:rsidRPr="002C64A1">
              <w:rPr>
                <w:b/>
                <w:sz w:val="18"/>
                <w:szCs w:val="18"/>
              </w:rPr>
              <w:t>Length</w:t>
            </w:r>
          </w:p>
        </w:tc>
        <w:tc>
          <w:tcPr>
            <w:tcW w:w="6702" w:type="dxa"/>
            <w:gridSpan w:val="2"/>
            <w:shd w:val="clear" w:color="auto" w:fill="C0C0C0"/>
          </w:tcPr>
          <w:p w:rsidR="00BA19D5" w:rsidRPr="002C64A1" w:rsidRDefault="00BA19D5" w:rsidP="002C64A1">
            <w:pPr>
              <w:pStyle w:val="OdsStandard"/>
              <w:ind w:left="0"/>
              <w:rPr>
                <w:b/>
                <w:sz w:val="18"/>
                <w:szCs w:val="18"/>
              </w:rPr>
            </w:pPr>
            <w:r w:rsidRPr="002C64A1">
              <w:rPr>
                <w:b/>
                <w:sz w:val="18"/>
                <w:szCs w:val="18"/>
              </w:rPr>
              <w:t>Name</w:t>
            </w:r>
          </w:p>
        </w:tc>
        <w:tc>
          <w:tcPr>
            <w:tcW w:w="1118" w:type="dxa"/>
            <w:shd w:val="clear" w:color="auto" w:fill="C0C0C0"/>
          </w:tcPr>
          <w:p w:rsidR="00BA19D5" w:rsidRPr="002C64A1" w:rsidRDefault="00BA19D5" w:rsidP="002C64A1">
            <w:pPr>
              <w:pStyle w:val="OdsStandard"/>
              <w:ind w:left="0"/>
              <w:jc w:val="center"/>
              <w:rPr>
                <w:sz w:val="18"/>
                <w:szCs w:val="18"/>
              </w:rPr>
            </w:pPr>
            <w:r w:rsidRPr="002C64A1">
              <w:rPr>
                <w:b/>
                <w:sz w:val="18"/>
                <w:szCs w:val="18"/>
              </w:rPr>
              <w:t>Presence</w:t>
            </w:r>
          </w:p>
        </w:tc>
      </w:tr>
      <w:tr w:rsidR="002C64A1" w:rsidTr="002C64A1">
        <w:tc>
          <w:tcPr>
            <w:tcW w:w="628" w:type="dxa"/>
          </w:tcPr>
          <w:p w:rsidR="00BA19D5" w:rsidRPr="002C64A1" w:rsidRDefault="00BA19D5" w:rsidP="002C64A1">
            <w:pPr>
              <w:pStyle w:val="OdsStandard"/>
              <w:ind w:left="0"/>
              <w:jc w:val="center"/>
              <w:rPr>
                <w:sz w:val="18"/>
                <w:szCs w:val="18"/>
              </w:rPr>
            </w:pPr>
            <w:r w:rsidRPr="002C64A1">
              <w:rPr>
                <w:sz w:val="18"/>
                <w:szCs w:val="18"/>
              </w:rPr>
              <w:t>‘8E’</w:t>
            </w:r>
          </w:p>
        </w:tc>
        <w:tc>
          <w:tcPr>
            <w:tcW w:w="916" w:type="dxa"/>
          </w:tcPr>
          <w:p w:rsidR="00BA19D5" w:rsidRPr="002C64A1" w:rsidRDefault="00BA19D5" w:rsidP="002C64A1">
            <w:pPr>
              <w:pStyle w:val="OdsStandard"/>
              <w:ind w:left="0"/>
              <w:jc w:val="center"/>
              <w:rPr>
                <w:color w:val="FF00FF"/>
                <w:sz w:val="18"/>
                <w:szCs w:val="18"/>
              </w:rPr>
            </w:pPr>
            <w:r w:rsidRPr="002C64A1">
              <w:rPr>
                <w:sz w:val="18"/>
                <w:szCs w:val="18"/>
              </w:rPr>
              <w:t>N</w:t>
            </w:r>
          </w:p>
        </w:tc>
        <w:tc>
          <w:tcPr>
            <w:tcW w:w="6702" w:type="dxa"/>
            <w:gridSpan w:val="2"/>
            <w:tcBorders>
              <w:bottom w:val="single" w:sz="4" w:space="0" w:color="auto"/>
            </w:tcBorders>
          </w:tcPr>
          <w:p w:rsidR="00BA19D5" w:rsidRPr="002C64A1" w:rsidRDefault="00935AAE" w:rsidP="002C64A1">
            <w:pPr>
              <w:pStyle w:val="OdsStandard"/>
              <w:ind w:left="0"/>
              <w:rPr>
                <w:sz w:val="18"/>
                <w:szCs w:val="18"/>
              </w:rPr>
            </w:pPr>
            <w:r w:rsidRPr="002C64A1">
              <w:rPr>
                <w:sz w:val="18"/>
                <w:szCs w:val="18"/>
              </w:rPr>
              <w:t>Failure Report Contextual Message</w:t>
            </w:r>
          </w:p>
        </w:tc>
        <w:tc>
          <w:tcPr>
            <w:tcW w:w="1118" w:type="dxa"/>
          </w:tcPr>
          <w:p w:rsidR="00BA19D5" w:rsidRPr="002C64A1" w:rsidRDefault="00BA19D5" w:rsidP="002C64A1">
            <w:pPr>
              <w:pStyle w:val="OdsStandard"/>
              <w:ind w:left="0"/>
              <w:jc w:val="center"/>
              <w:rPr>
                <w:sz w:val="18"/>
                <w:szCs w:val="18"/>
              </w:rPr>
            </w:pPr>
            <w:r w:rsidRPr="002C64A1">
              <w:rPr>
                <w:sz w:val="18"/>
                <w:szCs w:val="18"/>
              </w:rPr>
              <w:t>M</w:t>
            </w:r>
          </w:p>
        </w:tc>
      </w:tr>
      <w:tr w:rsidR="002C64A1" w:rsidTr="002C64A1">
        <w:tc>
          <w:tcPr>
            <w:tcW w:w="628" w:type="dxa"/>
          </w:tcPr>
          <w:p w:rsidR="00BA19D5" w:rsidRPr="002C64A1" w:rsidRDefault="00BA19D5" w:rsidP="002C64A1">
            <w:pPr>
              <w:pStyle w:val="OdsStandard"/>
              <w:ind w:left="0"/>
              <w:jc w:val="center"/>
              <w:rPr>
                <w:sz w:val="18"/>
                <w:szCs w:val="18"/>
              </w:rPr>
            </w:pPr>
          </w:p>
        </w:tc>
        <w:tc>
          <w:tcPr>
            <w:tcW w:w="916" w:type="dxa"/>
          </w:tcPr>
          <w:p w:rsidR="00BA19D5" w:rsidRPr="002C64A1" w:rsidRDefault="00BA19D5" w:rsidP="002C64A1">
            <w:pPr>
              <w:pStyle w:val="OdsStandard"/>
              <w:ind w:left="0"/>
              <w:jc w:val="center"/>
              <w:rPr>
                <w:sz w:val="18"/>
                <w:szCs w:val="18"/>
              </w:rPr>
            </w:pPr>
          </w:p>
        </w:tc>
        <w:tc>
          <w:tcPr>
            <w:tcW w:w="1086" w:type="dxa"/>
            <w:shd w:val="clear" w:color="auto" w:fill="C0C0C0"/>
          </w:tcPr>
          <w:p w:rsidR="00BA19D5" w:rsidRPr="002C64A1" w:rsidRDefault="00BA19D5" w:rsidP="002C64A1">
            <w:pPr>
              <w:pStyle w:val="OdsStandard"/>
              <w:ind w:left="0"/>
              <w:jc w:val="center"/>
              <w:rPr>
                <w:b/>
                <w:sz w:val="18"/>
                <w:szCs w:val="18"/>
              </w:rPr>
            </w:pPr>
            <w:r w:rsidRPr="002C64A1">
              <w:rPr>
                <w:b/>
                <w:sz w:val="18"/>
                <w:szCs w:val="18"/>
              </w:rPr>
              <w:t>Length</w:t>
            </w:r>
          </w:p>
        </w:tc>
        <w:tc>
          <w:tcPr>
            <w:tcW w:w="5616" w:type="dxa"/>
            <w:shd w:val="clear" w:color="auto" w:fill="C0C0C0"/>
          </w:tcPr>
          <w:p w:rsidR="00BA19D5" w:rsidRPr="002C64A1" w:rsidRDefault="00BA19D5" w:rsidP="002C64A1">
            <w:pPr>
              <w:pStyle w:val="OdsStandard"/>
              <w:ind w:left="0"/>
              <w:rPr>
                <w:b/>
                <w:sz w:val="18"/>
                <w:szCs w:val="18"/>
              </w:rPr>
            </w:pPr>
            <w:r w:rsidRPr="002C64A1">
              <w:rPr>
                <w:b/>
                <w:sz w:val="18"/>
                <w:szCs w:val="18"/>
              </w:rPr>
              <w:t>Value</w:t>
            </w:r>
          </w:p>
        </w:tc>
        <w:tc>
          <w:tcPr>
            <w:tcW w:w="1118" w:type="dxa"/>
          </w:tcPr>
          <w:p w:rsidR="00BA19D5" w:rsidRPr="002C64A1" w:rsidRDefault="00BA19D5" w:rsidP="002C64A1">
            <w:pPr>
              <w:pStyle w:val="OdsStandard"/>
              <w:ind w:left="0"/>
              <w:jc w:val="center"/>
              <w:rPr>
                <w:sz w:val="18"/>
                <w:szCs w:val="18"/>
              </w:rPr>
            </w:pPr>
          </w:p>
        </w:tc>
      </w:tr>
      <w:tr w:rsidR="002C64A1" w:rsidTr="002C64A1">
        <w:tc>
          <w:tcPr>
            <w:tcW w:w="628" w:type="dxa"/>
          </w:tcPr>
          <w:p w:rsidR="00BA19D5" w:rsidRPr="002C64A1" w:rsidRDefault="00BA19D5" w:rsidP="002C64A1">
            <w:pPr>
              <w:pStyle w:val="OdsStandard"/>
              <w:ind w:left="0"/>
              <w:jc w:val="center"/>
              <w:rPr>
                <w:sz w:val="18"/>
                <w:szCs w:val="18"/>
              </w:rPr>
            </w:pPr>
          </w:p>
        </w:tc>
        <w:tc>
          <w:tcPr>
            <w:tcW w:w="916" w:type="dxa"/>
          </w:tcPr>
          <w:p w:rsidR="00BA19D5" w:rsidRPr="002C64A1" w:rsidRDefault="00BA19D5" w:rsidP="002C64A1">
            <w:pPr>
              <w:pStyle w:val="OdsStandard"/>
              <w:ind w:left="0"/>
              <w:jc w:val="center"/>
              <w:rPr>
                <w:sz w:val="18"/>
                <w:szCs w:val="18"/>
              </w:rPr>
            </w:pPr>
          </w:p>
        </w:tc>
        <w:tc>
          <w:tcPr>
            <w:tcW w:w="1086" w:type="dxa"/>
          </w:tcPr>
          <w:p w:rsidR="00BA19D5" w:rsidRPr="002C64A1" w:rsidRDefault="00BA19D5" w:rsidP="002C64A1">
            <w:pPr>
              <w:pStyle w:val="OdsStandard"/>
              <w:ind w:left="0"/>
              <w:jc w:val="center"/>
              <w:rPr>
                <w:sz w:val="18"/>
                <w:szCs w:val="18"/>
              </w:rPr>
            </w:pPr>
            <w:r w:rsidRPr="002C64A1">
              <w:rPr>
                <w:sz w:val="18"/>
                <w:szCs w:val="18"/>
              </w:rPr>
              <w:t>N</w:t>
            </w:r>
            <w:r w:rsidR="00935AAE" w:rsidRPr="002C64A1">
              <w:rPr>
                <w:sz w:val="18"/>
                <w:szCs w:val="18"/>
              </w:rPr>
              <w:t xml:space="preserve"> </w:t>
            </w:r>
            <w:r w:rsidR="00DA6527" w:rsidRPr="002C64A1">
              <w:rPr>
                <w:sz w:val="18"/>
                <w:szCs w:val="18"/>
              </w:rPr>
              <w:t>&gt;</w:t>
            </w:r>
            <w:r w:rsidR="00935AAE" w:rsidRPr="002C64A1">
              <w:rPr>
                <w:sz w:val="18"/>
                <w:szCs w:val="18"/>
              </w:rPr>
              <w:t xml:space="preserve">= </w:t>
            </w:r>
            <w:r w:rsidR="00DA6527" w:rsidRPr="002C64A1">
              <w:rPr>
                <w:sz w:val="18"/>
                <w:szCs w:val="18"/>
              </w:rPr>
              <w:t>25</w:t>
            </w:r>
          </w:p>
          <w:p w:rsidR="00DA6527" w:rsidRPr="002C64A1" w:rsidRDefault="00DA6527" w:rsidP="002C64A1">
            <w:pPr>
              <w:pStyle w:val="OdsStandard"/>
              <w:ind w:left="0"/>
              <w:jc w:val="center"/>
              <w:rPr>
                <w:sz w:val="18"/>
                <w:szCs w:val="18"/>
              </w:rPr>
            </w:pPr>
            <w:r w:rsidRPr="002C64A1">
              <w:rPr>
                <w:sz w:val="18"/>
                <w:szCs w:val="18"/>
              </w:rPr>
              <w:t>N &lt;= 26</w:t>
            </w:r>
          </w:p>
        </w:tc>
        <w:tc>
          <w:tcPr>
            <w:tcW w:w="5616" w:type="dxa"/>
          </w:tcPr>
          <w:p w:rsidR="00BA19D5" w:rsidRPr="002C64A1" w:rsidRDefault="00B76991" w:rsidP="002C64A1">
            <w:pPr>
              <w:pStyle w:val="OdsStandard"/>
              <w:ind w:left="0"/>
              <w:jc w:val="left"/>
              <w:rPr>
                <w:sz w:val="18"/>
                <w:szCs w:val="18"/>
              </w:rPr>
            </w:pPr>
            <w:r w:rsidRPr="002C64A1">
              <w:rPr>
                <w:sz w:val="18"/>
                <w:szCs w:val="18"/>
              </w:rPr>
              <w:t>- If Error Code’01’: Terminal Response of the Open Channel co</w:t>
            </w:r>
            <w:r w:rsidRPr="002C64A1">
              <w:rPr>
                <w:sz w:val="18"/>
                <w:szCs w:val="18"/>
              </w:rPr>
              <w:t>m</w:t>
            </w:r>
            <w:r w:rsidRPr="002C64A1">
              <w:rPr>
                <w:sz w:val="18"/>
                <w:szCs w:val="18"/>
              </w:rPr>
              <w:t>mand</w:t>
            </w:r>
          </w:p>
        </w:tc>
        <w:tc>
          <w:tcPr>
            <w:tcW w:w="1118" w:type="dxa"/>
          </w:tcPr>
          <w:p w:rsidR="00BA19D5" w:rsidRPr="002C64A1" w:rsidRDefault="00BA19D5" w:rsidP="002C64A1">
            <w:pPr>
              <w:pStyle w:val="OdsStandard"/>
              <w:ind w:left="0"/>
              <w:jc w:val="center"/>
              <w:rPr>
                <w:sz w:val="18"/>
                <w:szCs w:val="18"/>
              </w:rPr>
            </w:pPr>
          </w:p>
        </w:tc>
      </w:tr>
      <w:tr w:rsidR="002C64A1" w:rsidTr="002C64A1">
        <w:tc>
          <w:tcPr>
            <w:tcW w:w="628" w:type="dxa"/>
          </w:tcPr>
          <w:p w:rsidR="00BA19D5" w:rsidRPr="002C64A1" w:rsidRDefault="00BA19D5" w:rsidP="002C64A1">
            <w:pPr>
              <w:pStyle w:val="OdsStandard"/>
              <w:ind w:left="0"/>
              <w:jc w:val="center"/>
              <w:rPr>
                <w:sz w:val="18"/>
                <w:szCs w:val="18"/>
              </w:rPr>
            </w:pPr>
          </w:p>
        </w:tc>
        <w:tc>
          <w:tcPr>
            <w:tcW w:w="916" w:type="dxa"/>
          </w:tcPr>
          <w:p w:rsidR="00BA19D5" w:rsidRPr="002C64A1" w:rsidRDefault="00BA19D5" w:rsidP="002C64A1">
            <w:pPr>
              <w:pStyle w:val="OdsStandard"/>
              <w:ind w:left="0"/>
              <w:jc w:val="center"/>
              <w:rPr>
                <w:sz w:val="18"/>
                <w:szCs w:val="18"/>
              </w:rPr>
            </w:pPr>
          </w:p>
        </w:tc>
        <w:tc>
          <w:tcPr>
            <w:tcW w:w="1086" w:type="dxa"/>
          </w:tcPr>
          <w:p w:rsidR="00BA19D5" w:rsidRPr="002C64A1" w:rsidRDefault="00B76991" w:rsidP="002C64A1">
            <w:pPr>
              <w:pStyle w:val="OdsStandard"/>
              <w:ind w:left="0"/>
              <w:jc w:val="center"/>
              <w:rPr>
                <w:sz w:val="18"/>
                <w:szCs w:val="18"/>
              </w:rPr>
            </w:pPr>
            <w:r w:rsidRPr="002C64A1">
              <w:rPr>
                <w:sz w:val="18"/>
                <w:szCs w:val="18"/>
              </w:rPr>
              <w:t xml:space="preserve">N:= </w:t>
            </w:r>
            <w:r w:rsidR="00BA19D5" w:rsidRPr="002C64A1">
              <w:rPr>
                <w:sz w:val="18"/>
                <w:szCs w:val="18"/>
              </w:rPr>
              <w:t>0</w:t>
            </w:r>
          </w:p>
        </w:tc>
        <w:tc>
          <w:tcPr>
            <w:tcW w:w="5616" w:type="dxa"/>
          </w:tcPr>
          <w:p w:rsidR="00BA19D5" w:rsidRPr="002C64A1" w:rsidRDefault="00B76991" w:rsidP="002C64A1">
            <w:pPr>
              <w:pStyle w:val="OdsStandard"/>
              <w:ind w:left="0"/>
              <w:jc w:val="left"/>
              <w:rPr>
                <w:sz w:val="18"/>
                <w:szCs w:val="18"/>
              </w:rPr>
            </w:pPr>
            <w:r w:rsidRPr="002C64A1">
              <w:rPr>
                <w:sz w:val="18"/>
                <w:szCs w:val="18"/>
              </w:rPr>
              <w:t xml:space="preserve">- If Error Code </w:t>
            </w:r>
            <w:r w:rsidR="00E53AFE" w:rsidRPr="002C64A1">
              <w:rPr>
                <w:sz w:val="18"/>
                <w:szCs w:val="18"/>
              </w:rPr>
              <w:t xml:space="preserve">‘00’ or </w:t>
            </w:r>
            <w:r w:rsidRPr="002C64A1">
              <w:rPr>
                <w:sz w:val="18"/>
                <w:szCs w:val="18"/>
              </w:rPr>
              <w:t>‘02’: None</w:t>
            </w:r>
          </w:p>
        </w:tc>
        <w:tc>
          <w:tcPr>
            <w:tcW w:w="1118" w:type="dxa"/>
          </w:tcPr>
          <w:p w:rsidR="00BA19D5" w:rsidRPr="002C64A1" w:rsidRDefault="00BA19D5" w:rsidP="002C64A1">
            <w:pPr>
              <w:pStyle w:val="OdsStandard"/>
              <w:ind w:left="0"/>
              <w:jc w:val="center"/>
              <w:rPr>
                <w:sz w:val="18"/>
                <w:szCs w:val="18"/>
              </w:rPr>
            </w:pPr>
          </w:p>
        </w:tc>
      </w:tr>
      <w:tr w:rsidR="002C64A1" w:rsidTr="002C64A1">
        <w:tc>
          <w:tcPr>
            <w:tcW w:w="628" w:type="dxa"/>
          </w:tcPr>
          <w:p w:rsidR="00BA19D5" w:rsidRPr="002C64A1" w:rsidRDefault="00BA19D5" w:rsidP="002C64A1">
            <w:pPr>
              <w:pStyle w:val="OdsStandard"/>
              <w:ind w:left="0"/>
              <w:jc w:val="center"/>
              <w:rPr>
                <w:sz w:val="18"/>
                <w:szCs w:val="18"/>
              </w:rPr>
            </w:pPr>
          </w:p>
        </w:tc>
        <w:tc>
          <w:tcPr>
            <w:tcW w:w="916" w:type="dxa"/>
          </w:tcPr>
          <w:p w:rsidR="00BA19D5" w:rsidRPr="002C64A1" w:rsidRDefault="00BA19D5" w:rsidP="002C64A1">
            <w:pPr>
              <w:pStyle w:val="OdsStandard"/>
              <w:ind w:left="0"/>
              <w:jc w:val="center"/>
              <w:rPr>
                <w:sz w:val="18"/>
                <w:szCs w:val="18"/>
              </w:rPr>
            </w:pPr>
          </w:p>
        </w:tc>
        <w:tc>
          <w:tcPr>
            <w:tcW w:w="1086" w:type="dxa"/>
          </w:tcPr>
          <w:p w:rsidR="00BA19D5" w:rsidRPr="002C64A1" w:rsidRDefault="00B76991" w:rsidP="002C64A1">
            <w:pPr>
              <w:pStyle w:val="OdsStandard"/>
              <w:ind w:left="0"/>
              <w:jc w:val="center"/>
              <w:rPr>
                <w:sz w:val="18"/>
                <w:szCs w:val="18"/>
              </w:rPr>
            </w:pPr>
            <w:r w:rsidRPr="002C64A1">
              <w:rPr>
                <w:sz w:val="18"/>
                <w:szCs w:val="18"/>
              </w:rPr>
              <w:t xml:space="preserve">N:= </w:t>
            </w:r>
            <w:r w:rsidR="00A11A64" w:rsidRPr="002C64A1">
              <w:rPr>
                <w:sz w:val="18"/>
                <w:szCs w:val="18"/>
              </w:rPr>
              <w:t>2</w:t>
            </w:r>
          </w:p>
        </w:tc>
        <w:tc>
          <w:tcPr>
            <w:tcW w:w="5616" w:type="dxa"/>
          </w:tcPr>
          <w:p w:rsidR="00BA19D5" w:rsidRPr="002C64A1" w:rsidRDefault="00B76991" w:rsidP="002C64A1">
            <w:pPr>
              <w:pStyle w:val="OdsStandard"/>
              <w:ind w:left="0"/>
              <w:jc w:val="left"/>
              <w:rPr>
                <w:sz w:val="18"/>
                <w:szCs w:val="18"/>
              </w:rPr>
            </w:pPr>
            <w:r w:rsidRPr="002C64A1">
              <w:rPr>
                <w:sz w:val="18"/>
                <w:szCs w:val="18"/>
              </w:rPr>
              <w:t>- If Error Code ‘03’: Channel Status</w:t>
            </w:r>
          </w:p>
        </w:tc>
        <w:tc>
          <w:tcPr>
            <w:tcW w:w="1118" w:type="dxa"/>
          </w:tcPr>
          <w:p w:rsidR="00BA19D5" w:rsidRPr="002C64A1" w:rsidRDefault="00BA19D5" w:rsidP="002C64A1">
            <w:pPr>
              <w:pStyle w:val="OdsStandard"/>
              <w:ind w:left="0"/>
              <w:jc w:val="center"/>
              <w:rPr>
                <w:sz w:val="18"/>
                <w:szCs w:val="18"/>
              </w:rPr>
            </w:pPr>
          </w:p>
        </w:tc>
      </w:tr>
      <w:tr w:rsidR="002C64A1" w:rsidTr="002C64A1">
        <w:tc>
          <w:tcPr>
            <w:tcW w:w="628" w:type="dxa"/>
          </w:tcPr>
          <w:p w:rsidR="00BA19D5" w:rsidRPr="002C64A1" w:rsidRDefault="00BA19D5" w:rsidP="002C64A1">
            <w:pPr>
              <w:pStyle w:val="OdsStandard"/>
              <w:ind w:left="0"/>
              <w:jc w:val="center"/>
              <w:rPr>
                <w:sz w:val="18"/>
                <w:szCs w:val="18"/>
              </w:rPr>
            </w:pPr>
          </w:p>
        </w:tc>
        <w:tc>
          <w:tcPr>
            <w:tcW w:w="916" w:type="dxa"/>
          </w:tcPr>
          <w:p w:rsidR="00BA19D5" w:rsidRPr="002C64A1" w:rsidRDefault="00BA19D5" w:rsidP="002C64A1">
            <w:pPr>
              <w:pStyle w:val="OdsStandard"/>
              <w:ind w:left="0"/>
              <w:jc w:val="center"/>
              <w:rPr>
                <w:sz w:val="18"/>
                <w:szCs w:val="18"/>
              </w:rPr>
            </w:pPr>
          </w:p>
        </w:tc>
        <w:tc>
          <w:tcPr>
            <w:tcW w:w="1086" w:type="dxa"/>
          </w:tcPr>
          <w:p w:rsidR="00B76991" w:rsidRPr="002C64A1" w:rsidRDefault="00B76991" w:rsidP="002C64A1">
            <w:pPr>
              <w:pStyle w:val="OdsStandard"/>
              <w:ind w:left="0"/>
              <w:jc w:val="center"/>
              <w:rPr>
                <w:sz w:val="18"/>
                <w:szCs w:val="18"/>
              </w:rPr>
            </w:pPr>
            <w:r w:rsidRPr="002C64A1">
              <w:rPr>
                <w:sz w:val="18"/>
                <w:szCs w:val="18"/>
              </w:rPr>
              <w:t>N &gt;=</w:t>
            </w:r>
            <w:r w:rsidR="00DA6527" w:rsidRPr="002C64A1">
              <w:rPr>
                <w:sz w:val="18"/>
                <w:szCs w:val="18"/>
              </w:rPr>
              <w:t xml:space="preserve"> 8</w:t>
            </w:r>
          </w:p>
          <w:p w:rsidR="00BA19D5" w:rsidRPr="002C64A1" w:rsidRDefault="00B76991" w:rsidP="002C64A1">
            <w:pPr>
              <w:pStyle w:val="OdsStandard"/>
              <w:ind w:left="0"/>
              <w:jc w:val="center"/>
              <w:rPr>
                <w:sz w:val="18"/>
                <w:szCs w:val="18"/>
              </w:rPr>
            </w:pPr>
            <w:r w:rsidRPr="002C64A1">
              <w:rPr>
                <w:sz w:val="18"/>
                <w:szCs w:val="18"/>
              </w:rPr>
              <w:t xml:space="preserve">N &lt;= </w:t>
            </w:r>
            <w:r w:rsidR="00DA6527" w:rsidRPr="002C64A1">
              <w:rPr>
                <w:sz w:val="18"/>
                <w:szCs w:val="18"/>
              </w:rPr>
              <w:t>35</w:t>
            </w:r>
            <w:r w:rsidRPr="002C64A1">
              <w:rPr>
                <w:sz w:val="18"/>
                <w:szCs w:val="18"/>
              </w:rPr>
              <w:t xml:space="preserve"> </w:t>
            </w:r>
          </w:p>
        </w:tc>
        <w:tc>
          <w:tcPr>
            <w:tcW w:w="5616" w:type="dxa"/>
          </w:tcPr>
          <w:p w:rsidR="00BA19D5" w:rsidRPr="002C64A1" w:rsidRDefault="00B76991" w:rsidP="002C64A1">
            <w:pPr>
              <w:pStyle w:val="OdsStandard"/>
              <w:ind w:left="0"/>
              <w:jc w:val="left"/>
              <w:rPr>
                <w:sz w:val="18"/>
                <w:szCs w:val="18"/>
              </w:rPr>
            </w:pPr>
            <w:r w:rsidRPr="002C64A1">
              <w:rPr>
                <w:sz w:val="18"/>
                <w:szCs w:val="18"/>
              </w:rPr>
              <w:t>- If Error Code ‘04’: Status Code of HTTP Response that indicates Client Error (4xx ) inclusive reason phase</w:t>
            </w:r>
          </w:p>
        </w:tc>
        <w:tc>
          <w:tcPr>
            <w:tcW w:w="1118" w:type="dxa"/>
          </w:tcPr>
          <w:p w:rsidR="00BA19D5" w:rsidRPr="002C64A1" w:rsidRDefault="00BA19D5" w:rsidP="002C64A1">
            <w:pPr>
              <w:pStyle w:val="OdsStandard"/>
              <w:ind w:left="0"/>
              <w:jc w:val="center"/>
              <w:rPr>
                <w:sz w:val="18"/>
                <w:szCs w:val="18"/>
              </w:rPr>
            </w:pPr>
          </w:p>
        </w:tc>
      </w:tr>
    </w:tbl>
    <w:p w:rsidR="00935AAE" w:rsidRDefault="00935AAE" w:rsidP="00BA19D5">
      <w:pPr>
        <w:pStyle w:val="OdsStandard"/>
      </w:pPr>
    </w:p>
    <w:p w:rsidR="007D3E95" w:rsidRPr="00621C78" w:rsidRDefault="007D3E95" w:rsidP="007D3E95">
      <w:pPr>
        <w:pStyle w:val="OdsStandard"/>
        <w:spacing w:after="120"/>
      </w:pPr>
      <w:r w:rsidRPr="00621C78">
        <w:t xml:space="preserve">Table </w:t>
      </w:r>
      <w:r>
        <w:t>3</w:t>
      </w:r>
      <w:r w:rsidRPr="00621C78">
        <w:t>.1</w:t>
      </w:r>
      <w:r w:rsidR="000061FB">
        <w:t>8</w:t>
      </w:r>
      <w:r w:rsidRPr="00621C78">
        <w:t xml:space="preserve">: </w:t>
      </w:r>
      <w:r>
        <w:t>Administration URI Parameters</w:t>
      </w: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6"/>
        <w:gridCol w:w="1092"/>
        <w:gridCol w:w="6448"/>
        <w:gridCol w:w="1118"/>
      </w:tblGrid>
      <w:tr w:rsidR="007D3E95" w:rsidTr="002C64A1">
        <w:tc>
          <w:tcPr>
            <w:tcW w:w="706" w:type="dxa"/>
            <w:shd w:val="clear" w:color="auto" w:fill="C0C0C0"/>
          </w:tcPr>
          <w:p w:rsidR="007D3E95" w:rsidRPr="002C64A1" w:rsidRDefault="007D3E95" w:rsidP="002C64A1">
            <w:pPr>
              <w:pStyle w:val="OdsStandard"/>
              <w:ind w:left="0"/>
              <w:jc w:val="center"/>
              <w:rPr>
                <w:b/>
                <w:sz w:val="18"/>
                <w:szCs w:val="18"/>
              </w:rPr>
            </w:pPr>
            <w:r w:rsidRPr="002C64A1">
              <w:rPr>
                <w:b/>
                <w:sz w:val="18"/>
                <w:szCs w:val="18"/>
              </w:rPr>
              <w:t>Tag</w:t>
            </w:r>
          </w:p>
        </w:tc>
        <w:tc>
          <w:tcPr>
            <w:tcW w:w="1092" w:type="dxa"/>
            <w:shd w:val="clear" w:color="auto" w:fill="C0C0C0"/>
          </w:tcPr>
          <w:p w:rsidR="007D3E95" w:rsidRPr="002C64A1" w:rsidRDefault="007D3E95" w:rsidP="002C64A1">
            <w:pPr>
              <w:pStyle w:val="OdsStandard"/>
              <w:ind w:left="0"/>
              <w:jc w:val="center"/>
              <w:rPr>
                <w:b/>
                <w:sz w:val="18"/>
                <w:szCs w:val="18"/>
              </w:rPr>
            </w:pPr>
            <w:r w:rsidRPr="002C64A1">
              <w:rPr>
                <w:b/>
                <w:sz w:val="18"/>
                <w:szCs w:val="18"/>
              </w:rPr>
              <w:t>Length</w:t>
            </w:r>
          </w:p>
        </w:tc>
        <w:tc>
          <w:tcPr>
            <w:tcW w:w="6448" w:type="dxa"/>
            <w:shd w:val="clear" w:color="auto" w:fill="C0C0C0"/>
          </w:tcPr>
          <w:p w:rsidR="007D3E95" w:rsidRPr="002C64A1" w:rsidRDefault="007D3E95" w:rsidP="002C64A1">
            <w:pPr>
              <w:pStyle w:val="OdsStandard"/>
              <w:ind w:left="0"/>
              <w:rPr>
                <w:b/>
                <w:sz w:val="18"/>
                <w:szCs w:val="18"/>
              </w:rPr>
            </w:pPr>
            <w:r w:rsidRPr="002C64A1">
              <w:rPr>
                <w:b/>
                <w:sz w:val="18"/>
                <w:szCs w:val="18"/>
              </w:rPr>
              <w:t>Name</w:t>
            </w:r>
          </w:p>
        </w:tc>
        <w:tc>
          <w:tcPr>
            <w:tcW w:w="1118" w:type="dxa"/>
            <w:shd w:val="clear" w:color="auto" w:fill="C0C0C0"/>
          </w:tcPr>
          <w:p w:rsidR="007D3E95" w:rsidRPr="002C64A1" w:rsidRDefault="007D3E95" w:rsidP="002C64A1">
            <w:pPr>
              <w:pStyle w:val="OdsStandard"/>
              <w:ind w:left="0"/>
              <w:jc w:val="center"/>
              <w:rPr>
                <w:sz w:val="18"/>
                <w:szCs w:val="18"/>
              </w:rPr>
            </w:pPr>
            <w:r w:rsidRPr="002C64A1">
              <w:rPr>
                <w:b/>
                <w:sz w:val="18"/>
                <w:szCs w:val="18"/>
              </w:rPr>
              <w:t>Presence</w:t>
            </w:r>
          </w:p>
        </w:tc>
      </w:tr>
      <w:tr w:rsidR="007D3E95" w:rsidTr="002C64A1">
        <w:tc>
          <w:tcPr>
            <w:tcW w:w="706" w:type="dxa"/>
          </w:tcPr>
          <w:p w:rsidR="007D3E95" w:rsidRPr="002C64A1" w:rsidRDefault="007D3E95" w:rsidP="002C64A1">
            <w:pPr>
              <w:pStyle w:val="OdsStandard"/>
              <w:ind w:left="0"/>
              <w:jc w:val="center"/>
              <w:rPr>
                <w:sz w:val="18"/>
                <w:szCs w:val="18"/>
              </w:rPr>
            </w:pPr>
            <w:r w:rsidRPr="002C64A1">
              <w:rPr>
                <w:sz w:val="18"/>
                <w:szCs w:val="18"/>
              </w:rPr>
              <w:t>‘8C’</w:t>
            </w:r>
          </w:p>
        </w:tc>
        <w:tc>
          <w:tcPr>
            <w:tcW w:w="1092" w:type="dxa"/>
          </w:tcPr>
          <w:p w:rsidR="00B256B7" w:rsidRPr="002C64A1" w:rsidRDefault="00B256B7" w:rsidP="002C64A1">
            <w:pPr>
              <w:pStyle w:val="OdsStandard"/>
              <w:ind w:left="0"/>
              <w:jc w:val="center"/>
              <w:rPr>
                <w:sz w:val="18"/>
                <w:szCs w:val="18"/>
              </w:rPr>
            </w:pPr>
            <w:r w:rsidRPr="002C64A1">
              <w:rPr>
                <w:sz w:val="18"/>
                <w:szCs w:val="18"/>
              </w:rPr>
              <w:t>1 – N</w:t>
            </w:r>
          </w:p>
          <w:p w:rsidR="007D3E95" w:rsidRPr="002C64A1" w:rsidRDefault="007D3E95" w:rsidP="002C64A1">
            <w:pPr>
              <w:pStyle w:val="OdsStandard"/>
              <w:ind w:left="0"/>
              <w:jc w:val="center"/>
              <w:rPr>
                <w:sz w:val="18"/>
                <w:szCs w:val="18"/>
              </w:rPr>
            </w:pPr>
            <w:r w:rsidRPr="002C64A1">
              <w:rPr>
                <w:sz w:val="18"/>
                <w:szCs w:val="18"/>
              </w:rPr>
              <w:t xml:space="preserve">N &gt;= </w:t>
            </w:r>
            <w:r w:rsidR="00B256B7" w:rsidRPr="002C64A1">
              <w:rPr>
                <w:sz w:val="18"/>
                <w:szCs w:val="18"/>
              </w:rPr>
              <w:t>0</w:t>
            </w:r>
          </w:p>
          <w:p w:rsidR="00B256B7" w:rsidRPr="002C64A1" w:rsidRDefault="00B256B7" w:rsidP="002C64A1">
            <w:pPr>
              <w:pStyle w:val="OdsStandard"/>
              <w:ind w:left="0"/>
              <w:jc w:val="center"/>
              <w:rPr>
                <w:sz w:val="18"/>
                <w:szCs w:val="18"/>
              </w:rPr>
            </w:pPr>
            <w:r w:rsidRPr="002C64A1">
              <w:rPr>
                <w:sz w:val="18"/>
                <w:szCs w:val="18"/>
              </w:rPr>
              <w:t>N &lt;= 11</w:t>
            </w:r>
            <w:r w:rsidR="000E5878" w:rsidRPr="002C64A1">
              <w:rPr>
                <w:sz w:val="18"/>
                <w:szCs w:val="18"/>
              </w:rPr>
              <w:t>1</w:t>
            </w:r>
          </w:p>
        </w:tc>
        <w:tc>
          <w:tcPr>
            <w:tcW w:w="6448" w:type="dxa"/>
          </w:tcPr>
          <w:p w:rsidR="007D3E95" w:rsidRPr="002C64A1" w:rsidRDefault="007D3E95" w:rsidP="002C64A1">
            <w:pPr>
              <w:pStyle w:val="OdsStandard"/>
              <w:ind w:left="0"/>
              <w:rPr>
                <w:sz w:val="18"/>
                <w:szCs w:val="18"/>
              </w:rPr>
            </w:pPr>
            <w:r w:rsidRPr="002C64A1">
              <w:rPr>
                <w:sz w:val="18"/>
                <w:szCs w:val="18"/>
              </w:rPr>
              <w:t>Administration URI Parameter</w:t>
            </w:r>
          </w:p>
          <w:p w:rsidR="007D3E95" w:rsidRPr="002C64A1" w:rsidRDefault="007D3E95" w:rsidP="002C64A1">
            <w:pPr>
              <w:pStyle w:val="OdsStandard"/>
              <w:ind w:left="0"/>
              <w:rPr>
                <w:sz w:val="18"/>
                <w:szCs w:val="18"/>
              </w:rPr>
            </w:pPr>
            <w:r w:rsidRPr="002C64A1">
              <w:rPr>
                <w:sz w:val="18"/>
                <w:szCs w:val="18"/>
              </w:rPr>
              <w:t>- Truncated value of the ‘Administration URI Parameter’ when the retry limit was reached.</w:t>
            </w:r>
          </w:p>
        </w:tc>
        <w:tc>
          <w:tcPr>
            <w:tcW w:w="1118" w:type="dxa"/>
          </w:tcPr>
          <w:p w:rsidR="007D3E95" w:rsidRPr="002C64A1" w:rsidRDefault="007D3E95" w:rsidP="002C64A1">
            <w:pPr>
              <w:pStyle w:val="OdsStandard"/>
              <w:ind w:left="0"/>
              <w:jc w:val="center"/>
              <w:rPr>
                <w:sz w:val="18"/>
                <w:szCs w:val="18"/>
              </w:rPr>
            </w:pPr>
            <w:r w:rsidRPr="002C64A1">
              <w:rPr>
                <w:sz w:val="18"/>
                <w:szCs w:val="18"/>
              </w:rPr>
              <w:t>M</w:t>
            </w:r>
          </w:p>
        </w:tc>
      </w:tr>
      <w:tr w:rsidR="007D3E95" w:rsidTr="002C64A1">
        <w:tc>
          <w:tcPr>
            <w:tcW w:w="706" w:type="dxa"/>
          </w:tcPr>
          <w:p w:rsidR="007D3E95" w:rsidRPr="002C64A1" w:rsidRDefault="007D3E95" w:rsidP="002C64A1">
            <w:pPr>
              <w:pStyle w:val="OdsStandard"/>
              <w:ind w:left="0"/>
              <w:jc w:val="center"/>
              <w:rPr>
                <w:sz w:val="18"/>
                <w:szCs w:val="18"/>
              </w:rPr>
            </w:pPr>
          </w:p>
        </w:tc>
        <w:tc>
          <w:tcPr>
            <w:tcW w:w="1092" w:type="dxa"/>
          </w:tcPr>
          <w:p w:rsidR="007D3E95" w:rsidRPr="002C64A1" w:rsidRDefault="007D3E95" w:rsidP="002C64A1">
            <w:pPr>
              <w:pStyle w:val="OdsStandard"/>
              <w:ind w:left="0"/>
              <w:jc w:val="center"/>
              <w:rPr>
                <w:sz w:val="18"/>
                <w:szCs w:val="18"/>
              </w:rPr>
            </w:pPr>
          </w:p>
        </w:tc>
        <w:tc>
          <w:tcPr>
            <w:tcW w:w="6448" w:type="dxa"/>
          </w:tcPr>
          <w:p w:rsidR="007D3E95" w:rsidRPr="002C64A1" w:rsidRDefault="007D3E95" w:rsidP="002C64A1">
            <w:pPr>
              <w:pStyle w:val="OdsStandard"/>
              <w:ind w:left="0"/>
              <w:rPr>
                <w:sz w:val="18"/>
                <w:szCs w:val="18"/>
              </w:rPr>
            </w:pPr>
          </w:p>
        </w:tc>
        <w:tc>
          <w:tcPr>
            <w:tcW w:w="1118" w:type="dxa"/>
          </w:tcPr>
          <w:p w:rsidR="007D3E95" w:rsidRPr="002C64A1" w:rsidRDefault="007D3E95" w:rsidP="002C64A1">
            <w:pPr>
              <w:pStyle w:val="OdsStandard"/>
              <w:ind w:left="0"/>
              <w:jc w:val="center"/>
              <w:rPr>
                <w:sz w:val="18"/>
                <w:szCs w:val="18"/>
              </w:rPr>
            </w:pPr>
          </w:p>
        </w:tc>
      </w:tr>
    </w:tbl>
    <w:p w:rsidR="00E73012" w:rsidRDefault="00E73012" w:rsidP="00E73012">
      <w:pPr>
        <w:pStyle w:val="Heading2"/>
      </w:pPr>
      <w:bookmarkStart w:id="19" w:name="_Toc358635350"/>
      <w:r>
        <w:t>Proof of Receipt of Administration Session Triggering SMS</w:t>
      </w:r>
      <w:bookmarkEnd w:id="19"/>
    </w:p>
    <w:p w:rsidR="00691BE0" w:rsidRDefault="00F00464" w:rsidP="00E73012">
      <w:pPr>
        <w:pStyle w:val="OdsStandard"/>
      </w:pPr>
      <w:r>
        <w:t xml:space="preserve">The Proof of Receipt of the </w:t>
      </w:r>
      <w:proofErr w:type="spellStart"/>
      <w:r>
        <w:t>Morpho</w:t>
      </w:r>
      <w:proofErr w:type="spellEnd"/>
      <w:r>
        <w:t xml:space="preserve"> Cards GmbH </w:t>
      </w:r>
      <w:r w:rsidR="00691BE0">
        <w:t>Administration Session Triggering SMS is defined in tables 3.19 – 3.2</w:t>
      </w:r>
      <w:r w:rsidR="00C86038">
        <w:t>5</w:t>
      </w:r>
      <w:r w:rsidR="00691BE0">
        <w:t xml:space="preserve">. </w:t>
      </w:r>
      <w:r w:rsidR="00911026">
        <w:t xml:space="preserve"> </w:t>
      </w:r>
    </w:p>
    <w:p w:rsidR="00911026" w:rsidRDefault="00911026" w:rsidP="00E73012">
      <w:pPr>
        <w:pStyle w:val="OdsStandard"/>
      </w:pPr>
    </w:p>
    <w:p w:rsidR="00F00464" w:rsidRDefault="00691BE0" w:rsidP="00E73012">
      <w:pPr>
        <w:pStyle w:val="OdsStandard"/>
      </w:pPr>
      <w:r>
        <w:t>Please note, that the Proof of Receipt of Administration Session Triggering is not sta</w:t>
      </w:r>
      <w:r>
        <w:t>n</w:t>
      </w:r>
      <w:r>
        <w:t xml:space="preserve">dardized. It provides additional information for the customer that </w:t>
      </w:r>
      <w:r w:rsidR="00911026">
        <w:t>will</w:t>
      </w:r>
      <w:r>
        <w:t xml:space="preserve"> be helpful to analysis if an Administrative Session could be started </w:t>
      </w:r>
      <w:r w:rsidR="00C43C1F">
        <w:t>or not</w:t>
      </w:r>
      <w:r>
        <w:t xml:space="preserve">. An Administration Session will only be started </w:t>
      </w:r>
      <w:r w:rsidR="00C43C1F">
        <w:t xml:space="preserve">in </w:t>
      </w:r>
      <w:r>
        <w:t>case of success (see table 3.19).</w:t>
      </w:r>
    </w:p>
    <w:p w:rsidR="00C86038" w:rsidRDefault="00C86038" w:rsidP="00E73012">
      <w:pPr>
        <w:pStyle w:val="OdsStandard"/>
      </w:pPr>
    </w:p>
    <w:p w:rsidR="00F754BB" w:rsidRDefault="00F754BB" w:rsidP="00F754BB">
      <w:pPr>
        <w:pStyle w:val="OdsStandard"/>
        <w:spacing w:after="120"/>
      </w:pPr>
      <w:r w:rsidRPr="00621C78">
        <w:t xml:space="preserve">Table </w:t>
      </w:r>
      <w:r>
        <w:t>3</w:t>
      </w:r>
      <w:r w:rsidRPr="00621C78">
        <w:t>.1</w:t>
      </w:r>
      <w:r>
        <w:t>9</w:t>
      </w:r>
      <w:r w:rsidRPr="00621C78">
        <w:t xml:space="preserve">: </w:t>
      </w:r>
      <w:r>
        <w:t>Pro</w:t>
      </w:r>
      <w:r w:rsidR="00C37EC8">
        <w:t>of</w:t>
      </w:r>
      <w:r>
        <w:t xml:space="preserve"> of Receipt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1534"/>
        <w:gridCol w:w="6632"/>
      </w:tblGrid>
      <w:tr w:rsidR="00F754BB" w:rsidTr="002C64A1">
        <w:tc>
          <w:tcPr>
            <w:tcW w:w="1044" w:type="dxa"/>
            <w:shd w:val="clear" w:color="auto" w:fill="C0C0C0"/>
          </w:tcPr>
          <w:p w:rsidR="00F754BB" w:rsidRPr="002C64A1" w:rsidRDefault="00F754BB" w:rsidP="002C64A1">
            <w:pPr>
              <w:pStyle w:val="OdsStandard"/>
              <w:ind w:left="0"/>
              <w:jc w:val="center"/>
              <w:rPr>
                <w:b/>
              </w:rPr>
            </w:pPr>
            <w:r w:rsidRPr="002C64A1">
              <w:rPr>
                <w:b/>
              </w:rPr>
              <w:t>Length</w:t>
            </w:r>
          </w:p>
        </w:tc>
        <w:tc>
          <w:tcPr>
            <w:tcW w:w="1534" w:type="dxa"/>
            <w:shd w:val="clear" w:color="auto" w:fill="C0C0C0"/>
          </w:tcPr>
          <w:p w:rsidR="00F754BB" w:rsidRPr="002C64A1" w:rsidRDefault="00F754BB" w:rsidP="002C64A1">
            <w:pPr>
              <w:pStyle w:val="OdsStandard"/>
              <w:ind w:left="0"/>
              <w:rPr>
                <w:b/>
              </w:rPr>
            </w:pPr>
            <w:r w:rsidRPr="002C64A1">
              <w:rPr>
                <w:b/>
              </w:rPr>
              <w:t>Value</w:t>
            </w:r>
          </w:p>
        </w:tc>
        <w:tc>
          <w:tcPr>
            <w:tcW w:w="6632" w:type="dxa"/>
            <w:shd w:val="clear" w:color="auto" w:fill="C0C0C0"/>
          </w:tcPr>
          <w:p w:rsidR="00F754BB" w:rsidRPr="002C64A1" w:rsidRDefault="00F754BB" w:rsidP="002C64A1">
            <w:pPr>
              <w:pStyle w:val="OdsStandard"/>
              <w:ind w:left="0"/>
              <w:rPr>
                <w:b/>
              </w:rPr>
            </w:pPr>
            <w:r w:rsidRPr="002C64A1">
              <w:rPr>
                <w:b/>
              </w:rPr>
              <w:t>Description</w:t>
            </w:r>
          </w:p>
        </w:tc>
      </w:tr>
      <w:tr w:rsidR="00F754BB" w:rsidTr="002C64A1">
        <w:tc>
          <w:tcPr>
            <w:tcW w:w="1044" w:type="dxa"/>
          </w:tcPr>
          <w:p w:rsidR="00F754BB" w:rsidRDefault="00F754BB" w:rsidP="002C64A1">
            <w:pPr>
              <w:pStyle w:val="OdsStandard"/>
              <w:ind w:left="0"/>
              <w:jc w:val="center"/>
            </w:pPr>
            <w:r>
              <w:t>3</w:t>
            </w:r>
          </w:p>
        </w:tc>
        <w:tc>
          <w:tcPr>
            <w:tcW w:w="1534" w:type="dxa"/>
          </w:tcPr>
          <w:p w:rsidR="00F754BB" w:rsidRDefault="00F754BB" w:rsidP="002C64A1">
            <w:pPr>
              <w:pStyle w:val="OdsStandard"/>
              <w:ind w:left="0"/>
            </w:pPr>
            <w:r>
              <w:t>01 90 00</w:t>
            </w:r>
          </w:p>
        </w:tc>
        <w:tc>
          <w:tcPr>
            <w:tcW w:w="6632" w:type="dxa"/>
          </w:tcPr>
          <w:p w:rsidR="00F754BB" w:rsidRDefault="00F00464" w:rsidP="002C64A1">
            <w:pPr>
              <w:pStyle w:val="OdsStandard"/>
              <w:ind w:left="0"/>
            </w:pPr>
            <w:r>
              <w:t>Success</w:t>
            </w:r>
          </w:p>
          <w:p w:rsidR="00F00464" w:rsidRDefault="00F00464" w:rsidP="002C64A1">
            <w:pPr>
              <w:pStyle w:val="OdsStandard"/>
              <w:ind w:left="0"/>
            </w:pPr>
            <w:r>
              <w:t>- Administration Session Triggering Parameters valid</w:t>
            </w:r>
          </w:p>
          <w:p w:rsidR="00F00464" w:rsidRDefault="00F00464" w:rsidP="002C64A1">
            <w:pPr>
              <w:pStyle w:val="OdsStandard"/>
              <w:ind w:left="0"/>
            </w:pPr>
            <w:r>
              <w:t>- Administration Session Parameters valid</w:t>
            </w:r>
          </w:p>
        </w:tc>
      </w:tr>
    </w:tbl>
    <w:p w:rsidR="00915512" w:rsidRDefault="00915512" w:rsidP="008024FF">
      <w:pPr>
        <w:pStyle w:val="OdsStandard"/>
      </w:pPr>
    </w:p>
    <w:p w:rsidR="008024FF" w:rsidRDefault="008024FF" w:rsidP="008024FF">
      <w:pPr>
        <w:pStyle w:val="OdsStandard"/>
        <w:spacing w:after="120"/>
      </w:pPr>
      <w:r w:rsidRPr="00621C78">
        <w:t xml:space="preserve">Table </w:t>
      </w:r>
      <w:r>
        <w:t>3.20:</w:t>
      </w:r>
      <w:r w:rsidRPr="00621C78">
        <w:t xml:space="preserve"> </w:t>
      </w:r>
      <w:r>
        <w:t xml:space="preserve">Proof of Receipt ‘Success with </w:t>
      </w:r>
      <w:r w:rsidRPr="008024FF">
        <w:t>delay</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1534"/>
        <w:gridCol w:w="6632"/>
      </w:tblGrid>
      <w:tr w:rsidR="008024FF" w:rsidTr="002C64A1">
        <w:tc>
          <w:tcPr>
            <w:tcW w:w="1044" w:type="dxa"/>
            <w:shd w:val="clear" w:color="auto" w:fill="C0C0C0"/>
          </w:tcPr>
          <w:p w:rsidR="008024FF" w:rsidRPr="002C64A1" w:rsidRDefault="008024FF" w:rsidP="002C64A1">
            <w:pPr>
              <w:pStyle w:val="OdsStandard"/>
              <w:ind w:left="0"/>
              <w:jc w:val="center"/>
              <w:rPr>
                <w:b/>
              </w:rPr>
            </w:pPr>
            <w:r w:rsidRPr="002C64A1">
              <w:rPr>
                <w:b/>
              </w:rPr>
              <w:t>Length</w:t>
            </w:r>
          </w:p>
        </w:tc>
        <w:tc>
          <w:tcPr>
            <w:tcW w:w="1534" w:type="dxa"/>
            <w:shd w:val="clear" w:color="auto" w:fill="C0C0C0"/>
          </w:tcPr>
          <w:p w:rsidR="008024FF" w:rsidRPr="002C64A1" w:rsidRDefault="008024FF" w:rsidP="002C64A1">
            <w:pPr>
              <w:pStyle w:val="OdsStandard"/>
              <w:ind w:left="0"/>
              <w:rPr>
                <w:b/>
              </w:rPr>
            </w:pPr>
            <w:r w:rsidRPr="002C64A1">
              <w:rPr>
                <w:b/>
              </w:rPr>
              <w:t>Value</w:t>
            </w:r>
          </w:p>
        </w:tc>
        <w:tc>
          <w:tcPr>
            <w:tcW w:w="6632" w:type="dxa"/>
            <w:shd w:val="clear" w:color="auto" w:fill="C0C0C0"/>
          </w:tcPr>
          <w:p w:rsidR="008024FF" w:rsidRPr="002C64A1" w:rsidRDefault="008024FF" w:rsidP="002C64A1">
            <w:pPr>
              <w:pStyle w:val="OdsStandard"/>
              <w:ind w:left="0"/>
              <w:rPr>
                <w:b/>
              </w:rPr>
            </w:pPr>
            <w:r w:rsidRPr="002C64A1">
              <w:rPr>
                <w:b/>
              </w:rPr>
              <w:t>Description</w:t>
            </w:r>
          </w:p>
        </w:tc>
      </w:tr>
      <w:tr w:rsidR="008024FF" w:rsidTr="002C64A1">
        <w:tc>
          <w:tcPr>
            <w:tcW w:w="1044" w:type="dxa"/>
          </w:tcPr>
          <w:p w:rsidR="008024FF" w:rsidRDefault="008024FF" w:rsidP="002C64A1">
            <w:pPr>
              <w:pStyle w:val="OdsStandard"/>
              <w:ind w:left="0"/>
              <w:jc w:val="center"/>
            </w:pPr>
            <w:r>
              <w:t>3</w:t>
            </w:r>
          </w:p>
        </w:tc>
        <w:tc>
          <w:tcPr>
            <w:tcW w:w="1534" w:type="dxa"/>
          </w:tcPr>
          <w:p w:rsidR="008024FF" w:rsidRDefault="008024FF" w:rsidP="002C64A1">
            <w:pPr>
              <w:pStyle w:val="OdsStandard"/>
              <w:ind w:left="0"/>
            </w:pPr>
            <w:r>
              <w:t>01 91 00</w:t>
            </w:r>
          </w:p>
        </w:tc>
        <w:tc>
          <w:tcPr>
            <w:tcW w:w="6632" w:type="dxa"/>
          </w:tcPr>
          <w:p w:rsidR="008024FF" w:rsidRPr="008024FF" w:rsidRDefault="008024FF" w:rsidP="002C64A1">
            <w:pPr>
              <w:pStyle w:val="OdsStandard"/>
              <w:ind w:left="0"/>
            </w:pPr>
            <w:r>
              <w:t xml:space="preserve">Success with </w:t>
            </w:r>
            <w:r w:rsidRPr="008024FF">
              <w:t>delay</w:t>
            </w:r>
          </w:p>
          <w:p w:rsidR="008024FF" w:rsidRDefault="008024FF" w:rsidP="002C64A1">
            <w:pPr>
              <w:pStyle w:val="OdsStandard"/>
              <w:ind w:left="0"/>
            </w:pPr>
            <w:r>
              <w:t>- Administration Session Triggering Parameters valid</w:t>
            </w:r>
          </w:p>
          <w:p w:rsidR="008024FF" w:rsidRDefault="008024FF" w:rsidP="002C64A1">
            <w:pPr>
              <w:pStyle w:val="OdsStandard"/>
              <w:ind w:left="0"/>
            </w:pPr>
            <w:r>
              <w:t>- Administration Session Parameters valid</w:t>
            </w:r>
          </w:p>
          <w:p w:rsidR="008024FF" w:rsidRDefault="008024FF" w:rsidP="002C64A1">
            <w:pPr>
              <w:pStyle w:val="OdsStandard"/>
              <w:ind w:left="0"/>
            </w:pPr>
            <w:r>
              <w:t>- Administrative Session putted to stack</w:t>
            </w:r>
          </w:p>
        </w:tc>
      </w:tr>
    </w:tbl>
    <w:p w:rsidR="00775A22" w:rsidRDefault="00775A22" w:rsidP="008024FF">
      <w:pPr>
        <w:pStyle w:val="OdsStandard"/>
      </w:pPr>
    </w:p>
    <w:p w:rsidR="00915512" w:rsidRDefault="00915512" w:rsidP="00915512">
      <w:pPr>
        <w:pStyle w:val="OdsStandard"/>
        <w:spacing w:after="120"/>
      </w:pPr>
      <w:r w:rsidRPr="00621C78">
        <w:t xml:space="preserve">Table </w:t>
      </w:r>
      <w:r w:rsidR="008024FF">
        <w:t>3.2</w:t>
      </w:r>
      <w:r w:rsidR="00E86259">
        <w:t>1</w:t>
      </w:r>
      <w:r w:rsidRPr="00621C78">
        <w:t xml:space="preserve">: </w:t>
      </w:r>
      <w:r>
        <w:t>Proof of Receipt ‘Admin Agent busy’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1534"/>
        <w:gridCol w:w="6632"/>
      </w:tblGrid>
      <w:tr w:rsidR="00915512" w:rsidTr="002C64A1">
        <w:tc>
          <w:tcPr>
            <w:tcW w:w="1044" w:type="dxa"/>
            <w:shd w:val="clear" w:color="auto" w:fill="C0C0C0"/>
          </w:tcPr>
          <w:p w:rsidR="00915512" w:rsidRPr="002C64A1" w:rsidRDefault="00915512" w:rsidP="002C64A1">
            <w:pPr>
              <w:pStyle w:val="OdsStandard"/>
              <w:ind w:left="0"/>
              <w:jc w:val="center"/>
              <w:rPr>
                <w:b/>
              </w:rPr>
            </w:pPr>
            <w:r w:rsidRPr="002C64A1">
              <w:rPr>
                <w:b/>
              </w:rPr>
              <w:t>Length</w:t>
            </w:r>
          </w:p>
        </w:tc>
        <w:tc>
          <w:tcPr>
            <w:tcW w:w="1534" w:type="dxa"/>
            <w:shd w:val="clear" w:color="auto" w:fill="C0C0C0"/>
          </w:tcPr>
          <w:p w:rsidR="00915512" w:rsidRPr="002C64A1" w:rsidRDefault="00915512" w:rsidP="002C64A1">
            <w:pPr>
              <w:pStyle w:val="OdsStandard"/>
              <w:ind w:left="0"/>
              <w:rPr>
                <w:b/>
              </w:rPr>
            </w:pPr>
            <w:r w:rsidRPr="002C64A1">
              <w:rPr>
                <w:b/>
              </w:rPr>
              <w:t>Value</w:t>
            </w:r>
          </w:p>
        </w:tc>
        <w:tc>
          <w:tcPr>
            <w:tcW w:w="6632" w:type="dxa"/>
            <w:shd w:val="clear" w:color="auto" w:fill="C0C0C0"/>
          </w:tcPr>
          <w:p w:rsidR="00915512" w:rsidRPr="002C64A1" w:rsidRDefault="00915512" w:rsidP="002C64A1">
            <w:pPr>
              <w:pStyle w:val="OdsStandard"/>
              <w:ind w:left="0"/>
              <w:rPr>
                <w:b/>
              </w:rPr>
            </w:pPr>
            <w:r w:rsidRPr="002C64A1">
              <w:rPr>
                <w:b/>
              </w:rPr>
              <w:t>Description</w:t>
            </w:r>
          </w:p>
        </w:tc>
      </w:tr>
      <w:tr w:rsidR="00915512" w:rsidTr="002C64A1">
        <w:tc>
          <w:tcPr>
            <w:tcW w:w="1044" w:type="dxa"/>
          </w:tcPr>
          <w:p w:rsidR="00915512" w:rsidRDefault="00915512" w:rsidP="002C64A1">
            <w:pPr>
              <w:pStyle w:val="OdsStandard"/>
              <w:ind w:left="0"/>
              <w:jc w:val="center"/>
            </w:pPr>
            <w:r>
              <w:t>3</w:t>
            </w:r>
          </w:p>
        </w:tc>
        <w:tc>
          <w:tcPr>
            <w:tcW w:w="1534" w:type="dxa"/>
          </w:tcPr>
          <w:p w:rsidR="00915512" w:rsidRDefault="00915512" w:rsidP="002C64A1">
            <w:pPr>
              <w:pStyle w:val="OdsStandard"/>
              <w:ind w:left="0"/>
            </w:pPr>
            <w:r>
              <w:t>01 93 00</w:t>
            </w:r>
          </w:p>
        </w:tc>
        <w:tc>
          <w:tcPr>
            <w:tcW w:w="6632" w:type="dxa"/>
          </w:tcPr>
          <w:p w:rsidR="00915512" w:rsidRDefault="00915512" w:rsidP="002C64A1">
            <w:pPr>
              <w:pStyle w:val="OdsStandard"/>
              <w:ind w:left="0"/>
            </w:pPr>
            <w:r>
              <w:t>Admin Agent  busy</w:t>
            </w:r>
          </w:p>
          <w:p w:rsidR="00915512" w:rsidRDefault="00915512" w:rsidP="002C64A1">
            <w:pPr>
              <w:pStyle w:val="OdsStandard"/>
              <w:ind w:left="0"/>
            </w:pPr>
            <w:r>
              <w:t>- Administration Session active</w:t>
            </w:r>
          </w:p>
          <w:p w:rsidR="00915512" w:rsidRDefault="00915512" w:rsidP="002C64A1">
            <w:pPr>
              <w:pStyle w:val="OdsStandard"/>
              <w:ind w:left="0"/>
            </w:pPr>
            <w:r>
              <w:t>- Administration Session stack full</w:t>
            </w:r>
          </w:p>
        </w:tc>
      </w:tr>
    </w:tbl>
    <w:p w:rsidR="00915512" w:rsidRDefault="00915512" w:rsidP="00F754BB">
      <w:pPr>
        <w:pStyle w:val="OdsStandard"/>
      </w:pPr>
    </w:p>
    <w:p w:rsidR="00F754BB" w:rsidRDefault="00F754BB" w:rsidP="00F754BB">
      <w:pPr>
        <w:pStyle w:val="OdsStandard"/>
        <w:spacing w:after="120"/>
      </w:pPr>
      <w:r w:rsidRPr="00621C78">
        <w:t xml:space="preserve">Table </w:t>
      </w:r>
      <w:r>
        <w:t>3.2</w:t>
      </w:r>
      <w:r w:rsidR="00EB5E55">
        <w:t>2</w:t>
      </w:r>
      <w:r w:rsidRPr="00621C78">
        <w:t xml:space="preserve">: </w:t>
      </w:r>
      <w:r>
        <w:t>Pro</w:t>
      </w:r>
      <w:r w:rsidR="00C37EC8">
        <w:t>of</w:t>
      </w:r>
      <w:r>
        <w:t xml:space="preserve"> of Receipt ‘Administration Session Triggering Parameters not valid’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1534"/>
        <w:gridCol w:w="6632"/>
      </w:tblGrid>
      <w:tr w:rsidR="00F754BB" w:rsidTr="002C64A1">
        <w:tc>
          <w:tcPr>
            <w:tcW w:w="1044" w:type="dxa"/>
            <w:shd w:val="clear" w:color="auto" w:fill="C0C0C0"/>
          </w:tcPr>
          <w:p w:rsidR="00F754BB" w:rsidRPr="002C64A1" w:rsidRDefault="00F754BB" w:rsidP="002C64A1">
            <w:pPr>
              <w:pStyle w:val="OdsStandard"/>
              <w:ind w:left="0"/>
              <w:jc w:val="center"/>
              <w:rPr>
                <w:b/>
              </w:rPr>
            </w:pPr>
            <w:r w:rsidRPr="002C64A1">
              <w:rPr>
                <w:b/>
              </w:rPr>
              <w:t>Length</w:t>
            </w:r>
          </w:p>
        </w:tc>
        <w:tc>
          <w:tcPr>
            <w:tcW w:w="1534" w:type="dxa"/>
            <w:shd w:val="clear" w:color="auto" w:fill="C0C0C0"/>
          </w:tcPr>
          <w:p w:rsidR="00F754BB" w:rsidRPr="002C64A1" w:rsidRDefault="00F754BB" w:rsidP="002C64A1">
            <w:pPr>
              <w:pStyle w:val="OdsStandard"/>
              <w:ind w:left="0"/>
              <w:rPr>
                <w:b/>
              </w:rPr>
            </w:pPr>
            <w:r w:rsidRPr="002C64A1">
              <w:rPr>
                <w:b/>
              </w:rPr>
              <w:t>Value</w:t>
            </w:r>
          </w:p>
        </w:tc>
        <w:tc>
          <w:tcPr>
            <w:tcW w:w="6632" w:type="dxa"/>
            <w:shd w:val="clear" w:color="auto" w:fill="C0C0C0"/>
          </w:tcPr>
          <w:p w:rsidR="00F754BB" w:rsidRPr="002C64A1" w:rsidRDefault="00F754BB" w:rsidP="002C64A1">
            <w:pPr>
              <w:pStyle w:val="OdsStandard"/>
              <w:ind w:left="0"/>
              <w:rPr>
                <w:b/>
              </w:rPr>
            </w:pPr>
            <w:r w:rsidRPr="002C64A1">
              <w:rPr>
                <w:b/>
              </w:rPr>
              <w:t>Description</w:t>
            </w:r>
          </w:p>
        </w:tc>
      </w:tr>
      <w:tr w:rsidR="00F754BB" w:rsidTr="002C64A1">
        <w:tc>
          <w:tcPr>
            <w:tcW w:w="1044" w:type="dxa"/>
          </w:tcPr>
          <w:p w:rsidR="00F754BB" w:rsidRDefault="00F754BB" w:rsidP="002C64A1">
            <w:pPr>
              <w:pStyle w:val="OdsStandard"/>
              <w:ind w:left="0"/>
              <w:jc w:val="center"/>
            </w:pPr>
            <w:r>
              <w:t>4</w:t>
            </w:r>
          </w:p>
        </w:tc>
        <w:tc>
          <w:tcPr>
            <w:tcW w:w="1534" w:type="dxa"/>
          </w:tcPr>
          <w:p w:rsidR="00F754BB" w:rsidRDefault="00F754BB" w:rsidP="002C64A1">
            <w:pPr>
              <w:pStyle w:val="OdsStandard"/>
              <w:ind w:left="0"/>
            </w:pPr>
            <w:r>
              <w:t>01 6F01 XX</w:t>
            </w:r>
          </w:p>
        </w:tc>
        <w:tc>
          <w:tcPr>
            <w:tcW w:w="6632" w:type="dxa"/>
          </w:tcPr>
          <w:p w:rsidR="00F00464" w:rsidRDefault="00F00464" w:rsidP="002C64A1">
            <w:pPr>
              <w:pStyle w:val="OdsStandard"/>
              <w:ind w:left="0"/>
            </w:pPr>
            <w:r>
              <w:t>Administration Session Triggering Parameters not valid</w:t>
            </w:r>
          </w:p>
          <w:p w:rsidR="00F754BB" w:rsidRDefault="00F00464" w:rsidP="002C64A1">
            <w:pPr>
              <w:pStyle w:val="OdsStandard"/>
              <w:ind w:left="0"/>
            </w:pPr>
            <w:r>
              <w:t>- Error in TLV with Tag 'XX' (see table</w:t>
            </w:r>
            <w:r w:rsidR="00EB5E55">
              <w:t>s</w:t>
            </w:r>
            <w:r>
              <w:t xml:space="preserve"> 3.2</w:t>
            </w:r>
            <w:r w:rsidR="00E86259">
              <w:t>4</w:t>
            </w:r>
            <w:r w:rsidR="00EB5E55">
              <w:t xml:space="preserve"> and 3.25</w:t>
            </w:r>
            <w:r>
              <w:t>)</w:t>
            </w:r>
            <w:r w:rsidR="00EB5E55">
              <w:t>, If Tag ‘XX’ is not in tables 3.24 and 3.25, than the TLV with Tag ‘XX’ is not supported or the data is malformed.</w:t>
            </w:r>
          </w:p>
        </w:tc>
      </w:tr>
    </w:tbl>
    <w:p w:rsidR="00F754BB" w:rsidRDefault="00F754BB" w:rsidP="00F754BB">
      <w:pPr>
        <w:pStyle w:val="OdsStandard"/>
      </w:pPr>
    </w:p>
    <w:p w:rsidR="00F754BB" w:rsidRDefault="00F754BB" w:rsidP="00F754BB">
      <w:pPr>
        <w:pStyle w:val="OdsStandard"/>
        <w:spacing w:after="120"/>
      </w:pPr>
      <w:r w:rsidRPr="00621C78">
        <w:t xml:space="preserve">Table </w:t>
      </w:r>
      <w:r>
        <w:t>3</w:t>
      </w:r>
      <w:r w:rsidRPr="00621C78">
        <w:t>.</w:t>
      </w:r>
      <w:r w:rsidR="00F00464">
        <w:t>2</w:t>
      </w:r>
      <w:r w:rsidR="00EB5E55">
        <w:t>3</w:t>
      </w:r>
      <w:r w:rsidRPr="00621C78">
        <w:t xml:space="preserve">: </w:t>
      </w:r>
      <w:r>
        <w:t>Pro</w:t>
      </w:r>
      <w:r w:rsidR="00C37EC8">
        <w:t>of</w:t>
      </w:r>
      <w:r>
        <w:t xml:space="preserve"> of Receipt ‘Administration Session Parameters not valid</w:t>
      </w:r>
      <w:r w:rsidR="002E483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4"/>
        <w:gridCol w:w="1534"/>
        <w:gridCol w:w="6632"/>
      </w:tblGrid>
      <w:tr w:rsidR="00F754BB" w:rsidTr="002C64A1">
        <w:tc>
          <w:tcPr>
            <w:tcW w:w="1044" w:type="dxa"/>
            <w:shd w:val="clear" w:color="auto" w:fill="C0C0C0"/>
          </w:tcPr>
          <w:p w:rsidR="00F754BB" w:rsidRPr="002C64A1" w:rsidRDefault="00F754BB" w:rsidP="002C64A1">
            <w:pPr>
              <w:pStyle w:val="OdsStandard"/>
              <w:ind w:left="0"/>
              <w:jc w:val="center"/>
              <w:rPr>
                <w:b/>
              </w:rPr>
            </w:pPr>
            <w:r w:rsidRPr="002C64A1">
              <w:rPr>
                <w:b/>
              </w:rPr>
              <w:t>Length</w:t>
            </w:r>
          </w:p>
        </w:tc>
        <w:tc>
          <w:tcPr>
            <w:tcW w:w="1534" w:type="dxa"/>
            <w:shd w:val="clear" w:color="auto" w:fill="C0C0C0"/>
          </w:tcPr>
          <w:p w:rsidR="00F754BB" w:rsidRPr="002C64A1" w:rsidRDefault="00F754BB" w:rsidP="002C64A1">
            <w:pPr>
              <w:pStyle w:val="OdsStandard"/>
              <w:ind w:left="0"/>
              <w:rPr>
                <w:b/>
              </w:rPr>
            </w:pPr>
            <w:r w:rsidRPr="002C64A1">
              <w:rPr>
                <w:b/>
              </w:rPr>
              <w:t>Value</w:t>
            </w:r>
          </w:p>
        </w:tc>
        <w:tc>
          <w:tcPr>
            <w:tcW w:w="6632" w:type="dxa"/>
            <w:shd w:val="clear" w:color="auto" w:fill="C0C0C0"/>
          </w:tcPr>
          <w:p w:rsidR="00F754BB" w:rsidRPr="002C64A1" w:rsidRDefault="00F754BB" w:rsidP="002C64A1">
            <w:pPr>
              <w:pStyle w:val="OdsStandard"/>
              <w:ind w:left="0"/>
              <w:rPr>
                <w:b/>
              </w:rPr>
            </w:pPr>
            <w:r w:rsidRPr="002C64A1">
              <w:rPr>
                <w:b/>
              </w:rPr>
              <w:t>Description</w:t>
            </w:r>
          </w:p>
        </w:tc>
      </w:tr>
      <w:tr w:rsidR="00F754BB" w:rsidTr="002C64A1">
        <w:tc>
          <w:tcPr>
            <w:tcW w:w="1044" w:type="dxa"/>
          </w:tcPr>
          <w:p w:rsidR="00F754BB" w:rsidRDefault="00F754BB" w:rsidP="002C64A1">
            <w:pPr>
              <w:pStyle w:val="OdsStandard"/>
              <w:ind w:left="0"/>
              <w:jc w:val="center"/>
            </w:pPr>
            <w:r>
              <w:t>4</w:t>
            </w:r>
          </w:p>
        </w:tc>
        <w:tc>
          <w:tcPr>
            <w:tcW w:w="1534" w:type="dxa"/>
          </w:tcPr>
          <w:p w:rsidR="00F754BB" w:rsidRDefault="00F754BB" w:rsidP="002C64A1">
            <w:pPr>
              <w:pStyle w:val="OdsStandard"/>
              <w:ind w:left="0"/>
            </w:pPr>
            <w:r>
              <w:t>01 6F02 XX</w:t>
            </w:r>
          </w:p>
        </w:tc>
        <w:tc>
          <w:tcPr>
            <w:tcW w:w="6632" w:type="dxa"/>
          </w:tcPr>
          <w:p w:rsidR="00F00464" w:rsidRDefault="00F00464" w:rsidP="002C64A1">
            <w:pPr>
              <w:pStyle w:val="OdsStandard"/>
              <w:ind w:left="0"/>
            </w:pPr>
            <w:r>
              <w:t>Administration Session Parameters not valid</w:t>
            </w:r>
          </w:p>
          <w:p w:rsidR="00F00464" w:rsidRDefault="00F00464" w:rsidP="002C64A1">
            <w:pPr>
              <w:pStyle w:val="OdsStandard"/>
              <w:ind w:left="0"/>
            </w:pPr>
            <w:r>
              <w:t>- Administration Session Triggering Parameters valid</w:t>
            </w:r>
          </w:p>
          <w:p w:rsidR="00F754BB" w:rsidRDefault="00EB5E55" w:rsidP="002C64A1">
            <w:pPr>
              <w:pStyle w:val="OdsStandard"/>
              <w:ind w:left="0"/>
            </w:pPr>
            <w:r>
              <w:t>- TLV with Tag 'XX' missing (see tables 3.24 and 3.25</w:t>
            </w:r>
            <w:r w:rsidR="00F00464">
              <w:t>)</w:t>
            </w:r>
          </w:p>
        </w:tc>
      </w:tr>
    </w:tbl>
    <w:p w:rsidR="00915512" w:rsidRDefault="00915512" w:rsidP="00F754BB">
      <w:pPr>
        <w:pStyle w:val="OdsStandard"/>
      </w:pPr>
    </w:p>
    <w:p w:rsidR="00F754BB" w:rsidRDefault="00F00464" w:rsidP="00F00464">
      <w:pPr>
        <w:pStyle w:val="OdsStandard"/>
        <w:spacing w:after="120"/>
      </w:pPr>
      <w:r w:rsidRPr="00621C78">
        <w:t xml:space="preserve">Table </w:t>
      </w:r>
      <w:r>
        <w:t>3</w:t>
      </w:r>
      <w:r w:rsidRPr="00621C78">
        <w:t>.</w:t>
      </w:r>
      <w:r>
        <w:t>2</w:t>
      </w:r>
      <w:r w:rsidR="00EB5E55">
        <w:t>4</w:t>
      </w:r>
      <w:r w:rsidRPr="00621C78">
        <w:t>:</w:t>
      </w:r>
      <w:r>
        <w:t xml:space="preserve"> Pr</w:t>
      </w:r>
      <w:r w:rsidR="00C37EC8">
        <w:t>o</w:t>
      </w:r>
      <w:r>
        <w:t>o</w:t>
      </w:r>
      <w:r w:rsidR="00C37EC8">
        <w:t>f</w:t>
      </w:r>
      <w:r>
        <w:t xml:space="preserve"> of Receipt TLV Tags</w:t>
      </w:r>
      <w:r w:rsidR="00EB5E55">
        <w:t xml:space="preserve"> (GP v2.2 Amendment 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26"/>
        <w:gridCol w:w="7984"/>
      </w:tblGrid>
      <w:tr w:rsidR="00F00464" w:rsidRPr="002C64A1" w:rsidTr="002C64A1">
        <w:tc>
          <w:tcPr>
            <w:tcW w:w="1226" w:type="dxa"/>
            <w:shd w:val="clear" w:color="auto" w:fill="C0C0C0"/>
          </w:tcPr>
          <w:p w:rsidR="00F00464" w:rsidRPr="002C64A1" w:rsidRDefault="00F00464" w:rsidP="002C64A1">
            <w:pPr>
              <w:pStyle w:val="OdsStandard"/>
              <w:ind w:left="0"/>
              <w:jc w:val="center"/>
              <w:rPr>
                <w:b/>
              </w:rPr>
            </w:pPr>
            <w:r w:rsidRPr="002C64A1">
              <w:rPr>
                <w:b/>
              </w:rPr>
              <w:t>Tag</w:t>
            </w:r>
          </w:p>
        </w:tc>
        <w:tc>
          <w:tcPr>
            <w:tcW w:w="7984" w:type="dxa"/>
            <w:shd w:val="clear" w:color="auto" w:fill="C0C0C0"/>
          </w:tcPr>
          <w:p w:rsidR="00F00464" w:rsidRPr="002C64A1" w:rsidRDefault="00F00464" w:rsidP="002C64A1">
            <w:pPr>
              <w:pStyle w:val="OdsStandard"/>
              <w:ind w:left="0"/>
              <w:rPr>
                <w:b/>
              </w:rPr>
            </w:pPr>
            <w:r w:rsidRPr="002C64A1">
              <w:rPr>
                <w:b/>
              </w:rPr>
              <w:t>Description</w:t>
            </w:r>
          </w:p>
        </w:tc>
      </w:tr>
      <w:tr w:rsidR="007F396D" w:rsidTr="002C64A1">
        <w:tc>
          <w:tcPr>
            <w:tcW w:w="1226" w:type="dxa"/>
          </w:tcPr>
          <w:p w:rsidR="007F396D" w:rsidRDefault="007F396D" w:rsidP="002C64A1">
            <w:pPr>
              <w:pStyle w:val="OdsStandard"/>
              <w:ind w:left="0"/>
              <w:jc w:val="center"/>
            </w:pPr>
            <w:r>
              <w:t>‘84’</w:t>
            </w:r>
          </w:p>
        </w:tc>
        <w:tc>
          <w:tcPr>
            <w:tcW w:w="7984" w:type="dxa"/>
          </w:tcPr>
          <w:p w:rsidR="007F396D" w:rsidRDefault="007F396D" w:rsidP="002C64A1">
            <w:pPr>
              <w:pStyle w:val="OdsStandard"/>
              <w:ind w:left="0"/>
            </w:pPr>
            <w:r>
              <w:t>Connection Parameters</w:t>
            </w:r>
          </w:p>
        </w:tc>
      </w:tr>
      <w:tr w:rsidR="007F396D" w:rsidTr="002C64A1">
        <w:tc>
          <w:tcPr>
            <w:tcW w:w="1226" w:type="dxa"/>
          </w:tcPr>
          <w:p w:rsidR="007F396D" w:rsidRDefault="007F396D" w:rsidP="002C64A1">
            <w:pPr>
              <w:pStyle w:val="OdsStandard"/>
              <w:ind w:left="0"/>
              <w:jc w:val="center"/>
            </w:pPr>
            <w:r>
              <w:t>‘85’</w:t>
            </w:r>
          </w:p>
        </w:tc>
        <w:tc>
          <w:tcPr>
            <w:tcW w:w="7984" w:type="dxa"/>
          </w:tcPr>
          <w:p w:rsidR="007F396D" w:rsidRDefault="007F396D" w:rsidP="002C64A1">
            <w:pPr>
              <w:pStyle w:val="OdsStandard"/>
              <w:ind w:left="0"/>
            </w:pPr>
            <w:r>
              <w:t>Security Parameters</w:t>
            </w:r>
          </w:p>
        </w:tc>
      </w:tr>
      <w:tr w:rsidR="007F396D" w:rsidTr="002C64A1">
        <w:tc>
          <w:tcPr>
            <w:tcW w:w="1226" w:type="dxa"/>
          </w:tcPr>
          <w:p w:rsidR="007F396D" w:rsidRDefault="007F396D" w:rsidP="002C64A1">
            <w:pPr>
              <w:pStyle w:val="OdsStandard"/>
              <w:ind w:left="0"/>
              <w:jc w:val="center"/>
            </w:pPr>
            <w:r>
              <w:t>‘86’</w:t>
            </w:r>
          </w:p>
        </w:tc>
        <w:tc>
          <w:tcPr>
            <w:tcW w:w="7984" w:type="dxa"/>
          </w:tcPr>
          <w:p w:rsidR="007F396D" w:rsidRDefault="007F396D" w:rsidP="002C64A1">
            <w:pPr>
              <w:pStyle w:val="OdsStandard"/>
              <w:ind w:left="0"/>
            </w:pPr>
            <w:r>
              <w:t>Retry Policy Parameters</w:t>
            </w:r>
          </w:p>
        </w:tc>
      </w:tr>
      <w:tr w:rsidR="007F396D" w:rsidTr="002C64A1">
        <w:tc>
          <w:tcPr>
            <w:tcW w:w="1226" w:type="dxa"/>
          </w:tcPr>
          <w:p w:rsidR="007F396D" w:rsidRDefault="007F396D" w:rsidP="002C64A1">
            <w:pPr>
              <w:pStyle w:val="OdsStandard"/>
              <w:ind w:left="0"/>
              <w:jc w:val="center"/>
            </w:pPr>
            <w:r>
              <w:t>‘89’</w:t>
            </w:r>
          </w:p>
        </w:tc>
        <w:tc>
          <w:tcPr>
            <w:tcW w:w="7984" w:type="dxa"/>
          </w:tcPr>
          <w:p w:rsidR="007F396D" w:rsidRDefault="007F396D" w:rsidP="002C64A1">
            <w:pPr>
              <w:pStyle w:val="OdsStandard"/>
              <w:ind w:left="0"/>
            </w:pPr>
            <w:r>
              <w:t>Admin HTTP POST Parameters</w:t>
            </w:r>
          </w:p>
        </w:tc>
      </w:tr>
    </w:tbl>
    <w:p w:rsidR="00247E94" w:rsidRDefault="00247E94" w:rsidP="00247E94">
      <w:pPr>
        <w:pStyle w:val="OdsStandard"/>
      </w:pPr>
    </w:p>
    <w:p w:rsidR="00EB5E55" w:rsidRDefault="00EB5E55" w:rsidP="00EB5E55">
      <w:pPr>
        <w:pStyle w:val="OdsStandard"/>
        <w:spacing w:after="120"/>
      </w:pPr>
      <w:r w:rsidRPr="00621C78">
        <w:t xml:space="preserve">Table </w:t>
      </w:r>
      <w:r>
        <w:t>3</w:t>
      </w:r>
      <w:r w:rsidRPr="00621C78">
        <w:t>.</w:t>
      </w:r>
      <w:r>
        <w:t>25</w:t>
      </w:r>
      <w:r w:rsidRPr="00621C78">
        <w:t>:</w:t>
      </w:r>
      <w:r>
        <w:t xml:space="preserve"> Proof of Receipt TLV Tags (OMA-SCWS)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26"/>
        <w:gridCol w:w="7984"/>
      </w:tblGrid>
      <w:tr w:rsidR="00EB5E55" w:rsidRPr="002C64A1" w:rsidTr="002C64A1">
        <w:tc>
          <w:tcPr>
            <w:tcW w:w="1226" w:type="dxa"/>
            <w:shd w:val="clear" w:color="auto" w:fill="C0C0C0"/>
          </w:tcPr>
          <w:p w:rsidR="00EB5E55" w:rsidRPr="002C64A1" w:rsidRDefault="00EB5E55" w:rsidP="002C64A1">
            <w:pPr>
              <w:pStyle w:val="OdsStandard"/>
              <w:ind w:left="0"/>
              <w:jc w:val="center"/>
              <w:rPr>
                <w:b/>
              </w:rPr>
            </w:pPr>
            <w:r w:rsidRPr="002C64A1">
              <w:rPr>
                <w:b/>
              </w:rPr>
              <w:t>Tag</w:t>
            </w:r>
          </w:p>
        </w:tc>
        <w:tc>
          <w:tcPr>
            <w:tcW w:w="7984" w:type="dxa"/>
            <w:shd w:val="clear" w:color="auto" w:fill="C0C0C0"/>
          </w:tcPr>
          <w:p w:rsidR="00EB5E55" w:rsidRPr="002C64A1" w:rsidRDefault="00EB5E55" w:rsidP="002C64A1">
            <w:pPr>
              <w:pStyle w:val="OdsStandard"/>
              <w:ind w:left="0"/>
              <w:rPr>
                <w:b/>
              </w:rPr>
            </w:pPr>
            <w:r w:rsidRPr="002C64A1">
              <w:rPr>
                <w:b/>
              </w:rPr>
              <w:t>Description</w:t>
            </w:r>
          </w:p>
        </w:tc>
      </w:tr>
      <w:tr w:rsidR="00EB5E55" w:rsidTr="002C64A1">
        <w:tc>
          <w:tcPr>
            <w:tcW w:w="1226" w:type="dxa"/>
          </w:tcPr>
          <w:p w:rsidR="00EB5E55" w:rsidRDefault="00EB5E55" w:rsidP="002C64A1">
            <w:pPr>
              <w:pStyle w:val="OdsStandard"/>
              <w:ind w:left="0"/>
              <w:jc w:val="center"/>
            </w:pPr>
            <w:r>
              <w:t>‘82’</w:t>
            </w:r>
          </w:p>
        </w:tc>
        <w:tc>
          <w:tcPr>
            <w:tcW w:w="7984" w:type="dxa"/>
          </w:tcPr>
          <w:p w:rsidR="00EB5E55" w:rsidRDefault="00EB5E55" w:rsidP="002C64A1">
            <w:pPr>
              <w:pStyle w:val="OdsStandard"/>
              <w:ind w:left="0"/>
            </w:pPr>
            <w:r>
              <w:t>Configuration Resource URL Parameter</w:t>
            </w:r>
          </w:p>
        </w:tc>
      </w:tr>
      <w:tr w:rsidR="00EB5E55" w:rsidTr="002C64A1">
        <w:tc>
          <w:tcPr>
            <w:tcW w:w="1226" w:type="dxa"/>
          </w:tcPr>
          <w:p w:rsidR="00EB5E55" w:rsidRDefault="00EB5E55" w:rsidP="002C64A1">
            <w:pPr>
              <w:pStyle w:val="OdsStandard"/>
              <w:ind w:left="0"/>
              <w:jc w:val="center"/>
            </w:pPr>
            <w:r>
              <w:t>‘84’</w:t>
            </w:r>
          </w:p>
        </w:tc>
        <w:tc>
          <w:tcPr>
            <w:tcW w:w="7984" w:type="dxa"/>
          </w:tcPr>
          <w:p w:rsidR="00EB5E55" w:rsidRDefault="00EB5E55" w:rsidP="002C64A1">
            <w:pPr>
              <w:pStyle w:val="OdsStandard"/>
              <w:ind w:left="0"/>
            </w:pPr>
            <w:r>
              <w:t>Connection Parameters</w:t>
            </w:r>
          </w:p>
        </w:tc>
      </w:tr>
      <w:tr w:rsidR="00EB5E55" w:rsidTr="002C64A1">
        <w:tc>
          <w:tcPr>
            <w:tcW w:w="1226" w:type="dxa"/>
          </w:tcPr>
          <w:p w:rsidR="00EB5E55" w:rsidRDefault="00EB5E55" w:rsidP="002C64A1">
            <w:pPr>
              <w:pStyle w:val="OdsStandard"/>
              <w:ind w:left="0"/>
              <w:jc w:val="center"/>
            </w:pPr>
            <w:r>
              <w:t>‘85’</w:t>
            </w:r>
          </w:p>
        </w:tc>
        <w:tc>
          <w:tcPr>
            <w:tcW w:w="7984" w:type="dxa"/>
          </w:tcPr>
          <w:p w:rsidR="00EB5E55" w:rsidRDefault="00EB5E55" w:rsidP="002C64A1">
            <w:pPr>
              <w:pStyle w:val="OdsStandard"/>
              <w:ind w:left="0"/>
            </w:pPr>
            <w:r>
              <w:t>Security Parameters</w:t>
            </w:r>
          </w:p>
        </w:tc>
      </w:tr>
      <w:tr w:rsidR="00EB5E55" w:rsidTr="002C64A1">
        <w:tc>
          <w:tcPr>
            <w:tcW w:w="1226" w:type="dxa"/>
          </w:tcPr>
          <w:p w:rsidR="00EB5E55" w:rsidRDefault="00EB5E55" w:rsidP="002C64A1">
            <w:pPr>
              <w:pStyle w:val="OdsStandard"/>
              <w:ind w:left="0"/>
              <w:jc w:val="center"/>
            </w:pPr>
            <w:r>
              <w:t>‘86’</w:t>
            </w:r>
          </w:p>
        </w:tc>
        <w:tc>
          <w:tcPr>
            <w:tcW w:w="7984" w:type="dxa"/>
          </w:tcPr>
          <w:p w:rsidR="00EB5E55" w:rsidRDefault="00EB5E55" w:rsidP="002C64A1">
            <w:pPr>
              <w:pStyle w:val="OdsStandard"/>
              <w:ind w:left="0"/>
            </w:pPr>
            <w:r>
              <w:t>Retry Policy Parameters</w:t>
            </w:r>
          </w:p>
        </w:tc>
      </w:tr>
      <w:tr w:rsidR="00EB5E55" w:rsidTr="002C64A1">
        <w:tc>
          <w:tcPr>
            <w:tcW w:w="1226" w:type="dxa"/>
          </w:tcPr>
          <w:p w:rsidR="00EB5E55" w:rsidRDefault="00EB5E55" w:rsidP="002C64A1">
            <w:pPr>
              <w:pStyle w:val="OdsStandard"/>
              <w:ind w:left="0"/>
              <w:jc w:val="center"/>
            </w:pPr>
            <w:r>
              <w:t>‘89’</w:t>
            </w:r>
          </w:p>
        </w:tc>
        <w:tc>
          <w:tcPr>
            <w:tcW w:w="7984" w:type="dxa"/>
          </w:tcPr>
          <w:p w:rsidR="00EB5E55" w:rsidRDefault="00EB5E55" w:rsidP="002C64A1">
            <w:pPr>
              <w:pStyle w:val="OdsStandard"/>
              <w:ind w:left="0"/>
            </w:pPr>
            <w:r>
              <w:t>Admin HTTP POST Parameters</w:t>
            </w:r>
          </w:p>
        </w:tc>
      </w:tr>
    </w:tbl>
    <w:p w:rsidR="00247E94" w:rsidRDefault="00247E94" w:rsidP="00247E94">
      <w:pPr>
        <w:pStyle w:val="Heading2"/>
      </w:pPr>
      <w:bookmarkStart w:id="20" w:name="_Toc358635351"/>
      <w:r>
        <w:t>Administration Session Triggering SMS validation</w:t>
      </w:r>
      <w:bookmarkEnd w:id="20"/>
    </w:p>
    <w:p w:rsidR="005C7AC4" w:rsidRDefault="00D0467D" w:rsidP="005C7AC4">
      <w:pPr>
        <w:pStyle w:val="OdsStandard"/>
      </w:pPr>
      <w:r>
        <w:t>During validation the TLV Tag values and the length of the TLV is checked.</w:t>
      </w:r>
      <w:r w:rsidR="009E6D38">
        <w:t xml:space="preserve"> The TLV is valid, if the TLV Tag is allowed and the length of the TLV is supported. The allowed TLVs and its supported lengths are shown in table 3.1 and table 3.2.</w:t>
      </w:r>
    </w:p>
    <w:p w:rsidR="005C7AC4" w:rsidRDefault="005C7AC4" w:rsidP="005C7AC4">
      <w:pPr>
        <w:pStyle w:val="Heading1"/>
      </w:pPr>
      <w:bookmarkStart w:id="21" w:name="_Toc358635352"/>
      <w:r>
        <w:lastRenderedPageBreak/>
        <w:t>Administration Session processing and Retry management</w:t>
      </w:r>
      <w:bookmarkEnd w:id="21"/>
    </w:p>
    <w:p w:rsidR="0070100E" w:rsidRDefault="000132DC" w:rsidP="005C7AC4">
      <w:pPr>
        <w:pStyle w:val="OdsStandard"/>
      </w:pPr>
      <w:r>
        <w:t>The OMA-SCWS and the GP v2.2 Amendment B Admin Agents define that a Card I</w:t>
      </w:r>
      <w:r>
        <w:t>s</w:t>
      </w:r>
      <w:r>
        <w:t>suer specific Retry Policy should be used, if some communication error occurs during processing of an Administration Session. Such Retry Policy should try to reconnect to continue the Administration Session. Both specifications define optional and mandatory features of a Retry Policy that could</w:t>
      </w:r>
      <w:r w:rsidR="00210CB8">
        <w:t>,</w:t>
      </w:r>
      <w:r>
        <w:t xml:space="preserve"> </w:t>
      </w:r>
      <w:r w:rsidR="00FE22D8" w:rsidRPr="00FE22D8">
        <w:t xml:space="preserve">respectively </w:t>
      </w:r>
      <w:r>
        <w:t>have to be fulfilled</w:t>
      </w:r>
      <w:r w:rsidR="00FE22D8">
        <w:t xml:space="preserve"> (see </w:t>
      </w:r>
      <w:r w:rsidR="0070100E">
        <w:t xml:space="preserve">[OMA-SCWS] </w:t>
      </w:r>
      <w:r w:rsidR="00FE22D8">
        <w:t xml:space="preserve">section </w:t>
      </w:r>
      <w:r w:rsidR="0070100E" w:rsidRPr="0070100E">
        <w:t>13.3.2.8 Retry management</w:t>
      </w:r>
      <w:r w:rsidR="0070100E">
        <w:t xml:space="preserve"> and [GP v2.2 Amendment B] section 3.5 Retry Policy</w:t>
      </w:r>
      <w:r w:rsidR="00FE22D8">
        <w:t>)</w:t>
      </w:r>
      <w:r>
        <w:t>.</w:t>
      </w:r>
    </w:p>
    <w:p w:rsidR="0070100E" w:rsidRDefault="0070100E" w:rsidP="005C7AC4">
      <w:pPr>
        <w:pStyle w:val="OdsStandard"/>
      </w:pPr>
    </w:p>
    <w:p w:rsidR="00FA53D9" w:rsidRDefault="00FA53D9" w:rsidP="005C7AC4">
      <w:pPr>
        <w:pStyle w:val="OdsStandard"/>
      </w:pPr>
      <w:r>
        <w:t>Both Retry Policies define usual Errors, where a re-establishment of the interrupted connection should be processed as long as retries are left and fatal Errors, where the A</w:t>
      </w:r>
      <w:r w:rsidRPr="00FA53D9">
        <w:t xml:space="preserve">dministration </w:t>
      </w:r>
      <w:r>
        <w:t>S</w:t>
      </w:r>
      <w:r w:rsidRPr="00FA53D9">
        <w:t>ession has immediately be discarded.</w:t>
      </w:r>
      <w:r w:rsidR="00C5150F">
        <w:t xml:space="preserve"> The </w:t>
      </w:r>
      <w:proofErr w:type="spellStart"/>
      <w:r w:rsidR="00C5150F">
        <w:t>Morpho</w:t>
      </w:r>
      <w:proofErr w:type="spellEnd"/>
      <w:r w:rsidR="00C5150F">
        <w:t xml:space="preserve"> Cards Admin Agents behaviour on Errors is defined in Table 4.1 Error handling during Retry ma</w:t>
      </w:r>
      <w:r w:rsidR="00C5150F">
        <w:t>n</w:t>
      </w:r>
      <w:r w:rsidR="00C5150F">
        <w:t>agement.</w:t>
      </w:r>
    </w:p>
    <w:p w:rsidR="00C5150F" w:rsidRDefault="00C5150F" w:rsidP="005C7AC4">
      <w:pPr>
        <w:pStyle w:val="OdsStandard"/>
      </w:pPr>
    </w:p>
    <w:p w:rsidR="00847F9C" w:rsidRDefault="00847F9C" w:rsidP="00847F9C">
      <w:pPr>
        <w:pStyle w:val="OdsStandard"/>
        <w:spacing w:after="120"/>
        <w:jc w:val="center"/>
      </w:pPr>
      <w:r>
        <w:t>Table 4.1</w:t>
      </w:r>
      <w:r w:rsidR="00977D00">
        <w:t>:</w:t>
      </w:r>
      <w:r>
        <w:t xml:space="preserve"> Error handling during Retry management</w:t>
      </w:r>
    </w:p>
    <w:tbl>
      <w:tblPr>
        <w:tblW w:w="8530" w:type="dxa"/>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2108"/>
        <w:gridCol w:w="1227"/>
        <w:gridCol w:w="2027"/>
      </w:tblGrid>
      <w:tr w:rsidR="00847F9C" w:rsidTr="002C64A1">
        <w:tc>
          <w:tcPr>
            <w:tcW w:w="3168" w:type="dxa"/>
          </w:tcPr>
          <w:p w:rsidR="00C5150F" w:rsidRPr="002C64A1" w:rsidRDefault="00C5150F" w:rsidP="002C64A1">
            <w:pPr>
              <w:pStyle w:val="OdsStandard"/>
              <w:ind w:left="0"/>
              <w:rPr>
                <w:b/>
                <w:sz w:val="20"/>
              </w:rPr>
            </w:pPr>
            <w:r w:rsidRPr="002C64A1">
              <w:rPr>
                <w:b/>
                <w:sz w:val="20"/>
              </w:rPr>
              <w:t>Error Type Name</w:t>
            </w:r>
          </w:p>
        </w:tc>
        <w:tc>
          <w:tcPr>
            <w:tcW w:w="2108" w:type="dxa"/>
          </w:tcPr>
          <w:p w:rsidR="00C30FD9" w:rsidRPr="002C64A1" w:rsidRDefault="00C5150F" w:rsidP="002C64A1">
            <w:pPr>
              <w:pStyle w:val="OdsStandard"/>
              <w:ind w:left="0"/>
              <w:jc w:val="center"/>
              <w:rPr>
                <w:b/>
                <w:sz w:val="20"/>
              </w:rPr>
            </w:pPr>
            <w:r w:rsidRPr="002C64A1">
              <w:rPr>
                <w:b/>
                <w:sz w:val="20"/>
              </w:rPr>
              <w:t xml:space="preserve">Process Retry </w:t>
            </w:r>
          </w:p>
          <w:p w:rsidR="00C5150F" w:rsidRPr="002C64A1" w:rsidRDefault="00C5150F" w:rsidP="002C64A1">
            <w:pPr>
              <w:pStyle w:val="OdsStandard"/>
              <w:ind w:left="0"/>
              <w:jc w:val="center"/>
              <w:rPr>
                <w:b/>
                <w:sz w:val="20"/>
              </w:rPr>
            </w:pPr>
            <w:r w:rsidRPr="002C64A1">
              <w:rPr>
                <w:b/>
                <w:sz w:val="20"/>
              </w:rPr>
              <w:t>Policy</w:t>
            </w:r>
          </w:p>
        </w:tc>
        <w:tc>
          <w:tcPr>
            <w:tcW w:w="1227" w:type="dxa"/>
          </w:tcPr>
          <w:p w:rsidR="00C30FD9" w:rsidRPr="002C64A1" w:rsidRDefault="00C5150F" w:rsidP="002C64A1">
            <w:pPr>
              <w:pStyle w:val="OdsStandard"/>
              <w:ind w:left="0"/>
              <w:jc w:val="center"/>
              <w:rPr>
                <w:b/>
                <w:sz w:val="20"/>
              </w:rPr>
            </w:pPr>
            <w:r w:rsidRPr="002C64A1">
              <w:rPr>
                <w:b/>
                <w:sz w:val="20"/>
              </w:rPr>
              <w:t xml:space="preserve">Fatal </w:t>
            </w:r>
          </w:p>
          <w:p w:rsidR="00C5150F" w:rsidRPr="002C64A1" w:rsidRDefault="00C5150F" w:rsidP="002C64A1">
            <w:pPr>
              <w:pStyle w:val="OdsStandard"/>
              <w:ind w:left="0"/>
              <w:jc w:val="center"/>
              <w:rPr>
                <w:b/>
                <w:sz w:val="20"/>
              </w:rPr>
            </w:pPr>
            <w:r w:rsidRPr="002C64A1">
              <w:rPr>
                <w:b/>
                <w:sz w:val="20"/>
              </w:rPr>
              <w:t>Error</w:t>
            </w:r>
          </w:p>
        </w:tc>
        <w:tc>
          <w:tcPr>
            <w:tcW w:w="2027" w:type="dxa"/>
          </w:tcPr>
          <w:p w:rsidR="00C30FD9" w:rsidRPr="002C64A1" w:rsidRDefault="00C5150F" w:rsidP="002C64A1">
            <w:pPr>
              <w:pStyle w:val="OdsStandard"/>
              <w:ind w:left="0"/>
              <w:jc w:val="center"/>
              <w:rPr>
                <w:b/>
                <w:sz w:val="20"/>
              </w:rPr>
            </w:pPr>
            <w:r w:rsidRPr="002C64A1">
              <w:rPr>
                <w:b/>
                <w:sz w:val="20"/>
              </w:rPr>
              <w:t xml:space="preserve">Send Failure </w:t>
            </w:r>
          </w:p>
          <w:p w:rsidR="00C5150F" w:rsidRPr="002C64A1" w:rsidRDefault="00C5150F" w:rsidP="002C64A1">
            <w:pPr>
              <w:pStyle w:val="OdsStandard"/>
              <w:ind w:left="0"/>
              <w:jc w:val="center"/>
              <w:rPr>
                <w:b/>
                <w:sz w:val="20"/>
              </w:rPr>
            </w:pPr>
            <w:r w:rsidRPr="002C64A1">
              <w:rPr>
                <w:b/>
                <w:sz w:val="20"/>
              </w:rPr>
              <w:t>Report</w:t>
            </w:r>
          </w:p>
        </w:tc>
      </w:tr>
      <w:tr w:rsidR="00847F9C" w:rsidTr="002C64A1">
        <w:tc>
          <w:tcPr>
            <w:tcW w:w="3168" w:type="dxa"/>
          </w:tcPr>
          <w:p w:rsidR="00C5150F" w:rsidRPr="002C64A1" w:rsidRDefault="00C5150F" w:rsidP="002C64A1">
            <w:pPr>
              <w:pStyle w:val="OdsStandard"/>
              <w:ind w:left="0"/>
              <w:rPr>
                <w:sz w:val="20"/>
              </w:rPr>
            </w:pPr>
            <w:r w:rsidRPr="002C64A1">
              <w:rPr>
                <w:sz w:val="20"/>
              </w:rPr>
              <w:t>Technical Problem</w:t>
            </w:r>
          </w:p>
        </w:tc>
        <w:tc>
          <w:tcPr>
            <w:tcW w:w="2108" w:type="dxa"/>
          </w:tcPr>
          <w:p w:rsidR="00C5150F" w:rsidRPr="002C64A1" w:rsidRDefault="00210CB8" w:rsidP="002C64A1">
            <w:pPr>
              <w:pStyle w:val="OdsStandard"/>
              <w:ind w:left="0"/>
              <w:jc w:val="center"/>
              <w:rPr>
                <w:sz w:val="20"/>
              </w:rPr>
            </w:pPr>
            <w:r w:rsidRPr="002C64A1">
              <w:rPr>
                <w:sz w:val="20"/>
              </w:rPr>
              <w:t>C</w:t>
            </w:r>
          </w:p>
        </w:tc>
        <w:tc>
          <w:tcPr>
            <w:tcW w:w="1227" w:type="dxa"/>
          </w:tcPr>
          <w:p w:rsidR="00C5150F" w:rsidRPr="002C64A1" w:rsidRDefault="00847F9C" w:rsidP="002C64A1">
            <w:pPr>
              <w:pStyle w:val="OdsStandard"/>
              <w:ind w:left="0"/>
              <w:jc w:val="center"/>
              <w:rPr>
                <w:sz w:val="20"/>
              </w:rPr>
            </w:pPr>
            <w:r w:rsidRPr="002C64A1">
              <w:rPr>
                <w:sz w:val="20"/>
              </w:rPr>
              <w:t>C</w:t>
            </w:r>
          </w:p>
        </w:tc>
        <w:tc>
          <w:tcPr>
            <w:tcW w:w="2027" w:type="dxa"/>
          </w:tcPr>
          <w:p w:rsidR="00C5150F" w:rsidRPr="002C64A1" w:rsidRDefault="00847F9C" w:rsidP="002C64A1">
            <w:pPr>
              <w:pStyle w:val="OdsStandard"/>
              <w:ind w:left="0"/>
              <w:jc w:val="center"/>
              <w:rPr>
                <w:sz w:val="20"/>
              </w:rPr>
            </w:pPr>
            <w:r w:rsidRPr="002C64A1">
              <w:rPr>
                <w:sz w:val="20"/>
              </w:rPr>
              <w:t>x</w:t>
            </w:r>
          </w:p>
        </w:tc>
      </w:tr>
      <w:tr w:rsidR="00847F9C" w:rsidTr="002C64A1">
        <w:tc>
          <w:tcPr>
            <w:tcW w:w="3168" w:type="dxa"/>
          </w:tcPr>
          <w:p w:rsidR="00C5150F" w:rsidRPr="002C64A1" w:rsidRDefault="00C5150F" w:rsidP="002C64A1">
            <w:pPr>
              <w:pStyle w:val="OdsStandard"/>
              <w:ind w:left="0"/>
              <w:rPr>
                <w:sz w:val="20"/>
              </w:rPr>
            </w:pPr>
            <w:r w:rsidRPr="002C64A1">
              <w:rPr>
                <w:sz w:val="20"/>
              </w:rPr>
              <w:t>Connection Establishment Failed</w:t>
            </w:r>
          </w:p>
        </w:tc>
        <w:tc>
          <w:tcPr>
            <w:tcW w:w="2108" w:type="dxa"/>
          </w:tcPr>
          <w:p w:rsidR="00C5150F" w:rsidRPr="002C64A1" w:rsidRDefault="00847F9C" w:rsidP="002C64A1">
            <w:pPr>
              <w:pStyle w:val="OdsStandard"/>
              <w:ind w:left="0"/>
              <w:jc w:val="center"/>
              <w:rPr>
                <w:sz w:val="20"/>
              </w:rPr>
            </w:pPr>
            <w:r w:rsidRPr="002C64A1">
              <w:rPr>
                <w:sz w:val="20"/>
              </w:rPr>
              <w:t>x</w:t>
            </w:r>
          </w:p>
        </w:tc>
        <w:tc>
          <w:tcPr>
            <w:tcW w:w="1227" w:type="dxa"/>
          </w:tcPr>
          <w:p w:rsidR="00C5150F" w:rsidRPr="002C64A1" w:rsidRDefault="00847F9C" w:rsidP="002C64A1">
            <w:pPr>
              <w:pStyle w:val="OdsStandard"/>
              <w:ind w:left="0"/>
              <w:jc w:val="center"/>
              <w:rPr>
                <w:sz w:val="20"/>
              </w:rPr>
            </w:pPr>
            <w:r w:rsidRPr="002C64A1">
              <w:rPr>
                <w:sz w:val="20"/>
              </w:rPr>
              <w:t>x</w:t>
            </w:r>
          </w:p>
        </w:tc>
        <w:tc>
          <w:tcPr>
            <w:tcW w:w="2027" w:type="dxa"/>
          </w:tcPr>
          <w:p w:rsidR="00C5150F" w:rsidRPr="002C64A1" w:rsidRDefault="00847F9C" w:rsidP="002C64A1">
            <w:pPr>
              <w:pStyle w:val="OdsStandard"/>
              <w:ind w:left="0"/>
              <w:jc w:val="center"/>
              <w:rPr>
                <w:sz w:val="20"/>
              </w:rPr>
            </w:pPr>
            <w:r w:rsidRPr="002C64A1">
              <w:rPr>
                <w:sz w:val="20"/>
              </w:rPr>
              <w:t>x</w:t>
            </w:r>
          </w:p>
        </w:tc>
      </w:tr>
      <w:tr w:rsidR="00847F9C" w:rsidTr="002C64A1">
        <w:tc>
          <w:tcPr>
            <w:tcW w:w="3168" w:type="dxa"/>
          </w:tcPr>
          <w:p w:rsidR="00C5150F" w:rsidRPr="002C64A1" w:rsidRDefault="00C5150F" w:rsidP="002C64A1">
            <w:pPr>
              <w:pStyle w:val="OdsStandard"/>
              <w:ind w:left="0"/>
              <w:rPr>
                <w:sz w:val="20"/>
              </w:rPr>
            </w:pPr>
            <w:r w:rsidRPr="002C64A1">
              <w:rPr>
                <w:sz w:val="20"/>
              </w:rPr>
              <w:t>TLS Error</w:t>
            </w:r>
          </w:p>
        </w:tc>
        <w:tc>
          <w:tcPr>
            <w:tcW w:w="2108" w:type="dxa"/>
          </w:tcPr>
          <w:p w:rsidR="00C5150F" w:rsidRPr="002C64A1" w:rsidRDefault="00847F9C" w:rsidP="002C64A1">
            <w:pPr>
              <w:pStyle w:val="OdsStandard"/>
              <w:ind w:left="0"/>
              <w:jc w:val="center"/>
              <w:rPr>
                <w:sz w:val="20"/>
              </w:rPr>
            </w:pPr>
            <w:r w:rsidRPr="002C64A1">
              <w:rPr>
                <w:sz w:val="20"/>
              </w:rPr>
              <w:t>-</w:t>
            </w:r>
          </w:p>
        </w:tc>
        <w:tc>
          <w:tcPr>
            <w:tcW w:w="1227" w:type="dxa"/>
          </w:tcPr>
          <w:p w:rsidR="00C5150F" w:rsidRPr="002C64A1" w:rsidRDefault="00847F9C" w:rsidP="002C64A1">
            <w:pPr>
              <w:pStyle w:val="OdsStandard"/>
              <w:ind w:left="0"/>
              <w:jc w:val="center"/>
              <w:rPr>
                <w:sz w:val="20"/>
              </w:rPr>
            </w:pPr>
            <w:r w:rsidRPr="002C64A1">
              <w:rPr>
                <w:sz w:val="20"/>
              </w:rPr>
              <w:t>x</w:t>
            </w:r>
          </w:p>
        </w:tc>
        <w:tc>
          <w:tcPr>
            <w:tcW w:w="2027" w:type="dxa"/>
          </w:tcPr>
          <w:p w:rsidR="00C5150F" w:rsidRPr="002C64A1" w:rsidRDefault="00847F9C" w:rsidP="002C64A1">
            <w:pPr>
              <w:pStyle w:val="OdsStandard"/>
              <w:ind w:left="0"/>
              <w:jc w:val="center"/>
              <w:rPr>
                <w:sz w:val="20"/>
              </w:rPr>
            </w:pPr>
            <w:r w:rsidRPr="002C64A1">
              <w:rPr>
                <w:sz w:val="20"/>
              </w:rPr>
              <w:t>x</w:t>
            </w:r>
          </w:p>
        </w:tc>
      </w:tr>
      <w:tr w:rsidR="00847F9C" w:rsidTr="002C64A1">
        <w:tc>
          <w:tcPr>
            <w:tcW w:w="3168" w:type="dxa"/>
          </w:tcPr>
          <w:p w:rsidR="00C5150F" w:rsidRPr="002C64A1" w:rsidRDefault="00C5150F" w:rsidP="002C64A1">
            <w:pPr>
              <w:pStyle w:val="OdsStandard"/>
              <w:ind w:left="0"/>
              <w:rPr>
                <w:sz w:val="20"/>
              </w:rPr>
            </w:pPr>
            <w:r w:rsidRPr="002C64A1">
              <w:rPr>
                <w:sz w:val="20"/>
              </w:rPr>
              <w:t>Connection Lost</w:t>
            </w:r>
          </w:p>
        </w:tc>
        <w:tc>
          <w:tcPr>
            <w:tcW w:w="2108" w:type="dxa"/>
          </w:tcPr>
          <w:p w:rsidR="00C5150F" w:rsidRPr="002C64A1" w:rsidRDefault="00847F9C" w:rsidP="002C64A1">
            <w:pPr>
              <w:pStyle w:val="OdsStandard"/>
              <w:ind w:left="0"/>
              <w:jc w:val="center"/>
              <w:rPr>
                <w:sz w:val="20"/>
              </w:rPr>
            </w:pPr>
            <w:r w:rsidRPr="002C64A1">
              <w:rPr>
                <w:sz w:val="20"/>
              </w:rPr>
              <w:t>x</w:t>
            </w:r>
          </w:p>
        </w:tc>
        <w:tc>
          <w:tcPr>
            <w:tcW w:w="1227" w:type="dxa"/>
          </w:tcPr>
          <w:p w:rsidR="00C5150F" w:rsidRPr="002C64A1" w:rsidRDefault="00847F9C" w:rsidP="002C64A1">
            <w:pPr>
              <w:pStyle w:val="OdsStandard"/>
              <w:ind w:left="0"/>
              <w:jc w:val="center"/>
              <w:rPr>
                <w:sz w:val="20"/>
              </w:rPr>
            </w:pPr>
            <w:r w:rsidRPr="002C64A1">
              <w:rPr>
                <w:sz w:val="20"/>
              </w:rPr>
              <w:t>x</w:t>
            </w:r>
          </w:p>
        </w:tc>
        <w:tc>
          <w:tcPr>
            <w:tcW w:w="2027" w:type="dxa"/>
          </w:tcPr>
          <w:p w:rsidR="00C5150F" w:rsidRPr="002C64A1" w:rsidRDefault="00847F9C" w:rsidP="002C64A1">
            <w:pPr>
              <w:pStyle w:val="OdsStandard"/>
              <w:ind w:left="0"/>
              <w:jc w:val="center"/>
              <w:rPr>
                <w:sz w:val="20"/>
              </w:rPr>
            </w:pPr>
            <w:r w:rsidRPr="002C64A1">
              <w:rPr>
                <w:sz w:val="20"/>
              </w:rPr>
              <w:t>x</w:t>
            </w:r>
          </w:p>
        </w:tc>
      </w:tr>
      <w:tr w:rsidR="00847F9C" w:rsidTr="002C64A1">
        <w:tc>
          <w:tcPr>
            <w:tcW w:w="3168" w:type="dxa"/>
          </w:tcPr>
          <w:p w:rsidR="00C5150F" w:rsidRPr="002C64A1" w:rsidRDefault="00C5150F" w:rsidP="002C64A1">
            <w:pPr>
              <w:pStyle w:val="OdsStandard"/>
              <w:ind w:left="0"/>
              <w:rPr>
                <w:sz w:val="20"/>
              </w:rPr>
            </w:pPr>
            <w:r w:rsidRPr="002C64A1">
              <w:rPr>
                <w:sz w:val="20"/>
              </w:rPr>
              <w:t>Remote Administration Server Error</w:t>
            </w:r>
          </w:p>
        </w:tc>
        <w:tc>
          <w:tcPr>
            <w:tcW w:w="2108" w:type="dxa"/>
          </w:tcPr>
          <w:p w:rsidR="00C5150F" w:rsidRPr="002C64A1" w:rsidRDefault="00847F9C" w:rsidP="002C64A1">
            <w:pPr>
              <w:pStyle w:val="OdsStandard"/>
              <w:ind w:left="0"/>
              <w:jc w:val="center"/>
              <w:rPr>
                <w:sz w:val="20"/>
              </w:rPr>
            </w:pPr>
            <w:r w:rsidRPr="002C64A1">
              <w:rPr>
                <w:sz w:val="20"/>
              </w:rPr>
              <w:t>x</w:t>
            </w:r>
          </w:p>
        </w:tc>
        <w:tc>
          <w:tcPr>
            <w:tcW w:w="1227" w:type="dxa"/>
          </w:tcPr>
          <w:p w:rsidR="00C5150F" w:rsidRPr="002C64A1" w:rsidRDefault="00847F9C" w:rsidP="002C64A1">
            <w:pPr>
              <w:pStyle w:val="OdsStandard"/>
              <w:ind w:left="0"/>
              <w:jc w:val="center"/>
              <w:rPr>
                <w:sz w:val="20"/>
              </w:rPr>
            </w:pPr>
            <w:r w:rsidRPr="002C64A1">
              <w:rPr>
                <w:sz w:val="20"/>
              </w:rPr>
              <w:t>x</w:t>
            </w:r>
          </w:p>
        </w:tc>
        <w:tc>
          <w:tcPr>
            <w:tcW w:w="2027" w:type="dxa"/>
          </w:tcPr>
          <w:p w:rsidR="00C5150F" w:rsidRPr="002C64A1" w:rsidRDefault="00847F9C" w:rsidP="002C64A1">
            <w:pPr>
              <w:pStyle w:val="OdsStandard"/>
              <w:ind w:left="0"/>
              <w:jc w:val="center"/>
              <w:rPr>
                <w:sz w:val="20"/>
              </w:rPr>
            </w:pPr>
            <w:r w:rsidRPr="002C64A1">
              <w:rPr>
                <w:sz w:val="20"/>
              </w:rPr>
              <w:t>x</w:t>
            </w:r>
          </w:p>
        </w:tc>
      </w:tr>
    </w:tbl>
    <w:p w:rsidR="00FA53D9" w:rsidRDefault="00FA53D9" w:rsidP="005C7AC4">
      <w:pPr>
        <w:pStyle w:val="OdsStandard"/>
      </w:pPr>
    </w:p>
    <w:p w:rsidR="00847F9C" w:rsidRDefault="00847F9C" w:rsidP="005C7AC4">
      <w:pPr>
        <w:pStyle w:val="OdsStandard"/>
      </w:pPr>
      <w:r>
        <w:t xml:space="preserve">C: Error </w:t>
      </w:r>
      <w:r w:rsidR="00210CB8">
        <w:t xml:space="preserve">is </w:t>
      </w:r>
      <w:r>
        <w:t>Fatal</w:t>
      </w:r>
      <w:r w:rsidR="00210CB8">
        <w:t xml:space="preserve"> in the following cases. Otherwise it is a usual Error, where the Retry Policy will be processed</w:t>
      </w:r>
      <w:r>
        <w:t>:</w:t>
      </w:r>
    </w:p>
    <w:p w:rsidR="00847F9C" w:rsidRDefault="00847F9C" w:rsidP="00847F9C">
      <w:pPr>
        <w:pStyle w:val="OdsStandard"/>
        <w:numPr>
          <w:ilvl w:val="0"/>
          <w:numId w:val="8"/>
        </w:numPr>
      </w:pPr>
      <w:r>
        <w:t xml:space="preserve">If HTTP POST Response validation failed (see figure 4.11 </w:t>
      </w:r>
      <w:r w:rsidRPr="00847F9C">
        <w:t>HTTP POST Response processing</w:t>
      </w:r>
      <w:r>
        <w:t>)</w:t>
      </w:r>
    </w:p>
    <w:p w:rsidR="00847F9C" w:rsidRDefault="00847F9C" w:rsidP="00847F9C">
      <w:pPr>
        <w:pStyle w:val="OdsStandard"/>
        <w:numPr>
          <w:ilvl w:val="0"/>
          <w:numId w:val="8"/>
        </w:numPr>
      </w:pPr>
      <w:r>
        <w:t>If unexpected Error occurs (</w:t>
      </w:r>
      <w:r w:rsidR="00C30FD9">
        <w:t xml:space="preserve">see figure </w:t>
      </w:r>
      <w:r w:rsidR="00C30FD9" w:rsidRPr="00C30FD9">
        <w:t>4.3 Timer Management and 4.9 Start Next Admin Session</w:t>
      </w:r>
      <w:r>
        <w:t>)</w:t>
      </w:r>
    </w:p>
    <w:p w:rsidR="00847F9C" w:rsidRDefault="00847F9C" w:rsidP="005C7AC4">
      <w:pPr>
        <w:pStyle w:val="OdsStandard"/>
      </w:pPr>
    </w:p>
    <w:p w:rsidR="00EE6814" w:rsidRPr="00DE69CD" w:rsidRDefault="00DE69CD" w:rsidP="005C7AC4">
      <w:pPr>
        <w:pStyle w:val="OdsStandard"/>
      </w:pPr>
      <w:r w:rsidRPr="00DE69CD">
        <w:t>An Administration Session is based on Proactive Toolkit commands. Proactive Toolkit commands can also be used by other Toolkit application on card</w:t>
      </w:r>
      <w:r>
        <w:t xml:space="preserve"> then the Admin Agent</w:t>
      </w:r>
      <w:r w:rsidRPr="00DE69CD">
        <w:t xml:space="preserve">. </w:t>
      </w:r>
      <w:r w:rsidR="004E329B">
        <w:t xml:space="preserve">The </w:t>
      </w:r>
      <w:r w:rsidRPr="00DE69CD">
        <w:t>usage of Proactive Toolkit commands from</w:t>
      </w:r>
      <w:r w:rsidR="004E329B">
        <w:t xml:space="preserve"> more then one</w:t>
      </w:r>
      <w:r w:rsidRPr="00DE69CD">
        <w:t xml:space="preserve"> Toolkit applic</w:t>
      </w:r>
      <w:r w:rsidRPr="00DE69CD">
        <w:t>a</w:t>
      </w:r>
      <w:r w:rsidRPr="00DE69CD">
        <w:t>tions at the same time is called Concurrency. Therefore the Admin Agent imple</w:t>
      </w:r>
      <w:r w:rsidR="004E329B">
        <w:t>ments a</w:t>
      </w:r>
      <w:r w:rsidRPr="00DE69CD">
        <w:t xml:space="preserve"> Concurrency management. </w:t>
      </w:r>
    </w:p>
    <w:p w:rsidR="00DE69CD" w:rsidRDefault="00DE69CD" w:rsidP="005C7AC4">
      <w:pPr>
        <w:pStyle w:val="OdsStandard"/>
      </w:pPr>
    </w:p>
    <w:p w:rsidR="005C5848" w:rsidRDefault="00556175" w:rsidP="005C7AC4">
      <w:pPr>
        <w:pStyle w:val="OdsStandard"/>
      </w:pPr>
      <w:r>
        <w:t xml:space="preserve">In the </w:t>
      </w:r>
      <w:r w:rsidRPr="00DE69CD">
        <w:t>Concurrency management</w:t>
      </w:r>
      <w:r>
        <w:t xml:space="preserve"> the Admin Agent checks the Proactive Handler avai</w:t>
      </w:r>
      <w:r>
        <w:t>l</w:t>
      </w:r>
      <w:r>
        <w:t xml:space="preserve">ability. If the Proactive Handler is not available, then a trigger of the next availability of the Proactive Handler is requested by the card operating system. The </w:t>
      </w:r>
      <w:r w:rsidRPr="00DE69CD">
        <w:t>Concurrency management</w:t>
      </w:r>
      <w:r>
        <w:t xml:space="preserve"> for the Admin Agent is implemented for all Proactive Toolkit commands listed in table 4.2.</w:t>
      </w:r>
    </w:p>
    <w:p w:rsidR="00AF1CF0" w:rsidRDefault="00AF1CF0" w:rsidP="005C7AC4">
      <w:pPr>
        <w:pStyle w:val="OdsStandard"/>
      </w:pPr>
    </w:p>
    <w:p w:rsidR="005C5848" w:rsidRDefault="00556175" w:rsidP="005C7AC4">
      <w:pPr>
        <w:pStyle w:val="OdsStandard"/>
      </w:pPr>
      <w:r>
        <w:t>Please note that</w:t>
      </w:r>
      <w:r w:rsidR="00CC025A">
        <w:t xml:space="preserve"> </w:t>
      </w:r>
      <w:r w:rsidR="00AF1CF0">
        <w:t xml:space="preserve">other Toolkit applications that run in parallel to the Admin Agent should implement </w:t>
      </w:r>
      <w:r w:rsidR="00A67215">
        <w:t>a</w:t>
      </w:r>
      <w:r w:rsidR="00AF1CF0">
        <w:t xml:space="preserve"> </w:t>
      </w:r>
      <w:r w:rsidR="00AF1CF0" w:rsidRPr="00DE69CD">
        <w:t>Concurrency management</w:t>
      </w:r>
      <w:r w:rsidR="00AF1CF0">
        <w:t xml:space="preserve"> for used Proactive Toolkit commands to manage the unavailability of the Proactive Handler.</w:t>
      </w:r>
    </w:p>
    <w:p w:rsidR="00556175" w:rsidRDefault="00556175" w:rsidP="005C7AC4">
      <w:pPr>
        <w:pStyle w:val="OdsStandard"/>
      </w:pPr>
    </w:p>
    <w:p w:rsidR="00EE6814" w:rsidRDefault="00693F3D" w:rsidP="00693F3D">
      <w:pPr>
        <w:pStyle w:val="OdsStandard"/>
        <w:spacing w:after="120"/>
        <w:jc w:val="center"/>
      </w:pPr>
      <w:r>
        <w:t>Table 4.2</w:t>
      </w:r>
      <w:r w:rsidR="00977D00">
        <w:t>:</w:t>
      </w:r>
      <w:r>
        <w:t xml:space="preserve"> Proactive </w:t>
      </w:r>
      <w:r w:rsidR="00DE69CD">
        <w:t xml:space="preserve">Toolkit </w:t>
      </w:r>
      <w:r>
        <w:t>commands Concurrency management</w:t>
      </w:r>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90"/>
        <w:gridCol w:w="2940"/>
      </w:tblGrid>
      <w:tr w:rsidR="00EE6814" w:rsidTr="002C64A1">
        <w:tc>
          <w:tcPr>
            <w:tcW w:w="5590" w:type="dxa"/>
          </w:tcPr>
          <w:p w:rsidR="00EE6814" w:rsidRPr="002C64A1" w:rsidRDefault="00EE6814" w:rsidP="002C64A1">
            <w:pPr>
              <w:pStyle w:val="OdsStandard"/>
              <w:ind w:left="0"/>
              <w:rPr>
                <w:b/>
              </w:rPr>
            </w:pPr>
            <w:r w:rsidRPr="002C64A1">
              <w:rPr>
                <w:b/>
              </w:rPr>
              <w:t xml:space="preserve">Proactive </w:t>
            </w:r>
            <w:r w:rsidR="00DE69CD" w:rsidRPr="002C64A1">
              <w:rPr>
                <w:b/>
              </w:rPr>
              <w:t xml:space="preserve">Toolkit </w:t>
            </w:r>
            <w:r w:rsidR="00757F72" w:rsidRPr="002C64A1">
              <w:rPr>
                <w:b/>
              </w:rPr>
              <w:t>C</w:t>
            </w:r>
            <w:r w:rsidRPr="002C64A1">
              <w:rPr>
                <w:b/>
              </w:rPr>
              <w:t xml:space="preserve">ommand </w:t>
            </w:r>
            <w:r w:rsidR="00757F72" w:rsidRPr="002C64A1">
              <w:rPr>
                <w:b/>
              </w:rPr>
              <w:t>N</w:t>
            </w:r>
            <w:r w:rsidRPr="002C64A1">
              <w:rPr>
                <w:b/>
              </w:rPr>
              <w:t>ame</w:t>
            </w:r>
          </w:p>
        </w:tc>
        <w:tc>
          <w:tcPr>
            <w:tcW w:w="2940" w:type="dxa"/>
          </w:tcPr>
          <w:p w:rsidR="00EE6814" w:rsidRPr="002C64A1" w:rsidRDefault="00EE6814" w:rsidP="002C64A1">
            <w:pPr>
              <w:pStyle w:val="OdsStandard"/>
              <w:ind w:left="0"/>
              <w:jc w:val="center"/>
              <w:rPr>
                <w:b/>
              </w:rPr>
            </w:pPr>
            <w:r w:rsidRPr="002C64A1">
              <w:rPr>
                <w:b/>
              </w:rPr>
              <w:t>Concurrency handling</w:t>
            </w:r>
          </w:p>
        </w:tc>
      </w:tr>
      <w:tr w:rsidR="00EE6814" w:rsidTr="002C64A1">
        <w:tc>
          <w:tcPr>
            <w:tcW w:w="5590" w:type="dxa"/>
          </w:tcPr>
          <w:p w:rsidR="00EE6814" w:rsidRDefault="00EE6814" w:rsidP="002C64A1">
            <w:pPr>
              <w:pStyle w:val="OdsStandard"/>
              <w:ind w:left="0"/>
            </w:pPr>
            <w:r>
              <w:t>Open Channel</w:t>
            </w:r>
          </w:p>
        </w:tc>
        <w:tc>
          <w:tcPr>
            <w:tcW w:w="2940" w:type="dxa"/>
          </w:tcPr>
          <w:p w:rsidR="00EE6814" w:rsidRDefault="00693F3D" w:rsidP="002C64A1">
            <w:pPr>
              <w:pStyle w:val="OdsStandard"/>
              <w:ind w:left="0"/>
              <w:jc w:val="center"/>
            </w:pPr>
            <w:r>
              <w:t>x</w:t>
            </w:r>
          </w:p>
        </w:tc>
      </w:tr>
      <w:tr w:rsidR="00EE6814" w:rsidTr="002C64A1">
        <w:tc>
          <w:tcPr>
            <w:tcW w:w="5590" w:type="dxa"/>
          </w:tcPr>
          <w:p w:rsidR="00EE6814" w:rsidRDefault="00EE6814" w:rsidP="002C64A1">
            <w:pPr>
              <w:pStyle w:val="OdsStandard"/>
              <w:ind w:left="0"/>
            </w:pPr>
            <w:r>
              <w:t>Close Channel</w:t>
            </w:r>
          </w:p>
        </w:tc>
        <w:tc>
          <w:tcPr>
            <w:tcW w:w="2940" w:type="dxa"/>
          </w:tcPr>
          <w:p w:rsidR="00EE6814" w:rsidRDefault="00693F3D" w:rsidP="002C64A1">
            <w:pPr>
              <w:pStyle w:val="OdsStandard"/>
              <w:ind w:left="0"/>
              <w:jc w:val="center"/>
            </w:pPr>
            <w:r>
              <w:t>x</w:t>
            </w:r>
          </w:p>
        </w:tc>
      </w:tr>
      <w:tr w:rsidR="00EE6814" w:rsidTr="002C64A1">
        <w:tc>
          <w:tcPr>
            <w:tcW w:w="5590" w:type="dxa"/>
          </w:tcPr>
          <w:p w:rsidR="00EE6814" w:rsidRDefault="00693F3D" w:rsidP="002C64A1">
            <w:pPr>
              <w:pStyle w:val="OdsStandard"/>
              <w:ind w:left="0"/>
            </w:pPr>
            <w:r>
              <w:lastRenderedPageBreak/>
              <w:t>Receive Data</w:t>
            </w:r>
          </w:p>
        </w:tc>
        <w:tc>
          <w:tcPr>
            <w:tcW w:w="2940" w:type="dxa"/>
          </w:tcPr>
          <w:p w:rsidR="00EE6814" w:rsidRDefault="00693F3D" w:rsidP="002C64A1">
            <w:pPr>
              <w:pStyle w:val="OdsStandard"/>
              <w:ind w:left="0"/>
              <w:jc w:val="center"/>
            </w:pPr>
            <w:r w:rsidRPr="002C64A1">
              <w:rPr>
                <w:sz w:val="20"/>
              </w:rPr>
              <w:t>x</w:t>
            </w:r>
          </w:p>
        </w:tc>
      </w:tr>
      <w:tr w:rsidR="00693F3D" w:rsidTr="002C64A1">
        <w:tc>
          <w:tcPr>
            <w:tcW w:w="5590" w:type="dxa"/>
          </w:tcPr>
          <w:p w:rsidR="00693F3D" w:rsidRDefault="00693F3D" w:rsidP="002C64A1">
            <w:pPr>
              <w:pStyle w:val="OdsStandard"/>
              <w:ind w:left="0"/>
            </w:pPr>
            <w:r>
              <w:t>Send Data</w:t>
            </w:r>
          </w:p>
        </w:tc>
        <w:tc>
          <w:tcPr>
            <w:tcW w:w="2940" w:type="dxa"/>
          </w:tcPr>
          <w:p w:rsidR="00693F3D" w:rsidRDefault="00693F3D" w:rsidP="002C64A1">
            <w:pPr>
              <w:pStyle w:val="OdsStandard"/>
              <w:ind w:left="0"/>
              <w:jc w:val="center"/>
            </w:pPr>
            <w:r w:rsidRPr="002C64A1">
              <w:rPr>
                <w:sz w:val="20"/>
              </w:rPr>
              <w:t>x</w:t>
            </w:r>
          </w:p>
        </w:tc>
      </w:tr>
      <w:tr w:rsidR="00693F3D" w:rsidTr="002C64A1">
        <w:tc>
          <w:tcPr>
            <w:tcW w:w="5590" w:type="dxa"/>
          </w:tcPr>
          <w:p w:rsidR="00693F3D" w:rsidRDefault="00693F3D" w:rsidP="002C64A1">
            <w:pPr>
              <w:pStyle w:val="OdsStandard"/>
              <w:ind w:left="0"/>
            </w:pPr>
            <w:r>
              <w:t>Timer Management (Retry Protocol)</w:t>
            </w:r>
          </w:p>
        </w:tc>
        <w:tc>
          <w:tcPr>
            <w:tcW w:w="2940" w:type="dxa"/>
          </w:tcPr>
          <w:p w:rsidR="00693F3D" w:rsidRDefault="00693F3D" w:rsidP="002C64A1">
            <w:pPr>
              <w:pStyle w:val="OdsStandard"/>
              <w:ind w:left="0"/>
              <w:jc w:val="center"/>
            </w:pPr>
            <w:r w:rsidRPr="002C64A1">
              <w:rPr>
                <w:sz w:val="20"/>
              </w:rPr>
              <w:t>-</w:t>
            </w:r>
          </w:p>
        </w:tc>
      </w:tr>
      <w:tr w:rsidR="00693F3D" w:rsidTr="002C64A1">
        <w:tc>
          <w:tcPr>
            <w:tcW w:w="5590" w:type="dxa"/>
          </w:tcPr>
          <w:p w:rsidR="00693F3D" w:rsidRDefault="00693F3D" w:rsidP="002C64A1">
            <w:pPr>
              <w:pStyle w:val="OdsStandard"/>
              <w:ind w:left="0"/>
            </w:pPr>
            <w:r>
              <w:t>Send Short Message (Administration Failure Report)</w:t>
            </w:r>
          </w:p>
        </w:tc>
        <w:tc>
          <w:tcPr>
            <w:tcW w:w="2940" w:type="dxa"/>
          </w:tcPr>
          <w:p w:rsidR="00693F3D" w:rsidRDefault="00693F3D" w:rsidP="002C64A1">
            <w:pPr>
              <w:pStyle w:val="OdsStandard"/>
              <w:ind w:left="0"/>
              <w:jc w:val="center"/>
            </w:pPr>
            <w:r>
              <w:t>-</w:t>
            </w:r>
          </w:p>
        </w:tc>
      </w:tr>
    </w:tbl>
    <w:p w:rsidR="00EE6814" w:rsidRDefault="00EE6814" w:rsidP="005C7AC4">
      <w:pPr>
        <w:pStyle w:val="OdsStandard"/>
      </w:pPr>
    </w:p>
    <w:p w:rsidR="00A67215" w:rsidRDefault="00A67215" w:rsidP="005C7AC4">
      <w:pPr>
        <w:pStyle w:val="OdsStandard"/>
      </w:pPr>
      <w:r>
        <w:t>The Admin Agent processe</w:t>
      </w:r>
      <w:r w:rsidR="00C9616D">
        <w:t>s</w:t>
      </w:r>
      <w:r>
        <w:t xml:space="preserve"> </w:t>
      </w:r>
      <w:r w:rsidR="00C9616D">
        <w:t>the requested</w:t>
      </w:r>
      <w:r>
        <w:t xml:space="preserve"> Admin session </w:t>
      </w:r>
      <w:r w:rsidR="00C9616D">
        <w:t>one by one</w:t>
      </w:r>
      <w:r>
        <w:t>.</w:t>
      </w:r>
      <w:r w:rsidR="00C9616D">
        <w:t xml:space="preserve"> During start of each session all events listed in table 4.3 will be registered for the Toolkit Registry of the owner application. These events will also be deregistered a</w:t>
      </w:r>
      <w:r w:rsidR="00060765">
        <w:t>t the end of the Admin session.</w:t>
      </w:r>
    </w:p>
    <w:p w:rsidR="00A67215" w:rsidRDefault="00A67215" w:rsidP="005C7AC4">
      <w:pPr>
        <w:pStyle w:val="OdsStandard"/>
      </w:pPr>
    </w:p>
    <w:p w:rsidR="00977D00" w:rsidRDefault="00977D00" w:rsidP="005C7AC4">
      <w:pPr>
        <w:pStyle w:val="OdsStandard"/>
      </w:pPr>
      <w:r>
        <w:t>All events listed in table 4.4 have to be registered by the owner application of the Admin session. This registration of these events will not be check by the Admin Agent and should be permanent.</w:t>
      </w:r>
    </w:p>
    <w:p w:rsidR="00977D00" w:rsidRDefault="00977D00" w:rsidP="005C7AC4">
      <w:pPr>
        <w:pStyle w:val="OdsStandard"/>
      </w:pPr>
    </w:p>
    <w:p w:rsidR="00977D00" w:rsidRDefault="00977D00" w:rsidP="00977D00">
      <w:pPr>
        <w:pStyle w:val="OdsStandard"/>
        <w:spacing w:after="120"/>
        <w:jc w:val="center"/>
      </w:pPr>
      <w:r>
        <w:t>Table 4.3: Temporary Toolkit Events used during Admin Session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10"/>
      </w:tblGrid>
      <w:tr w:rsidR="00977D00" w:rsidTr="002C64A1">
        <w:tc>
          <w:tcPr>
            <w:tcW w:w="9210" w:type="dxa"/>
          </w:tcPr>
          <w:p w:rsidR="00977D00" w:rsidRPr="002C64A1" w:rsidRDefault="00757F72" w:rsidP="002C64A1">
            <w:pPr>
              <w:pStyle w:val="OdsStandard"/>
              <w:spacing w:after="120"/>
              <w:ind w:left="0"/>
              <w:jc w:val="left"/>
              <w:rPr>
                <w:b/>
                <w:szCs w:val="22"/>
              </w:rPr>
            </w:pPr>
            <w:r w:rsidRPr="002C64A1">
              <w:rPr>
                <w:b/>
                <w:szCs w:val="22"/>
              </w:rPr>
              <w:t>Toolkit Event Name</w:t>
            </w:r>
          </w:p>
        </w:tc>
      </w:tr>
      <w:tr w:rsidR="00977D00" w:rsidTr="002C64A1">
        <w:tc>
          <w:tcPr>
            <w:tcW w:w="9210" w:type="dxa"/>
          </w:tcPr>
          <w:p w:rsidR="00977D00" w:rsidRPr="002C64A1" w:rsidRDefault="00757F72" w:rsidP="002C64A1">
            <w:pPr>
              <w:pStyle w:val="OdsStandard"/>
              <w:spacing w:after="120"/>
              <w:ind w:left="0"/>
              <w:jc w:val="left"/>
              <w:rPr>
                <w:szCs w:val="22"/>
              </w:rPr>
            </w:pPr>
            <w:r w:rsidRPr="002C64A1">
              <w:rPr>
                <w:szCs w:val="22"/>
              </w:rPr>
              <w:t>EVENT_FIRST_COMMAND_AFTER_ATR</w:t>
            </w:r>
          </w:p>
        </w:tc>
      </w:tr>
      <w:tr w:rsidR="00977D00" w:rsidTr="002C64A1">
        <w:tc>
          <w:tcPr>
            <w:tcW w:w="9210" w:type="dxa"/>
          </w:tcPr>
          <w:p w:rsidR="00977D00" w:rsidRPr="002C64A1" w:rsidRDefault="005C2447" w:rsidP="002C64A1">
            <w:pPr>
              <w:pStyle w:val="OdsStandard"/>
              <w:spacing w:after="120"/>
              <w:ind w:left="0"/>
              <w:jc w:val="left"/>
              <w:rPr>
                <w:szCs w:val="22"/>
              </w:rPr>
            </w:pPr>
            <w:r>
              <w:rPr>
                <w:szCs w:val="22"/>
              </w:rPr>
              <w:t>CFG_</w:t>
            </w:r>
            <w:r w:rsidR="00757F72" w:rsidRPr="002C64A1">
              <w:rPr>
                <w:szCs w:val="22"/>
              </w:rPr>
              <w:t>EVENT_PROFILE_DOWNLOAD</w:t>
            </w:r>
            <w:r>
              <w:rPr>
                <w:szCs w:val="22"/>
              </w:rPr>
              <w:t>_FINISHED</w:t>
            </w:r>
          </w:p>
        </w:tc>
      </w:tr>
    </w:tbl>
    <w:p w:rsidR="00977D00" w:rsidRDefault="00977D00" w:rsidP="00977D00">
      <w:pPr>
        <w:pStyle w:val="OdsStandard"/>
        <w:spacing w:after="120"/>
        <w:jc w:val="center"/>
      </w:pPr>
    </w:p>
    <w:p w:rsidR="00977D00" w:rsidRDefault="00977D00" w:rsidP="00977D00">
      <w:pPr>
        <w:pStyle w:val="OdsStandard"/>
        <w:spacing w:after="120"/>
        <w:jc w:val="center"/>
      </w:pPr>
      <w:r>
        <w:t xml:space="preserve">Table 4.4: Permanent Toolkit Events used </w:t>
      </w:r>
      <w:r w:rsidR="00757F72">
        <w:t>during Admin Session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10"/>
      </w:tblGrid>
      <w:tr w:rsidR="00977D00" w:rsidTr="002C64A1">
        <w:tc>
          <w:tcPr>
            <w:tcW w:w="9210" w:type="dxa"/>
          </w:tcPr>
          <w:p w:rsidR="00977D00" w:rsidRPr="002C64A1" w:rsidRDefault="00757F72" w:rsidP="002C64A1">
            <w:pPr>
              <w:pStyle w:val="OdsStandard"/>
              <w:spacing w:after="120"/>
              <w:ind w:left="0"/>
              <w:jc w:val="left"/>
              <w:rPr>
                <w:szCs w:val="22"/>
              </w:rPr>
            </w:pPr>
            <w:r w:rsidRPr="002C64A1">
              <w:rPr>
                <w:b/>
                <w:szCs w:val="22"/>
              </w:rPr>
              <w:t>Toolkit Event Name</w:t>
            </w:r>
          </w:p>
        </w:tc>
      </w:tr>
      <w:tr w:rsidR="00977D00" w:rsidTr="002C64A1">
        <w:tc>
          <w:tcPr>
            <w:tcW w:w="9210" w:type="dxa"/>
          </w:tcPr>
          <w:p w:rsidR="00977D00" w:rsidRPr="002C64A1" w:rsidRDefault="00757F72" w:rsidP="002C64A1">
            <w:pPr>
              <w:pStyle w:val="OdsStandard"/>
              <w:spacing w:after="120"/>
              <w:ind w:left="0"/>
              <w:jc w:val="left"/>
              <w:rPr>
                <w:szCs w:val="22"/>
              </w:rPr>
            </w:pPr>
            <w:r w:rsidRPr="002C64A1">
              <w:rPr>
                <w:szCs w:val="22"/>
              </w:rPr>
              <w:t>EVENT_FORMATTED_SMS_PP_ENV</w:t>
            </w:r>
          </w:p>
        </w:tc>
      </w:tr>
      <w:tr w:rsidR="00977D00" w:rsidTr="002C64A1">
        <w:tc>
          <w:tcPr>
            <w:tcW w:w="9210" w:type="dxa"/>
          </w:tcPr>
          <w:p w:rsidR="00977D00" w:rsidRPr="002C64A1" w:rsidRDefault="00757F72" w:rsidP="002C64A1">
            <w:pPr>
              <w:pStyle w:val="OdsStandard"/>
              <w:spacing w:after="120"/>
              <w:ind w:left="0"/>
              <w:jc w:val="left"/>
              <w:rPr>
                <w:szCs w:val="22"/>
              </w:rPr>
            </w:pPr>
            <w:r w:rsidRPr="002C64A1">
              <w:rPr>
                <w:szCs w:val="22"/>
              </w:rPr>
              <w:t>EVENT_FORMATTED_SMS_PP_UPD</w:t>
            </w:r>
          </w:p>
        </w:tc>
      </w:tr>
      <w:tr w:rsidR="00060765" w:rsidTr="002C64A1">
        <w:tc>
          <w:tcPr>
            <w:tcW w:w="9210" w:type="dxa"/>
          </w:tcPr>
          <w:p w:rsidR="00060765" w:rsidRPr="002C64A1" w:rsidRDefault="00060765" w:rsidP="002C64A1">
            <w:pPr>
              <w:pStyle w:val="OdsStandard"/>
              <w:spacing w:after="120"/>
              <w:ind w:left="0"/>
              <w:jc w:val="left"/>
              <w:rPr>
                <w:szCs w:val="22"/>
              </w:rPr>
            </w:pPr>
            <w:r w:rsidRPr="002C64A1">
              <w:rPr>
                <w:szCs w:val="22"/>
              </w:rPr>
              <w:t>EVENT_EVENT_DOWNLOAD_CHANNEL_STATUS</w:t>
            </w:r>
          </w:p>
        </w:tc>
      </w:tr>
      <w:tr w:rsidR="00060765" w:rsidTr="002C64A1">
        <w:tc>
          <w:tcPr>
            <w:tcW w:w="9210" w:type="dxa"/>
          </w:tcPr>
          <w:p w:rsidR="00060765" w:rsidRPr="002C64A1" w:rsidRDefault="00060765" w:rsidP="002C64A1">
            <w:pPr>
              <w:pStyle w:val="OdsStandard"/>
              <w:spacing w:after="120"/>
              <w:ind w:left="0"/>
              <w:jc w:val="left"/>
              <w:rPr>
                <w:szCs w:val="22"/>
              </w:rPr>
            </w:pPr>
            <w:r w:rsidRPr="002C64A1">
              <w:rPr>
                <w:szCs w:val="22"/>
              </w:rPr>
              <w:t>EVENT_EVENT_DOWNLOAD_DATA_AVAILABLE</w:t>
            </w:r>
          </w:p>
        </w:tc>
      </w:tr>
    </w:tbl>
    <w:p w:rsidR="00977D00" w:rsidRDefault="00977D00" w:rsidP="005C7AC4">
      <w:pPr>
        <w:pStyle w:val="OdsStandard"/>
      </w:pPr>
    </w:p>
    <w:p w:rsidR="005C7AC4" w:rsidRDefault="0070100E" w:rsidP="005C7AC4">
      <w:pPr>
        <w:pStyle w:val="OdsStandard"/>
      </w:pPr>
      <w:r>
        <w:t>Based on that features the behaviour of the</w:t>
      </w:r>
      <w:r w:rsidR="00FE22D8">
        <w:t xml:space="preserve"> </w:t>
      </w:r>
      <w:proofErr w:type="spellStart"/>
      <w:r w:rsidR="00FE22D8">
        <w:t>Morpho</w:t>
      </w:r>
      <w:proofErr w:type="spellEnd"/>
      <w:r w:rsidR="00FE22D8">
        <w:t xml:space="preserve"> Cards Admin Agent</w:t>
      </w:r>
      <w:r>
        <w:t>s is defined in the following figures.</w:t>
      </w:r>
    </w:p>
    <w:p w:rsidR="00741777" w:rsidRDefault="00741777" w:rsidP="005C7AC4">
      <w:pPr>
        <w:pStyle w:val="OdsStandard"/>
      </w:pPr>
    </w:p>
    <w:p w:rsidR="00FE22D8" w:rsidRDefault="0057721D" w:rsidP="0057721D">
      <w:pPr>
        <w:pStyle w:val="OdsStandard"/>
        <w:jc w:val="center"/>
      </w:pPr>
      <w:r>
        <w:object w:dxaOrig="5386" w:dyaOrig="6425">
          <v:shape id="_x0000_i1027" type="#_x0000_t75" style="width:268.85pt;height:321.2pt" o:ole="">
            <v:imagedata r:id="rId24" o:title=""/>
          </v:shape>
          <o:OLEObject Type="Embed" ProgID="Visio.Drawing.11" ShapeID="_x0000_i1027" DrawAspect="Content" ObjectID="_1465295532" r:id="rId25"/>
        </w:object>
      </w:r>
    </w:p>
    <w:p w:rsidR="0057721D" w:rsidRDefault="0057721D" w:rsidP="0057721D">
      <w:pPr>
        <w:pStyle w:val="OdsStandard"/>
        <w:jc w:val="center"/>
      </w:pPr>
      <w:r>
        <w:t>Figure 4.1: Card Reset</w:t>
      </w:r>
    </w:p>
    <w:p w:rsidR="0057721D" w:rsidRDefault="0057721D" w:rsidP="005C7AC4">
      <w:pPr>
        <w:pStyle w:val="OdsStandard"/>
      </w:pPr>
    </w:p>
    <w:p w:rsidR="0057721D" w:rsidRDefault="00210CB8" w:rsidP="005C7AC4">
      <w:pPr>
        <w:pStyle w:val="OdsStandard"/>
      </w:pPr>
      <w:r>
        <w:t>After each Card Reset all allocated Timer will be released.</w:t>
      </w:r>
    </w:p>
    <w:p w:rsidR="0057721D" w:rsidRDefault="0057721D" w:rsidP="005C7AC4">
      <w:pPr>
        <w:pStyle w:val="OdsStandard"/>
      </w:pPr>
    </w:p>
    <w:p w:rsidR="0057721D" w:rsidRDefault="0057721D" w:rsidP="0057721D">
      <w:pPr>
        <w:pStyle w:val="OdsStandard"/>
        <w:jc w:val="center"/>
      </w:pPr>
      <w:r>
        <w:object w:dxaOrig="5809" w:dyaOrig="10068">
          <v:shape id="_x0000_i1028" type="#_x0000_t75" style="width:290.8pt;height:503.55pt" o:ole="">
            <v:imagedata r:id="rId26" o:title=""/>
          </v:shape>
          <o:OLEObject Type="Embed" ProgID="Visio.Drawing.11" ShapeID="_x0000_i1028" DrawAspect="Content" ObjectID="_1465295533" r:id="rId27"/>
        </w:object>
      </w:r>
    </w:p>
    <w:p w:rsidR="0057721D" w:rsidRDefault="0057721D" w:rsidP="0057721D">
      <w:pPr>
        <w:pStyle w:val="OdsStandard"/>
        <w:jc w:val="center"/>
      </w:pPr>
      <w:r>
        <w:t>Figure 4.2: Profile Download</w:t>
      </w:r>
    </w:p>
    <w:p w:rsidR="0057721D" w:rsidRDefault="0057721D" w:rsidP="005C7AC4">
      <w:pPr>
        <w:pStyle w:val="OdsStandard"/>
      </w:pPr>
    </w:p>
    <w:p w:rsidR="00210CB8" w:rsidRDefault="00210CB8" w:rsidP="005C7AC4">
      <w:pPr>
        <w:pStyle w:val="OdsStandard"/>
      </w:pPr>
      <w:r>
        <w:t>The Profile Download will only be processed in combination with a Card Reset. Add</w:t>
      </w:r>
      <w:r>
        <w:t>i</w:t>
      </w:r>
      <w:r>
        <w:t xml:space="preserve">tional Profile Downloads will be ignored by the </w:t>
      </w:r>
      <w:proofErr w:type="spellStart"/>
      <w:r>
        <w:t>Morpho</w:t>
      </w:r>
      <w:proofErr w:type="spellEnd"/>
      <w:r>
        <w:t xml:space="preserve"> Cards Admin Agents. If an A</w:t>
      </w:r>
      <w:r>
        <w:t>d</w:t>
      </w:r>
      <w:r>
        <w:t xml:space="preserve">ministration Session was active on Card Reset, </w:t>
      </w:r>
      <w:r w:rsidR="00A3224A">
        <w:t xml:space="preserve">then the state of the connection will be reset and the Retry Management will be started </w:t>
      </w:r>
      <w:r w:rsidR="00741777">
        <w:t xml:space="preserve">and the </w:t>
      </w:r>
      <w:r w:rsidR="00A3224A">
        <w:t>re-establish</w:t>
      </w:r>
      <w:r w:rsidR="00741777">
        <w:t xml:space="preserve">ment of the </w:t>
      </w:r>
      <w:r w:rsidR="00A3224A">
        <w:t>A</w:t>
      </w:r>
      <w:r w:rsidR="00A3224A">
        <w:t>d</w:t>
      </w:r>
      <w:r w:rsidR="00A3224A">
        <w:t>ministration Session according to the Retry Policy</w:t>
      </w:r>
      <w:r w:rsidR="00741777">
        <w:t xml:space="preserve"> will be processed</w:t>
      </w:r>
      <w:r w:rsidR="00A3224A">
        <w:t>.</w:t>
      </w:r>
    </w:p>
    <w:p w:rsidR="00741777" w:rsidRDefault="00741777" w:rsidP="005C7AC4">
      <w:pPr>
        <w:pStyle w:val="OdsStandard"/>
      </w:pPr>
    </w:p>
    <w:p w:rsidR="00741777" w:rsidRDefault="00741777" w:rsidP="005C7AC4">
      <w:pPr>
        <w:pStyle w:val="OdsStandard"/>
      </w:pPr>
      <w:r>
        <w:t xml:space="preserve">For the Retry Management a timer will be used. If the Terminal does not support the </w:t>
      </w:r>
      <w:r w:rsidRPr="00DE69CD">
        <w:t xml:space="preserve">Proactive Toolkit </w:t>
      </w:r>
      <w:r>
        <w:t>command Timer Management (start, stop) or the allocation of the timer failed (e.g. all available timers already allocated by other applications), then the Retry Policy cannot be processed and the session ends with fatal error, based on tec</w:t>
      </w:r>
      <w:r>
        <w:t>h</w:t>
      </w:r>
      <w:r>
        <w:t xml:space="preserve">nical problems. </w:t>
      </w:r>
      <w:r w:rsidRPr="00695243">
        <w:t>If configured an Admin Failure Report with reason code ‘Technical Problem’ will be send.</w:t>
      </w:r>
    </w:p>
    <w:p w:rsidR="0057721D" w:rsidRDefault="0057721D" w:rsidP="0057721D">
      <w:pPr>
        <w:pStyle w:val="OdsStandard"/>
        <w:jc w:val="center"/>
      </w:pPr>
      <w:r>
        <w:object w:dxaOrig="5805" w:dyaOrig="8282">
          <v:shape id="_x0000_i1029" type="#_x0000_t75" style="width:289.85pt;height:414.7pt" o:ole="">
            <v:imagedata r:id="rId28" o:title=""/>
          </v:shape>
          <o:OLEObject Type="Embed" ProgID="Visio.Drawing.11" ShapeID="_x0000_i1029" DrawAspect="Content" ObjectID="_1465295534" r:id="rId29"/>
        </w:object>
      </w:r>
    </w:p>
    <w:p w:rsidR="0057721D" w:rsidRDefault="0057721D" w:rsidP="0057721D">
      <w:pPr>
        <w:pStyle w:val="OdsStandard"/>
        <w:jc w:val="center"/>
      </w:pPr>
      <w:r>
        <w:t>Figure 4.3: Timer Management</w:t>
      </w:r>
    </w:p>
    <w:p w:rsidR="0057721D" w:rsidRDefault="0057721D" w:rsidP="005C7AC4">
      <w:pPr>
        <w:pStyle w:val="OdsStandard"/>
      </w:pPr>
    </w:p>
    <w:p w:rsidR="00A3224A" w:rsidRDefault="00A3224A" w:rsidP="00A3224A">
      <w:pPr>
        <w:pStyle w:val="OdsStandard"/>
      </w:pPr>
      <w:r>
        <w:t>As long as retries left the Retry Management will be processed on Timer Expiration.</w:t>
      </w:r>
    </w:p>
    <w:p w:rsidR="0057721D" w:rsidRDefault="0057721D" w:rsidP="0057721D">
      <w:pPr>
        <w:pStyle w:val="OdsStandard"/>
        <w:jc w:val="center"/>
      </w:pPr>
      <w:r>
        <w:object w:dxaOrig="6397" w:dyaOrig="8777">
          <v:shape id="_x0000_i1030" type="#_x0000_t75" style="width:319.8pt;height:439pt" o:ole="">
            <v:imagedata r:id="rId30" o:title=""/>
          </v:shape>
          <o:OLEObject Type="Embed" ProgID="Visio.Drawing.11" ShapeID="_x0000_i1030" DrawAspect="Content" ObjectID="_1465295535" r:id="rId31"/>
        </w:object>
      </w:r>
    </w:p>
    <w:p w:rsidR="0057721D" w:rsidRDefault="006967D5" w:rsidP="006967D5">
      <w:pPr>
        <w:pStyle w:val="OdsStandard"/>
        <w:jc w:val="center"/>
      </w:pPr>
      <w:r>
        <w:t>Figure 4.4: Channel Status</w:t>
      </w:r>
    </w:p>
    <w:p w:rsidR="0057721D" w:rsidRDefault="0057721D" w:rsidP="005C7AC4">
      <w:pPr>
        <w:pStyle w:val="OdsStandard"/>
      </w:pPr>
    </w:p>
    <w:p w:rsidR="00A3224A" w:rsidRDefault="00A3224A" w:rsidP="005C7AC4">
      <w:pPr>
        <w:pStyle w:val="OdsStandard"/>
      </w:pPr>
      <w:r>
        <w:t>During Channel Status it will be checked, if the Connection active. If the Connection is dropped, then the Retry Management will be processed</w:t>
      </w:r>
      <w:r w:rsidR="00654AB7">
        <w:t>.</w:t>
      </w:r>
    </w:p>
    <w:p w:rsidR="00A3224A" w:rsidRDefault="00A3224A" w:rsidP="005C7AC4">
      <w:pPr>
        <w:pStyle w:val="OdsStandard"/>
      </w:pPr>
    </w:p>
    <w:p w:rsidR="0057721D" w:rsidRDefault="00EE6814" w:rsidP="006967D5">
      <w:pPr>
        <w:pStyle w:val="OdsStandard"/>
        <w:jc w:val="center"/>
      </w:pPr>
      <w:r>
        <w:object w:dxaOrig="5966" w:dyaOrig="7332">
          <v:shape id="_x0000_i1031" type="#_x0000_t75" style="width:298.3pt;height:367pt" o:ole="">
            <v:imagedata r:id="rId32" o:title=""/>
          </v:shape>
          <o:OLEObject Type="Embed" ProgID="Visio.Drawing.11" ShapeID="_x0000_i1031" DrawAspect="Content" ObjectID="_1465295536" r:id="rId33"/>
        </w:object>
      </w:r>
    </w:p>
    <w:p w:rsidR="0057721D" w:rsidRDefault="006967D5" w:rsidP="006967D5">
      <w:pPr>
        <w:pStyle w:val="OdsStandard"/>
        <w:jc w:val="center"/>
      </w:pPr>
      <w:r>
        <w:t>Figure 4.5: Data Available</w:t>
      </w:r>
    </w:p>
    <w:p w:rsidR="0057721D" w:rsidRDefault="006967D5" w:rsidP="006967D5">
      <w:pPr>
        <w:pStyle w:val="OdsStandard"/>
        <w:jc w:val="center"/>
      </w:pPr>
      <w:r>
        <w:object w:dxaOrig="8143" w:dyaOrig="11309">
          <v:shape id="_x0000_i1032" type="#_x0000_t75" style="width:406.75pt;height:564.8pt" o:ole="">
            <v:imagedata r:id="rId34" o:title=""/>
          </v:shape>
          <o:OLEObject Type="Embed" ProgID="Visio.Drawing.11" ShapeID="_x0000_i1032" DrawAspect="Content" ObjectID="_1465295537" r:id="rId35"/>
        </w:object>
      </w:r>
    </w:p>
    <w:p w:rsidR="0057721D" w:rsidRDefault="006967D5" w:rsidP="006967D5">
      <w:pPr>
        <w:pStyle w:val="OdsStandard"/>
        <w:jc w:val="center"/>
      </w:pPr>
      <w:r>
        <w:t>Figure 4.6: Administration Session Triggering SMS processing</w:t>
      </w:r>
    </w:p>
    <w:p w:rsidR="0057721D" w:rsidRDefault="0057721D" w:rsidP="005C7AC4">
      <w:pPr>
        <w:pStyle w:val="OdsStandard"/>
      </w:pPr>
    </w:p>
    <w:p w:rsidR="00654AB7" w:rsidRDefault="00654AB7" w:rsidP="005C7AC4">
      <w:pPr>
        <w:pStyle w:val="OdsStandard"/>
      </w:pPr>
      <w:r>
        <w:t>If an Administration Triggering SMS is received, then the Triggering parameters and the Session Parameters will be validated. After validation with ‘Success’ the Admin</w:t>
      </w:r>
      <w:r>
        <w:t>i</w:t>
      </w:r>
      <w:r>
        <w:t xml:space="preserve">stration Session will be started, or added to the Administration Session queue, if </w:t>
      </w:r>
      <w:r w:rsidR="00B93B3E">
        <w:t>Se</w:t>
      </w:r>
      <w:r w:rsidR="00B93B3E">
        <w:t>s</w:t>
      </w:r>
      <w:r w:rsidR="00B93B3E">
        <w:t>sion R</w:t>
      </w:r>
      <w:r>
        <w:t xml:space="preserve">esources are available. </w:t>
      </w:r>
      <w:r w:rsidR="00B93B3E">
        <w:t xml:space="preserve">For the </w:t>
      </w:r>
      <w:proofErr w:type="spellStart"/>
      <w:r w:rsidR="00B93B3E">
        <w:t>Morpho</w:t>
      </w:r>
      <w:proofErr w:type="spellEnd"/>
      <w:r w:rsidR="00B93B3E">
        <w:t xml:space="preserve"> Cards [GP v2.2 Amendment B] Admin Agent only one Administration Session can be added to the Session Resource queue, if an Administration Session is active. For the </w:t>
      </w:r>
      <w:proofErr w:type="spellStart"/>
      <w:r w:rsidR="00B93B3E">
        <w:t>Morpho</w:t>
      </w:r>
      <w:proofErr w:type="spellEnd"/>
      <w:r w:rsidR="00B93B3E">
        <w:t xml:space="preserve"> Cards [OMA-SCWS] Admin Agent, it has to be defined.</w:t>
      </w:r>
    </w:p>
    <w:p w:rsidR="0057721D" w:rsidRDefault="006967D5" w:rsidP="006967D5">
      <w:pPr>
        <w:pStyle w:val="OdsStandard"/>
        <w:jc w:val="center"/>
      </w:pPr>
      <w:r>
        <w:object w:dxaOrig="8454" w:dyaOrig="11662">
          <v:shape id="_x0000_i1033" type="#_x0000_t75" style="width:422.65pt;height:582.55pt" o:ole="">
            <v:imagedata r:id="rId36" o:title=""/>
          </v:shape>
          <o:OLEObject Type="Embed" ProgID="Visio.Drawing.11" ShapeID="_x0000_i1033" DrawAspect="Content" ObjectID="_1465295538" r:id="rId37"/>
        </w:object>
      </w:r>
    </w:p>
    <w:p w:rsidR="006967D5" w:rsidRDefault="006967D5" w:rsidP="006967D5">
      <w:pPr>
        <w:pStyle w:val="OdsStandard"/>
        <w:jc w:val="center"/>
      </w:pPr>
      <w:r>
        <w:t>Figure 4.7: Administration Session Triggering API processing</w:t>
      </w:r>
    </w:p>
    <w:p w:rsidR="006967D5" w:rsidRDefault="006967D5" w:rsidP="005C7AC4">
      <w:pPr>
        <w:pStyle w:val="OdsStandard"/>
      </w:pPr>
    </w:p>
    <w:p w:rsidR="006967D5" w:rsidRDefault="000034B9" w:rsidP="00CF627C">
      <w:pPr>
        <w:pStyle w:val="OdsStandard"/>
        <w:jc w:val="center"/>
      </w:pPr>
      <w:r>
        <w:object w:dxaOrig="9372" w:dyaOrig="15276">
          <v:shape id="_x0000_i1034" type="#_x0000_t75" style="width:395.55pt;height:645.2pt" o:ole="">
            <v:imagedata r:id="rId38" o:title=""/>
          </v:shape>
          <o:OLEObject Type="Embed" ProgID="Visio.Drawing.11" ShapeID="_x0000_i1034" DrawAspect="Content" ObjectID="_1465295539" r:id="rId39"/>
        </w:object>
      </w:r>
    </w:p>
    <w:p w:rsidR="006967D5" w:rsidRDefault="00CF627C" w:rsidP="00CF627C">
      <w:pPr>
        <w:pStyle w:val="OdsStandard"/>
        <w:jc w:val="center"/>
      </w:pPr>
      <w:r>
        <w:t>Figure 4.8: Retry Management</w:t>
      </w:r>
    </w:p>
    <w:p w:rsidR="000034B9" w:rsidRDefault="000034B9" w:rsidP="00CF627C">
      <w:pPr>
        <w:pStyle w:val="OdsStandard"/>
        <w:jc w:val="center"/>
      </w:pPr>
    </w:p>
    <w:p w:rsidR="006967D5" w:rsidRDefault="00CF627C" w:rsidP="00CF627C">
      <w:pPr>
        <w:pStyle w:val="OdsStandard"/>
        <w:jc w:val="center"/>
      </w:pPr>
      <w:r>
        <w:object w:dxaOrig="6190" w:dyaOrig="9798">
          <v:shape id="_x0000_i1035" type="#_x0000_t75" style="width:309.95pt;height:489.95pt" o:ole="">
            <v:imagedata r:id="rId40" o:title=""/>
          </v:shape>
          <o:OLEObject Type="Embed" ProgID="Visio.Drawing.11" ShapeID="_x0000_i1035" DrawAspect="Content" ObjectID="_1465295540" r:id="rId41"/>
        </w:object>
      </w:r>
    </w:p>
    <w:p w:rsidR="0057721D" w:rsidRDefault="00CF627C" w:rsidP="00CF627C">
      <w:pPr>
        <w:pStyle w:val="OdsStandard"/>
        <w:jc w:val="center"/>
      </w:pPr>
      <w:r>
        <w:t>Figure 4.9: Start Next Admin Session</w:t>
      </w:r>
    </w:p>
    <w:p w:rsidR="0057721D" w:rsidRDefault="0057721D" w:rsidP="005C7AC4">
      <w:pPr>
        <w:pStyle w:val="OdsStandard"/>
      </w:pPr>
    </w:p>
    <w:p w:rsidR="0057721D" w:rsidRDefault="00405CAA" w:rsidP="00CF627C">
      <w:pPr>
        <w:pStyle w:val="OdsStandard"/>
        <w:jc w:val="center"/>
      </w:pPr>
      <w:r>
        <w:object w:dxaOrig="7814" w:dyaOrig="10174">
          <v:shape id="_x0000_i1036" type="#_x0000_t75" style="width:390.85pt;height:508.7pt" o:ole="">
            <v:imagedata r:id="rId42" o:title=""/>
          </v:shape>
          <o:OLEObject Type="Embed" ProgID="Visio.Drawing.11" ShapeID="_x0000_i1036" DrawAspect="Content" ObjectID="_1465295541" r:id="rId43"/>
        </w:object>
      </w:r>
    </w:p>
    <w:p w:rsidR="0057721D" w:rsidRDefault="00CF627C" w:rsidP="00CF627C">
      <w:pPr>
        <w:pStyle w:val="OdsStandard"/>
        <w:jc w:val="center"/>
      </w:pPr>
      <w:r>
        <w:t>Figure 4.10: Open Connection</w:t>
      </w:r>
    </w:p>
    <w:p w:rsidR="0057721D" w:rsidRDefault="0057721D" w:rsidP="005C7AC4">
      <w:pPr>
        <w:pStyle w:val="OdsStandard"/>
      </w:pPr>
    </w:p>
    <w:p w:rsidR="00CF627C" w:rsidRDefault="00272E63" w:rsidP="00272E63">
      <w:pPr>
        <w:pStyle w:val="OdsStandard"/>
        <w:spacing w:before="120"/>
        <w:jc w:val="center"/>
      </w:pPr>
      <w:r>
        <w:object w:dxaOrig="10436" w:dyaOrig="11527">
          <v:shape id="_x0000_i1037" type="#_x0000_t75" style="width:453.95pt;height:500.75pt" o:ole="">
            <v:imagedata r:id="rId44" o:title=""/>
          </v:shape>
          <o:OLEObject Type="Embed" ProgID="Visio.Drawing.11" ShapeID="_x0000_i1037" DrawAspect="Content" ObjectID="_1465295542" r:id="rId45"/>
        </w:object>
      </w:r>
      <w:r w:rsidR="00CF627C">
        <w:t>Figure 4.11: HTTP POST Response processing</w:t>
      </w:r>
    </w:p>
    <w:p w:rsidR="006561EA" w:rsidRDefault="00515DAA" w:rsidP="00515DAA">
      <w:pPr>
        <w:pStyle w:val="Heading1"/>
      </w:pPr>
      <w:bookmarkStart w:id="22" w:name="_Toc358635353"/>
      <w:r>
        <w:t>HTTP Messages and Allocation of Transient Memory</w:t>
      </w:r>
      <w:bookmarkEnd w:id="22"/>
    </w:p>
    <w:p w:rsidR="00515DAA" w:rsidRDefault="00515DAA">
      <w:pPr>
        <w:pStyle w:val="OdsStandard"/>
      </w:pPr>
      <w:r>
        <w:t xml:space="preserve">The HTTP is very dynamic. That means the number of Header Fields and its length can differ from Remote Server to Remote Server. The only way to approximate the size of </w:t>
      </w:r>
      <w:r w:rsidR="00E553F0">
        <w:t xml:space="preserve">transient </w:t>
      </w:r>
      <w:r>
        <w:t>memory needed on Card for the Header Field</w:t>
      </w:r>
      <w:r w:rsidR="00E553F0">
        <w:t>s</w:t>
      </w:r>
      <w:r>
        <w:t xml:space="preserve"> is to filter all received R</w:t>
      </w:r>
      <w:r>
        <w:t>e</w:t>
      </w:r>
      <w:r>
        <w:t>sponse Header Field</w:t>
      </w:r>
      <w:r w:rsidR="00E553F0">
        <w:t>s</w:t>
      </w:r>
      <w:r>
        <w:t xml:space="preserve"> and store </w:t>
      </w:r>
      <w:r w:rsidR="00E553F0">
        <w:t xml:space="preserve">only </w:t>
      </w:r>
      <w:r>
        <w:t xml:space="preserve">the </w:t>
      </w:r>
      <w:r w:rsidR="00E553F0">
        <w:t>necessary Header Fields defined in the GP v2.2 Amendment B and OMA-SCWS. Additionally an assumption of the maximum va</w:t>
      </w:r>
      <w:r w:rsidR="00E553F0">
        <w:t>l</w:t>
      </w:r>
      <w:r w:rsidR="00E553F0">
        <w:t xml:space="preserve">ues that has at leased be supported has to be done. Such an </w:t>
      </w:r>
      <w:r w:rsidR="0058627A">
        <w:t xml:space="preserve">approximation base on an assumption is given in table </w:t>
      </w:r>
      <w:r w:rsidR="00C9616D">
        <w:t>5</w:t>
      </w:r>
      <w:r w:rsidR="0058627A">
        <w:t xml:space="preserve">.1 and </w:t>
      </w:r>
      <w:r w:rsidR="00C9616D">
        <w:t>5</w:t>
      </w:r>
      <w:r w:rsidR="0058627A">
        <w:t>.2.</w:t>
      </w:r>
    </w:p>
    <w:p w:rsidR="00515DAA" w:rsidRDefault="00515DAA">
      <w:pPr>
        <w:pStyle w:val="OdsStandard"/>
      </w:pPr>
    </w:p>
    <w:p w:rsidR="0058627A" w:rsidRDefault="0058627A">
      <w:pPr>
        <w:pStyle w:val="OdsStandard"/>
      </w:pPr>
      <w:r>
        <w:t>An additional optimization that stores a short constant instead of the string represent</w:t>
      </w:r>
      <w:r>
        <w:t>a</w:t>
      </w:r>
      <w:r>
        <w:t xml:space="preserve">tion of the Header Field Name is given in table </w:t>
      </w:r>
      <w:r w:rsidR="00C9616D">
        <w:t>5</w:t>
      </w:r>
      <w:r>
        <w:t xml:space="preserve">.3 and </w:t>
      </w:r>
      <w:r w:rsidR="00C9616D">
        <w:t>5</w:t>
      </w:r>
      <w:r>
        <w:t>.4.</w:t>
      </w:r>
    </w:p>
    <w:p w:rsidR="00E94705" w:rsidRDefault="00E94705">
      <w:pPr>
        <w:pStyle w:val="OdsStandard"/>
      </w:pPr>
    </w:p>
    <w:p w:rsidR="00E94705" w:rsidRDefault="00E94705">
      <w:pPr>
        <w:pStyle w:val="OdsStandard"/>
      </w:pPr>
      <w:r>
        <w:t>Please note that the memory required for the HTTP Messages Header Fields will be a</w:t>
      </w:r>
      <w:r>
        <w:t>l</w:t>
      </w:r>
      <w:r>
        <w:t xml:space="preserve">located during processing of an Administration Session. </w:t>
      </w:r>
    </w:p>
    <w:p w:rsidR="00F1625C" w:rsidRDefault="00F1625C">
      <w:pPr>
        <w:pStyle w:val="OdsStandard"/>
      </w:pPr>
    </w:p>
    <w:p w:rsidR="0058627A" w:rsidRDefault="0058627A" w:rsidP="006D0523">
      <w:pPr>
        <w:pStyle w:val="OdsStandard"/>
        <w:spacing w:after="120"/>
        <w:jc w:val="left"/>
      </w:pPr>
      <w:r>
        <w:t xml:space="preserve">Table </w:t>
      </w:r>
      <w:r w:rsidR="00C9616D">
        <w:t>5</w:t>
      </w:r>
      <w:r>
        <w:t>.1: Admin Agent Request Header transient memory approximation with filter</w:t>
      </w:r>
      <w:r w:rsidR="00A67F0B">
        <w:t xml:space="preserve"> (GP v2.2 Amendment B)</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07"/>
        <w:gridCol w:w="3016"/>
        <w:gridCol w:w="4056"/>
      </w:tblGrid>
      <w:tr w:rsidR="00F1625C" w:rsidTr="002C64A1">
        <w:tc>
          <w:tcPr>
            <w:tcW w:w="2214" w:type="dxa"/>
            <w:gridSpan w:val="2"/>
            <w:shd w:val="clear" w:color="auto" w:fill="C0C0C0"/>
          </w:tcPr>
          <w:p w:rsidR="00F1625C" w:rsidRPr="002C64A1" w:rsidRDefault="00F1625C" w:rsidP="002C64A1">
            <w:pPr>
              <w:pStyle w:val="OdsStandard"/>
              <w:ind w:left="0"/>
              <w:rPr>
                <w:b/>
              </w:rPr>
            </w:pPr>
            <w:r w:rsidRPr="002C64A1">
              <w:rPr>
                <w:b/>
              </w:rPr>
              <w:t>Bytes</w:t>
            </w:r>
          </w:p>
        </w:tc>
        <w:tc>
          <w:tcPr>
            <w:tcW w:w="3016" w:type="dxa"/>
            <w:shd w:val="clear" w:color="auto" w:fill="C0C0C0"/>
          </w:tcPr>
          <w:p w:rsidR="00F1625C" w:rsidRPr="002C64A1" w:rsidRDefault="00F1625C" w:rsidP="002C64A1">
            <w:pPr>
              <w:pStyle w:val="OdsStandard"/>
              <w:ind w:left="0"/>
              <w:rPr>
                <w:b/>
              </w:rPr>
            </w:pPr>
            <w:r w:rsidRPr="002C64A1">
              <w:rPr>
                <w:b/>
              </w:rPr>
              <w:t>Header Field Name</w:t>
            </w:r>
          </w:p>
        </w:tc>
        <w:tc>
          <w:tcPr>
            <w:tcW w:w="4056" w:type="dxa"/>
            <w:shd w:val="clear" w:color="auto" w:fill="C0C0C0"/>
          </w:tcPr>
          <w:p w:rsidR="00F1625C" w:rsidRPr="002C64A1" w:rsidRDefault="00F1625C" w:rsidP="002C64A1">
            <w:pPr>
              <w:pStyle w:val="OdsStandard"/>
              <w:ind w:left="0"/>
              <w:rPr>
                <w:b/>
              </w:rPr>
            </w:pPr>
            <w:r w:rsidRPr="002C64A1">
              <w:rPr>
                <w:b/>
              </w:rPr>
              <w:t>Header Field Value</w:t>
            </w:r>
          </w:p>
        </w:tc>
      </w:tr>
      <w:tr w:rsidR="00F1625C" w:rsidTr="002C64A1">
        <w:tc>
          <w:tcPr>
            <w:tcW w:w="2214" w:type="dxa"/>
            <w:gridSpan w:val="2"/>
          </w:tcPr>
          <w:p w:rsidR="00F1625C" w:rsidRDefault="00F1625C" w:rsidP="002C64A1">
            <w:pPr>
              <w:pStyle w:val="OdsStandard"/>
              <w:ind w:left="0"/>
            </w:pPr>
            <w:r>
              <w:t xml:space="preserve">4 + N; </w:t>
            </w:r>
            <w:r w:rsidRPr="002C64A1">
              <w:rPr>
                <w:color w:val="FF00FF"/>
              </w:rPr>
              <w:t>N</w:t>
            </w:r>
            <w:r w:rsidR="00436FEC" w:rsidRPr="002C64A1">
              <w:rPr>
                <w:color w:val="FF00FF"/>
              </w:rPr>
              <w:t xml:space="preserve"> &lt;= 127</w:t>
            </w:r>
          </w:p>
        </w:tc>
        <w:tc>
          <w:tcPr>
            <w:tcW w:w="3016" w:type="dxa"/>
          </w:tcPr>
          <w:p w:rsidR="00F1625C" w:rsidRDefault="00F1625C" w:rsidP="002C64A1">
            <w:pPr>
              <w:pStyle w:val="OdsStandard"/>
              <w:ind w:left="0"/>
            </w:pPr>
            <w:r>
              <w:t>Host</w:t>
            </w:r>
          </w:p>
        </w:tc>
        <w:tc>
          <w:tcPr>
            <w:tcW w:w="4056" w:type="dxa"/>
          </w:tcPr>
          <w:p w:rsidR="00F1625C" w:rsidRDefault="00F1625C" w:rsidP="002C64A1">
            <w:pPr>
              <w:pStyle w:val="OdsStandard"/>
              <w:ind w:left="0"/>
            </w:pPr>
            <w:r>
              <w:t>&lt;Administration Host&gt;</w:t>
            </w:r>
          </w:p>
        </w:tc>
      </w:tr>
      <w:tr w:rsidR="00F1625C" w:rsidTr="002C64A1">
        <w:tc>
          <w:tcPr>
            <w:tcW w:w="2214" w:type="dxa"/>
            <w:gridSpan w:val="2"/>
          </w:tcPr>
          <w:p w:rsidR="00F1625C" w:rsidRDefault="00F1625C" w:rsidP="002C64A1">
            <w:pPr>
              <w:pStyle w:val="OdsStandard"/>
              <w:ind w:left="0"/>
            </w:pPr>
            <w:r>
              <w:t>16 + 31</w:t>
            </w:r>
          </w:p>
        </w:tc>
        <w:tc>
          <w:tcPr>
            <w:tcW w:w="3016" w:type="dxa"/>
          </w:tcPr>
          <w:p w:rsidR="00F1625C" w:rsidRDefault="00F1625C" w:rsidP="002C64A1">
            <w:pPr>
              <w:pStyle w:val="OdsStandard"/>
              <w:ind w:left="0"/>
            </w:pPr>
            <w:r>
              <w:t>X-Admin-Protocol</w:t>
            </w:r>
          </w:p>
        </w:tc>
        <w:tc>
          <w:tcPr>
            <w:tcW w:w="4056" w:type="dxa"/>
          </w:tcPr>
          <w:p w:rsidR="00F1625C" w:rsidRDefault="00F1625C" w:rsidP="002C64A1">
            <w:pPr>
              <w:pStyle w:val="OdsStandard"/>
              <w:ind w:left="0"/>
            </w:pPr>
            <w:r>
              <w:t>globalplatform-remote-admin/1.0</w:t>
            </w:r>
          </w:p>
        </w:tc>
      </w:tr>
      <w:tr w:rsidR="00F1625C" w:rsidTr="002C64A1">
        <w:tc>
          <w:tcPr>
            <w:tcW w:w="2214" w:type="dxa"/>
            <w:gridSpan w:val="2"/>
          </w:tcPr>
          <w:p w:rsidR="00F1625C" w:rsidRDefault="00F1625C" w:rsidP="002C64A1">
            <w:pPr>
              <w:pStyle w:val="OdsStandard"/>
              <w:ind w:left="0"/>
            </w:pPr>
            <w:r>
              <w:t xml:space="preserve">12 + N; </w:t>
            </w:r>
            <w:r w:rsidRPr="002C64A1">
              <w:rPr>
                <w:color w:val="FF00FF"/>
              </w:rPr>
              <w:t>N</w:t>
            </w:r>
            <w:r w:rsidR="00436FEC" w:rsidRPr="002C64A1">
              <w:rPr>
                <w:color w:val="FF00FF"/>
              </w:rPr>
              <w:t xml:space="preserve"> &lt;= 127</w:t>
            </w:r>
          </w:p>
        </w:tc>
        <w:tc>
          <w:tcPr>
            <w:tcW w:w="3016" w:type="dxa"/>
          </w:tcPr>
          <w:p w:rsidR="00F1625C" w:rsidRDefault="00F1625C" w:rsidP="002C64A1">
            <w:pPr>
              <w:pStyle w:val="OdsStandard"/>
              <w:ind w:left="0"/>
            </w:pPr>
            <w:r>
              <w:t>X-Admin-From</w:t>
            </w:r>
          </w:p>
        </w:tc>
        <w:tc>
          <w:tcPr>
            <w:tcW w:w="4056" w:type="dxa"/>
          </w:tcPr>
          <w:p w:rsidR="00F1625C" w:rsidRDefault="00F1625C" w:rsidP="002C64A1">
            <w:pPr>
              <w:pStyle w:val="OdsStandard"/>
              <w:ind w:left="0"/>
            </w:pPr>
            <w:r>
              <w:t>&lt;Agent ID&gt;</w:t>
            </w:r>
          </w:p>
        </w:tc>
      </w:tr>
      <w:tr w:rsidR="00F1625C" w:rsidTr="002C64A1">
        <w:tc>
          <w:tcPr>
            <w:tcW w:w="2214" w:type="dxa"/>
            <w:gridSpan w:val="2"/>
            <w:tcBorders>
              <w:bottom w:val="single" w:sz="4" w:space="0" w:color="auto"/>
            </w:tcBorders>
          </w:tcPr>
          <w:p w:rsidR="00F1625C" w:rsidRDefault="00F1625C" w:rsidP="002C64A1">
            <w:pPr>
              <w:pStyle w:val="OdsStandard"/>
              <w:ind w:left="0"/>
            </w:pPr>
            <w:r>
              <w:t>12 + 68</w:t>
            </w:r>
          </w:p>
        </w:tc>
        <w:tc>
          <w:tcPr>
            <w:tcW w:w="3016" w:type="dxa"/>
            <w:tcBorders>
              <w:bottom w:val="single" w:sz="4" w:space="0" w:color="auto"/>
            </w:tcBorders>
          </w:tcPr>
          <w:p w:rsidR="00F1625C" w:rsidRDefault="00F1625C" w:rsidP="002C64A1">
            <w:pPr>
              <w:pStyle w:val="OdsStandard"/>
              <w:ind w:left="0"/>
            </w:pPr>
            <w:r>
              <w:t>Content-Type</w:t>
            </w:r>
          </w:p>
        </w:tc>
        <w:tc>
          <w:tcPr>
            <w:tcW w:w="4056" w:type="dxa"/>
            <w:tcBorders>
              <w:bottom w:val="single" w:sz="4" w:space="0" w:color="auto"/>
            </w:tcBorders>
          </w:tcPr>
          <w:p w:rsidR="00F1625C" w:rsidRDefault="00F1625C" w:rsidP="002C64A1">
            <w:pPr>
              <w:pStyle w:val="OdsStandard"/>
              <w:ind w:left="0"/>
            </w:pPr>
            <w:r>
              <w:t>application/vnd.globalplatform.card-content-mgt-response;version=1.0</w:t>
            </w:r>
          </w:p>
        </w:tc>
      </w:tr>
      <w:tr w:rsidR="0053270E" w:rsidTr="002C64A1">
        <w:tc>
          <w:tcPr>
            <w:tcW w:w="1107" w:type="dxa"/>
            <w:vMerge w:val="restart"/>
            <w:shd w:val="clear" w:color="auto" w:fill="FFFF99"/>
            <w:vAlign w:val="center"/>
          </w:tcPr>
          <w:p w:rsidR="0053270E" w:rsidRDefault="0053270E" w:rsidP="002C64A1">
            <w:pPr>
              <w:pStyle w:val="OdsStandard"/>
              <w:ind w:left="0"/>
              <w:jc w:val="center"/>
            </w:pPr>
            <w:r>
              <w:t>21</w:t>
            </w:r>
          </w:p>
        </w:tc>
        <w:tc>
          <w:tcPr>
            <w:tcW w:w="1107" w:type="dxa"/>
            <w:shd w:val="clear" w:color="auto" w:fill="FFFF99"/>
          </w:tcPr>
          <w:p w:rsidR="0053270E" w:rsidRDefault="0053270E" w:rsidP="002C64A1">
            <w:pPr>
              <w:pStyle w:val="OdsStandard"/>
              <w:ind w:left="0"/>
            </w:pPr>
            <w:r>
              <w:t>14 + 10</w:t>
            </w:r>
          </w:p>
        </w:tc>
        <w:tc>
          <w:tcPr>
            <w:tcW w:w="3016" w:type="dxa"/>
            <w:shd w:val="clear" w:color="auto" w:fill="FFFF99"/>
          </w:tcPr>
          <w:p w:rsidR="0053270E" w:rsidRDefault="0053270E" w:rsidP="002C64A1">
            <w:pPr>
              <w:pStyle w:val="OdsStandard"/>
              <w:ind w:left="0"/>
            </w:pPr>
            <w:r>
              <w:t>Content-Length</w:t>
            </w:r>
          </w:p>
        </w:tc>
        <w:tc>
          <w:tcPr>
            <w:tcW w:w="4056" w:type="dxa"/>
            <w:shd w:val="clear" w:color="auto" w:fill="FFFF99"/>
          </w:tcPr>
          <w:p w:rsidR="0053270E" w:rsidRDefault="0053270E" w:rsidP="002C64A1">
            <w:pPr>
              <w:pStyle w:val="OdsStandard"/>
              <w:ind w:left="0"/>
            </w:pPr>
            <w:proofErr w:type="spellStart"/>
            <w:r>
              <w:t>xxxxxxxxxx</w:t>
            </w:r>
            <w:proofErr w:type="spellEnd"/>
          </w:p>
        </w:tc>
      </w:tr>
      <w:tr w:rsidR="0053270E" w:rsidTr="002C64A1">
        <w:tc>
          <w:tcPr>
            <w:tcW w:w="1107" w:type="dxa"/>
            <w:vMerge/>
            <w:shd w:val="clear" w:color="auto" w:fill="FFFF99"/>
          </w:tcPr>
          <w:p w:rsidR="0053270E" w:rsidRDefault="0053270E" w:rsidP="002C64A1">
            <w:pPr>
              <w:pStyle w:val="OdsStandard"/>
              <w:ind w:left="0"/>
            </w:pPr>
          </w:p>
        </w:tc>
        <w:tc>
          <w:tcPr>
            <w:tcW w:w="1107" w:type="dxa"/>
            <w:shd w:val="clear" w:color="auto" w:fill="FFFF99"/>
          </w:tcPr>
          <w:p w:rsidR="0053270E" w:rsidRDefault="0053270E" w:rsidP="002C64A1">
            <w:pPr>
              <w:pStyle w:val="OdsStandard"/>
              <w:ind w:left="0"/>
            </w:pPr>
            <w:r>
              <w:t>17 + 7</w:t>
            </w:r>
          </w:p>
        </w:tc>
        <w:tc>
          <w:tcPr>
            <w:tcW w:w="3016" w:type="dxa"/>
            <w:shd w:val="clear" w:color="auto" w:fill="FFFF99"/>
          </w:tcPr>
          <w:p w:rsidR="0053270E" w:rsidRDefault="0053270E" w:rsidP="002C64A1">
            <w:pPr>
              <w:pStyle w:val="OdsStandard"/>
              <w:ind w:left="0"/>
            </w:pPr>
            <w:r>
              <w:t>Transfer-Encoding</w:t>
            </w:r>
          </w:p>
        </w:tc>
        <w:tc>
          <w:tcPr>
            <w:tcW w:w="4056" w:type="dxa"/>
            <w:shd w:val="clear" w:color="auto" w:fill="FFFF99"/>
          </w:tcPr>
          <w:p w:rsidR="0053270E" w:rsidRDefault="0053270E" w:rsidP="002C64A1">
            <w:pPr>
              <w:pStyle w:val="OdsStandard"/>
              <w:ind w:left="0"/>
            </w:pPr>
            <w:r>
              <w:t>chunked</w:t>
            </w:r>
          </w:p>
        </w:tc>
      </w:tr>
      <w:tr w:rsidR="00F1625C" w:rsidTr="002C64A1">
        <w:tc>
          <w:tcPr>
            <w:tcW w:w="2214" w:type="dxa"/>
            <w:gridSpan w:val="2"/>
          </w:tcPr>
          <w:p w:rsidR="00F1625C" w:rsidRDefault="00F1625C" w:rsidP="002C64A1">
            <w:pPr>
              <w:pStyle w:val="OdsStandard"/>
              <w:ind w:left="0"/>
            </w:pPr>
            <w:r>
              <w:t xml:space="preserve">21 + N; </w:t>
            </w:r>
          </w:p>
          <w:p w:rsidR="00F1625C" w:rsidRDefault="00F1625C" w:rsidP="002C64A1">
            <w:pPr>
              <w:pStyle w:val="OdsStandard"/>
              <w:ind w:left="0"/>
            </w:pPr>
            <w:r>
              <w:t xml:space="preserve">N&gt;=2 AND </w:t>
            </w:r>
            <w:r w:rsidRPr="002C64A1">
              <w:rPr>
                <w:color w:val="FF00FF"/>
              </w:rPr>
              <w:t>N</w:t>
            </w:r>
            <w:r w:rsidR="00436FEC" w:rsidRPr="002C64A1">
              <w:rPr>
                <w:color w:val="FF00FF"/>
              </w:rPr>
              <w:t xml:space="preserve"> </w:t>
            </w:r>
            <w:r w:rsidRPr="002C64A1">
              <w:rPr>
                <w:color w:val="FF00FF"/>
              </w:rPr>
              <w:t>&lt;= 21</w:t>
            </w:r>
          </w:p>
        </w:tc>
        <w:tc>
          <w:tcPr>
            <w:tcW w:w="3016" w:type="dxa"/>
          </w:tcPr>
          <w:p w:rsidR="00F1625C" w:rsidRDefault="00F1625C" w:rsidP="002C64A1">
            <w:pPr>
              <w:pStyle w:val="OdsStandard"/>
              <w:ind w:left="0"/>
            </w:pPr>
            <w:r>
              <w:t>X-Admin-Script-Status</w:t>
            </w:r>
          </w:p>
        </w:tc>
        <w:tc>
          <w:tcPr>
            <w:tcW w:w="4056" w:type="dxa"/>
          </w:tcPr>
          <w:p w:rsidR="00F1625C" w:rsidRDefault="00F1625C" w:rsidP="002C64A1">
            <w:pPr>
              <w:pStyle w:val="OdsStandard"/>
              <w:ind w:left="0"/>
            </w:pPr>
            <w:r>
              <w:t>&lt;script-status&gt;</w:t>
            </w:r>
          </w:p>
          <w:p w:rsidR="00F1625C" w:rsidRDefault="00F1625C" w:rsidP="002C64A1">
            <w:pPr>
              <w:pStyle w:val="OdsStandard"/>
              <w:numPr>
                <w:ilvl w:val="0"/>
                <w:numId w:val="6"/>
              </w:numPr>
            </w:pPr>
            <w:r>
              <w:t>ok</w:t>
            </w:r>
          </w:p>
          <w:p w:rsidR="00F1625C" w:rsidRDefault="00F1625C" w:rsidP="002C64A1">
            <w:pPr>
              <w:pStyle w:val="OdsStandard"/>
              <w:numPr>
                <w:ilvl w:val="0"/>
                <w:numId w:val="6"/>
              </w:numPr>
            </w:pPr>
            <w:r>
              <w:t>unknown-application</w:t>
            </w:r>
          </w:p>
          <w:p w:rsidR="00F1625C" w:rsidRDefault="00F1625C" w:rsidP="002C64A1">
            <w:pPr>
              <w:pStyle w:val="OdsStandard"/>
              <w:numPr>
                <w:ilvl w:val="0"/>
                <w:numId w:val="6"/>
              </w:numPr>
            </w:pPr>
            <w:r>
              <w:t>not-a-security-domain</w:t>
            </w:r>
          </w:p>
          <w:p w:rsidR="00F1625C" w:rsidRDefault="00F1625C" w:rsidP="002C64A1">
            <w:pPr>
              <w:pStyle w:val="OdsStandard"/>
              <w:numPr>
                <w:ilvl w:val="0"/>
                <w:numId w:val="6"/>
              </w:numPr>
            </w:pPr>
            <w:r>
              <w:t>security-error</w:t>
            </w:r>
          </w:p>
        </w:tc>
      </w:tr>
      <w:tr w:rsidR="00F1625C" w:rsidTr="002C64A1">
        <w:tc>
          <w:tcPr>
            <w:tcW w:w="2214" w:type="dxa"/>
            <w:gridSpan w:val="2"/>
            <w:tcBorders>
              <w:bottom w:val="single" w:sz="4" w:space="0" w:color="auto"/>
            </w:tcBorders>
          </w:tcPr>
          <w:p w:rsidR="00F1625C" w:rsidRDefault="00F1625C" w:rsidP="002C64A1">
            <w:pPr>
              <w:pStyle w:val="OdsStandard"/>
              <w:ind w:left="0"/>
            </w:pPr>
            <w:r>
              <w:t xml:space="preserve">14 + 4 </w:t>
            </w:r>
          </w:p>
        </w:tc>
        <w:tc>
          <w:tcPr>
            <w:tcW w:w="3016" w:type="dxa"/>
            <w:tcBorders>
              <w:bottom w:val="single" w:sz="4" w:space="0" w:color="auto"/>
            </w:tcBorders>
          </w:tcPr>
          <w:p w:rsidR="00F1625C" w:rsidRDefault="00F1625C" w:rsidP="002C64A1">
            <w:pPr>
              <w:pStyle w:val="OdsStandard"/>
              <w:ind w:left="0"/>
            </w:pPr>
            <w:r>
              <w:t>X-Admin-Resume</w:t>
            </w:r>
          </w:p>
        </w:tc>
        <w:tc>
          <w:tcPr>
            <w:tcW w:w="4056" w:type="dxa"/>
            <w:tcBorders>
              <w:bottom w:val="single" w:sz="4" w:space="0" w:color="auto"/>
            </w:tcBorders>
          </w:tcPr>
          <w:p w:rsidR="00F1625C" w:rsidRDefault="00F1625C" w:rsidP="002C64A1">
            <w:pPr>
              <w:pStyle w:val="OdsStandard"/>
              <w:ind w:left="0"/>
            </w:pPr>
            <w:r>
              <w:t>true</w:t>
            </w:r>
          </w:p>
        </w:tc>
      </w:tr>
      <w:tr w:rsidR="00F1625C" w:rsidTr="002C64A1">
        <w:tc>
          <w:tcPr>
            <w:tcW w:w="2214" w:type="dxa"/>
            <w:gridSpan w:val="2"/>
            <w:tcBorders>
              <w:bottom w:val="single" w:sz="4" w:space="0" w:color="auto"/>
            </w:tcBorders>
            <w:shd w:val="clear" w:color="auto" w:fill="CCFFCC"/>
          </w:tcPr>
          <w:p w:rsidR="00F1625C" w:rsidRPr="002C64A1" w:rsidRDefault="00F1625C" w:rsidP="002C64A1">
            <w:pPr>
              <w:pStyle w:val="OdsStandard"/>
              <w:ind w:left="0"/>
              <w:rPr>
                <w:color w:val="FF00FF"/>
              </w:rPr>
            </w:pPr>
            <w:r>
              <w:t xml:space="preserve">208 + N; </w:t>
            </w:r>
            <w:r w:rsidRPr="002C64A1">
              <w:rPr>
                <w:color w:val="FF00FF"/>
              </w:rPr>
              <w:t>N</w:t>
            </w:r>
            <w:r w:rsidR="00436FEC" w:rsidRPr="002C64A1">
              <w:rPr>
                <w:color w:val="FF00FF"/>
              </w:rPr>
              <w:t xml:space="preserve"> &lt;= </w:t>
            </w:r>
            <w:r w:rsidR="005D4BE9" w:rsidRPr="002C64A1">
              <w:rPr>
                <w:color w:val="FF00FF"/>
              </w:rPr>
              <w:t>275</w:t>
            </w:r>
          </w:p>
        </w:tc>
        <w:tc>
          <w:tcPr>
            <w:tcW w:w="7072" w:type="dxa"/>
            <w:gridSpan w:val="2"/>
            <w:tcBorders>
              <w:bottom w:val="single" w:sz="4" w:space="0" w:color="auto"/>
            </w:tcBorders>
            <w:shd w:val="clear" w:color="auto" w:fill="CCFFCC"/>
          </w:tcPr>
          <w:p w:rsidR="00F1625C" w:rsidRPr="005D4BE9" w:rsidRDefault="00F1625C" w:rsidP="002C64A1">
            <w:pPr>
              <w:pStyle w:val="OdsStandard"/>
              <w:ind w:left="0"/>
            </w:pPr>
            <w:r w:rsidRPr="002C64A1">
              <w:rPr>
                <w:color w:val="FF00FF"/>
              </w:rPr>
              <w:t>N:=</w:t>
            </w:r>
            <w:r w:rsidR="005D4BE9" w:rsidRPr="002C64A1">
              <w:rPr>
                <w:color w:val="FF00FF"/>
              </w:rPr>
              <w:t xml:space="preserve"> 275</w:t>
            </w:r>
            <w:r>
              <w:t xml:space="preserve">; </w:t>
            </w:r>
            <w:r w:rsidRPr="002C64A1">
              <w:sym w:font="Wingdings" w:char="F0E8"/>
            </w:r>
            <w:r w:rsidR="00436FEC">
              <w:t xml:space="preserve"> </w:t>
            </w:r>
            <w:r w:rsidR="005D4BE9" w:rsidRPr="005D4BE9">
              <w:t>483</w:t>
            </w:r>
          </w:p>
        </w:tc>
      </w:tr>
    </w:tbl>
    <w:p w:rsidR="006561EA" w:rsidRDefault="006561EA">
      <w:pPr>
        <w:pStyle w:val="OdsStandard"/>
      </w:pPr>
    </w:p>
    <w:p w:rsidR="00A67F0B" w:rsidRDefault="00A67F0B" w:rsidP="00A67F0B">
      <w:pPr>
        <w:pStyle w:val="OdsStandard"/>
        <w:spacing w:after="120"/>
        <w:jc w:val="left"/>
      </w:pPr>
      <w:r>
        <w:t xml:space="preserve">Table </w:t>
      </w:r>
      <w:r w:rsidR="00C9616D">
        <w:t>5</w:t>
      </w:r>
      <w:r>
        <w:t>.2: Admin Agent Request Header transient memory approximation with filter (OMA-SCWS)</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07"/>
        <w:gridCol w:w="3016"/>
        <w:gridCol w:w="4056"/>
      </w:tblGrid>
      <w:tr w:rsidR="00A67F0B" w:rsidTr="002C64A1">
        <w:tc>
          <w:tcPr>
            <w:tcW w:w="2214" w:type="dxa"/>
            <w:gridSpan w:val="2"/>
            <w:shd w:val="clear" w:color="auto" w:fill="C0C0C0"/>
          </w:tcPr>
          <w:p w:rsidR="00A67F0B" w:rsidRPr="002C64A1" w:rsidRDefault="00A67F0B" w:rsidP="002C64A1">
            <w:pPr>
              <w:pStyle w:val="OdsStandard"/>
              <w:ind w:left="0"/>
              <w:rPr>
                <w:b/>
              </w:rPr>
            </w:pPr>
            <w:r w:rsidRPr="002C64A1">
              <w:rPr>
                <w:b/>
              </w:rPr>
              <w:t>Bytes</w:t>
            </w:r>
          </w:p>
        </w:tc>
        <w:tc>
          <w:tcPr>
            <w:tcW w:w="3016" w:type="dxa"/>
            <w:shd w:val="clear" w:color="auto" w:fill="C0C0C0"/>
          </w:tcPr>
          <w:p w:rsidR="00A67F0B" w:rsidRPr="002C64A1" w:rsidRDefault="00A67F0B" w:rsidP="002C64A1">
            <w:pPr>
              <w:pStyle w:val="OdsStandard"/>
              <w:ind w:left="0"/>
              <w:rPr>
                <w:b/>
              </w:rPr>
            </w:pPr>
            <w:r w:rsidRPr="002C64A1">
              <w:rPr>
                <w:b/>
              </w:rPr>
              <w:t>Header Field Name</w:t>
            </w:r>
          </w:p>
        </w:tc>
        <w:tc>
          <w:tcPr>
            <w:tcW w:w="4056" w:type="dxa"/>
            <w:shd w:val="clear" w:color="auto" w:fill="C0C0C0"/>
          </w:tcPr>
          <w:p w:rsidR="00A67F0B" w:rsidRPr="002C64A1" w:rsidRDefault="00A67F0B" w:rsidP="002C64A1">
            <w:pPr>
              <w:pStyle w:val="OdsStandard"/>
              <w:ind w:left="0"/>
              <w:rPr>
                <w:b/>
              </w:rPr>
            </w:pPr>
            <w:r w:rsidRPr="002C64A1">
              <w:rPr>
                <w:b/>
              </w:rPr>
              <w:t>Header Field Value</w:t>
            </w:r>
          </w:p>
        </w:tc>
      </w:tr>
      <w:tr w:rsidR="00A67F0B" w:rsidTr="002C64A1">
        <w:tc>
          <w:tcPr>
            <w:tcW w:w="2214" w:type="dxa"/>
            <w:gridSpan w:val="2"/>
          </w:tcPr>
          <w:p w:rsidR="00A67F0B" w:rsidRDefault="00A67F0B" w:rsidP="002C64A1">
            <w:pPr>
              <w:pStyle w:val="OdsStandard"/>
              <w:ind w:left="0"/>
            </w:pPr>
            <w:r>
              <w:t xml:space="preserve">4 + N; </w:t>
            </w:r>
            <w:r w:rsidRPr="002C64A1">
              <w:rPr>
                <w:color w:val="FF00FF"/>
              </w:rPr>
              <w:t>N &lt;= 127</w:t>
            </w:r>
          </w:p>
        </w:tc>
        <w:tc>
          <w:tcPr>
            <w:tcW w:w="3016" w:type="dxa"/>
          </w:tcPr>
          <w:p w:rsidR="00A67F0B" w:rsidRDefault="00A67F0B" w:rsidP="002C64A1">
            <w:pPr>
              <w:pStyle w:val="OdsStandard"/>
              <w:ind w:left="0"/>
            </w:pPr>
            <w:r>
              <w:t>Host</w:t>
            </w:r>
          </w:p>
        </w:tc>
        <w:tc>
          <w:tcPr>
            <w:tcW w:w="4056" w:type="dxa"/>
          </w:tcPr>
          <w:p w:rsidR="00A67F0B" w:rsidRDefault="00A67F0B" w:rsidP="002C64A1">
            <w:pPr>
              <w:pStyle w:val="OdsStandard"/>
              <w:ind w:left="0"/>
            </w:pPr>
            <w:r>
              <w:t>&lt;Administration Host&gt;</w:t>
            </w:r>
          </w:p>
        </w:tc>
      </w:tr>
      <w:tr w:rsidR="00A67F0B" w:rsidTr="002C64A1">
        <w:tc>
          <w:tcPr>
            <w:tcW w:w="2214" w:type="dxa"/>
            <w:gridSpan w:val="2"/>
          </w:tcPr>
          <w:p w:rsidR="00A67F0B" w:rsidRDefault="00A67F0B" w:rsidP="002C64A1">
            <w:pPr>
              <w:pStyle w:val="OdsStandard"/>
              <w:ind w:left="0"/>
            </w:pPr>
            <w:r>
              <w:t xml:space="preserve">16 + </w:t>
            </w:r>
            <w:r w:rsidR="00492200">
              <w:t>26</w:t>
            </w:r>
          </w:p>
        </w:tc>
        <w:tc>
          <w:tcPr>
            <w:tcW w:w="3016" w:type="dxa"/>
          </w:tcPr>
          <w:p w:rsidR="00A67F0B" w:rsidRDefault="00A67F0B" w:rsidP="002C64A1">
            <w:pPr>
              <w:pStyle w:val="OdsStandard"/>
              <w:ind w:left="0"/>
            </w:pPr>
            <w:r>
              <w:t>X-Admin-Protocol</w:t>
            </w:r>
          </w:p>
        </w:tc>
        <w:tc>
          <w:tcPr>
            <w:tcW w:w="4056" w:type="dxa"/>
          </w:tcPr>
          <w:p w:rsidR="00A67F0B" w:rsidRDefault="00492200" w:rsidP="002C64A1">
            <w:pPr>
              <w:pStyle w:val="OdsStandard"/>
              <w:ind w:left="0"/>
            </w:pPr>
            <w:r>
              <w:t>o</w:t>
            </w:r>
            <w:r w:rsidR="00A67F0B">
              <w:t>ma-scws-admin-agent/1.1.1</w:t>
            </w:r>
          </w:p>
        </w:tc>
      </w:tr>
      <w:tr w:rsidR="00A67F0B" w:rsidTr="002C64A1">
        <w:tc>
          <w:tcPr>
            <w:tcW w:w="2214" w:type="dxa"/>
            <w:gridSpan w:val="2"/>
          </w:tcPr>
          <w:p w:rsidR="00A67F0B" w:rsidRDefault="00A67F0B" w:rsidP="002C64A1">
            <w:pPr>
              <w:pStyle w:val="OdsStandard"/>
              <w:ind w:left="0"/>
            </w:pPr>
            <w:r>
              <w:t xml:space="preserve">12 + N; </w:t>
            </w:r>
            <w:r w:rsidRPr="002C64A1">
              <w:rPr>
                <w:color w:val="FF00FF"/>
              </w:rPr>
              <w:t>N &lt;= 127</w:t>
            </w:r>
          </w:p>
        </w:tc>
        <w:tc>
          <w:tcPr>
            <w:tcW w:w="3016" w:type="dxa"/>
          </w:tcPr>
          <w:p w:rsidR="00A67F0B" w:rsidRDefault="00A67F0B" w:rsidP="002C64A1">
            <w:pPr>
              <w:pStyle w:val="OdsStandard"/>
              <w:ind w:left="0"/>
            </w:pPr>
            <w:r>
              <w:t>X-Admin-From</w:t>
            </w:r>
          </w:p>
        </w:tc>
        <w:tc>
          <w:tcPr>
            <w:tcW w:w="4056" w:type="dxa"/>
          </w:tcPr>
          <w:p w:rsidR="00A67F0B" w:rsidRDefault="00A67F0B" w:rsidP="002C64A1">
            <w:pPr>
              <w:pStyle w:val="OdsStandard"/>
              <w:ind w:left="0"/>
            </w:pPr>
            <w:r>
              <w:t>&lt;Agent ID&gt;</w:t>
            </w:r>
          </w:p>
        </w:tc>
      </w:tr>
      <w:tr w:rsidR="00A67F0B" w:rsidTr="002C64A1">
        <w:tc>
          <w:tcPr>
            <w:tcW w:w="2214" w:type="dxa"/>
            <w:gridSpan w:val="2"/>
            <w:tcBorders>
              <w:bottom w:val="single" w:sz="4" w:space="0" w:color="auto"/>
            </w:tcBorders>
          </w:tcPr>
          <w:p w:rsidR="00A67F0B" w:rsidRDefault="00A67F0B" w:rsidP="002C64A1">
            <w:pPr>
              <w:pStyle w:val="OdsStandard"/>
              <w:ind w:left="0"/>
            </w:pPr>
            <w:r>
              <w:t xml:space="preserve">12 + </w:t>
            </w:r>
            <w:r w:rsidR="00492200">
              <w:t>38</w:t>
            </w:r>
          </w:p>
        </w:tc>
        <w:tc>
          <w:tcPr>
            <w:tcW w:w="3016" w:type="dxa"/>
            <w:tcBorders>
              <w:bottom w:val="single" w:sz="4" w:space="0" w:color="auto"/>
            </w:tcBorders>
          </w:tcPr>
          <w:p w:rsidR="00A67F0B" w:rsidRDefault="00A67F0B" w:rsidP="002C64A1">
            <w:pPr>
              <w:pStyle w:val="OdsStandard"/>
              <w:ind w:left="0"/>
            </w:pPr>
            <w:r>
              <w:t>Content-Type</w:t>
            </w:r>
          </w:p>
        </w:tc>
        <w:tc>
          <w:tcPr>
            <w:tcW w:w="4056" w:type="dxa"/>
            <w:tcBorders>
              <w:bottom w:val="single" w:sz="4" w:space="0" w:color="auto"/>
            </w:tcBorders>
          </w:tcPr>
          <w:p w:rsidR="00A67F0B" w:rsidRDefault="00492200" w:rsidP="002C64A1">
            <w:pPr>
              <w:pStyle w:val="OdsStandard"/>
              <w:ind w:left="0"/>
            </w:pPr>
            <w:r>
              <w:t>a</w:t>
            </w:r>
            <w:r w:rsidR="00A67F0B">
              <w:t>pplication/</w:t>
            </w:r>
            <w:proofErr w:type="spellStart"/>
            <w:r w:rsidR="00A67F0B">
              <w:t>vnd.oma</w:t>
            </w:r>
            <w:proofErr w:type="spellEnd"/>
            <w:r w:rsidR="00A67F0B">
              <w:t>-</w:t>
            </w:r>
            <w:proofErr w:type="spellStart"/>
            <w:r w:rsidR="00A67F0B">
              <w:t>scws</w:t>
            </w:r>
            <w:proofErr w:type="spellEnd"/>
            <w:r w:rsidR="00A67F0B">
              <w:t>-http-</w:t>
            </w:r>
            <w:r>
              <w:t>response</w:t>
            </w:r>
          </w:p>
        </w:tc>
      </w:tr>
      <w:tr w:rsidR="00A67F0B" w:rsidTr="002C64A1">
        <w:tc>
          <w:tcPr>
            <w:tcW w:w="1107" w:type="dxa"/>
            <w:vMerge w:val="restart"/>
            <w:shd w:val="clear" w:color="auto" w:fill="FFFF99"/>
            <w:vAlign w:val="center"/>
          </w:tcPr>
          <w:p w:rsidR="00A67F0B" w:rsidRDefault="00A67F0B" w:rsidP="002C64A1">
            <w:pPr>
              <w:pStyle w:val="OdsStandard"/>
              <w:ind w:left="0"/>
              <w:jc w:val="center"/>
            </w:pPr>
            <w:r>
              <w:t>21</w:t>
            </w:r>
          </w:p>
        </w:tc>
        <w:tc>
          <w:tcPr>
            <w:tcW w:w="1107" w:type="dxa"/>
            <w:shd w:val="clear" w:color="auto" w:fill="FFFF99"/>
          </w:tcPr>
          <w:p w:rsidR="00A67F0B" w:rsidRDefault="00A67F0B" w:rsidP="002C64A1">
            <w:pPr>
              <w:pStyle w:val="OdsStandard"/>
              <w:ind w:left="0"/>
            </w:pPr>
            <w:r>
              <w:t>14 + 10</w:t>
            </w:r>
          </w:p>
        </w:tc>
        <w:tc>
          <w:tcPr>
            <w:tcW w:w="3016" w:type="dxa"/>
            <w:shd w:val="clear" w:color="auto" w:fill="FFFF99"/>
          </w:tcPr>
          <w:p w:rsidR="00A67F0B" w:rsidRDefault="00A67F0B" w:rsidP="002C64A1">
            <w:pPr>
              <w:pStyle w:val="OdsStandard"/>
              <w:ind w:left="0"/>
            </w:pPr>
            <w:r>
              <w:t>Content-Length</w:t>
            </w:r>
          </w:p>
        </w:tc>
        <w:tc>
          <w:tcPr>
            <w:tcW w:w="4056" w:type="dxa"/>
            <w:shd w:val="clear" w:color="auto" w:fill="FFFF99"/>
          </w:tcPr>
          <w:p w:rsidR="00A67F0B" w:rsidRDefault="00A67F0B" w:rsidP="002C64A1">
            <w:pPr>
              <w:pStyle w:val="OdsStandard"/>
              <w:ind w:left="0"/>
            </w:pPr>
            <w:proofErr w:type="spellStart"/>
            <w:r>
              <w:t>xxxxxxxxxx</w:t>
            </w:r>
            <w:proofErr w:type="spellEnd"/>
          </w:p>
        </w:tc>
      </w:tr>
      <w:tr w:rsidR="00A67F0B" w:rsidTr="002C64A1">
        <w:tc>
          <w:tcPr>
            <w:tcW w:w="1107" w:type="dxa"/>
            <w:vMerge/>
            <w:shd w:val="clear" w:color="auto" w:fill="FFFF99"/>
          </w:tcPr>
          <w:p w:rsidR="00A67F0B" w:rsidRDefault="00A67F0B" w:rsidP="002C64A1">
            <w:pPr>
              <w:pStyle w:val="OdsStandard"/>
              <w:ind w:left="0"/>
            </w:pPr>
          </w:p>
        </w:tc>
        <w:tc>
          <w:tcPr>
            <w:tcW w:w="1107" w:type="dxa"/>
            <w:shd w:val="clear" w:color="auto" w:fill="FFFF99"/>
          </w:tcPr>
          <w:p w:rsidR="00A67F0B" w:rsidRDefault="00A67F0B" w:rsidP="002C64A1">
            <w:pPr>
              <w:pStyle w:val="OdsStandard"/>
              <w:ind w:left="0"/>
            </w:pPr>
            <w:r>
              <w:t>17 + 7</w:t>
            </w:r>
          </w:p>
        </w:tc>
        <w:tc>
          <w:tcPr>
            <w:tcW w:w="3016" w:type="dxa"/>
            <w:shd w:val="clear" w:color="auto" w:fill="FFFF99"/>
          </w:tcPr>
          <w:p w:rsidR="00A67F0B" w:rsidRDefault="00A67F0B" w:rsidP="002C64A1">
            <w:pPr>
              <w:pStyle w:val="OdsStandard"/>
              <w:ind w:left="0"/>
            </w:pPr>
            <w:r>
              <w:t>Transfer-Encoding</w:t>
            </w:r>
          </w:p>
        </w:tc>
        <w:tc>
          <w:tcPr>
            <w:tcW w:w="4056" w:type="dxa"/>
            <w:shd w:val="clear" w:color="auto" w:fill="FFFF99"/>
          </w:tcPr>
          <w:p w:rsidR="00A67F0B" w:rsidRDefault="00A67F0B" w:rsidP="002C64A1">
            <w:pPr>
              <w:pStyle w:val="OdsStandard"/>
              <w:ind w:left="0"/>
            </w:pPr>
            <w:r>
              <w:t>chunked</w:t>
            </w:r>
          </w:p>
        </w:tc>
      </w:tr>
      <w:tr w:rsidR="00A67F0B" w:rsidTr="002C64A1">
        <w:tc>
          <w:tcPr>
            <w:tcW w:w="2214" w:type="dxa"/>
            <w:gridSpan w:val="2"/>
            <w:tcBorders>
              <w:bottom w:val="single" w:sz="4" w:space="0" w:color="auto"/>
            </w:tcBorders>
          </w:tcPr>
          <w:p w:rsidR="00A67F0B" w:rsidRDefault="00A67F0B" w:rsidP="002C64A1">
            <w:pPr>
              <w:pStyle w:val="OdsStandard"/>
              <w:ind w:left="0"/>
            </w:pPr>
            <w:r>
              <w:t xml:space="preserve">14 + 4 </w:t>
            </w:r>
          </w:p>
        </w:tc>
        <w:tc>
          <w:tcPr>
            <w:tcW w:w="3016" w:type="dxa"/>
            <w:tcBorders>
              <w:bottom w:val="single" w:sz="4" w:space="0" w:color="auto"/>
            </w:tcBorders>
          </w:tcPr>
          <w:p w:rsidR="00A67F0B" w:rsidRDefault="00A67F0B" w:rsidP="002C64A1">
            <w:pPr>
              <w:pStyle w:val="OdsStandard"/>
              <w:ind w:left="0"/>
            </w:pPr>
            <w:r>
              <w:t>X-Admin-Resume</w:t>
            </w:r>
          </w:p>
        </w:tc>
        <w:tc>
          <w:tcPr>
            <w:tcW w:w="4056" w:type="dxa"/>
            <w:tcBorders>
              <w:bottom w:val="single" w:sz="4" w:space="0" w:color="auto"/>
            </w:tcBorders>
          </w:tcPr>
          <w:p w:rsidR="00A67F0B" w:rsidRDefault="00A67F0B" w:rsidP="002C64A1">
            <w:pPr>
              <w:pStyle w:val="OdsStandard"/>
              <w:ind w:left="0"/>
            </w:pPr>
            <w:r>
              <w:t>true</w:t>
            </w:r>
          </w:p>
        </w:tc>
      </w:tr>
      <w:tr w:rsidR="00A67F0B" w:rsidTr="002C64A1">
        <w:tc>
          <w:tcPr>
            <w:tcW w:w="2214" w:type="dxa"/>
            <w:gridSpan w:val="2"/>
            <w:tcBorders>
              <w:bottom w:val="single" w:sz="4" w:space="0" w:color="auto"/>
            </w:tcBorders>
            <w:shd w:val="clear" w:color="auto" w:fill="CCFFCC"/>
          </w:tcPr>
          <w:p w:rsidR="00A67F0B" w:rsidRPr="002C64A1" w:rsidRDefault="00492200" w:rsidP="002C64A1">
            <w:pPr>
              <w:pStyle w:val="OdsStandard"/>
              <w:ind w:left="0"/>
              <w:rPr>
                <w:color w:val="FF00FF"/>
              </w:rPr>
            </w:pPr>
            <w:r w:rsidRPr="00492200">
              <w:t>147</w:t>
            </w:r>
            <w:r>
              <w:t xml:space="preserve"> </w:t>
            </w:r>
            <w:r w:rsidR="00A67F0B">
              <w:t xml:space="preserve">+ N; </w:t>
            </w:r>
            <w:r w:rsidR="00A67F0B" w:rsidRPr="002C64A1">
              <w:rPr>
                <w:color w:val="FF00FF"/>
              </w:rPr>
              <w:t>N &lt;= 254</w:t>
            </w:r>
          </w:p>
        </w:tc>
        <w:tc>
          <w:tcPr>
            <w:tcW w:w="7072" w:type="dxa"/>
            <w:gridSpan w:val="2"/>
            <w:tcBorders>
              <w:bottom w:val="single" w:sz="4" w:space="0" w:color="auto"/>
            </w:tcBorders>
            <w:shd w:val="clear" w:color="auto" w:fill="CCFFCC"/>
          </w:tcPr>
          <w:p w:rsidR="00A67F0B" w:rsidRPr="00492200" w:rsidRDefault="00A67F0B" w:rsidP="002C64A1">
            <w:pPr>
              <w:pStyle w:val="OdsStandard"/>
              <w:ind w:left="0"/>
            </w:pPr>
            <w:r w:rsidRPr="002C64A1">
              <w:rPr>
                <w:color w:val="FF00FF"/>
              </w:rPr>
              <w:t xml:space="preserve">N:= </w:t>
            </w:r>
            <w:r w:rsidR="00492200" w:rsidRPr="002C64A1">
              <w:rPr>
                <w:color w:val="FF00FF"/>
              </w:rPr>
              <w:t>254</w:t>
            </w:r>
            <w:r>
              <w:t xml:space="preserve">; </w:t>
            </w:r>
            <w:r w:rsidRPr="002C64A1">
              <w:sym w:font="Wingdings" w:char="F0E8"/>
            </w:r>
            <w:r>
              <w:t xml:space="preserve"> </w:t>
            </w:r>
            <w:r w:rsidR="00492200" w:rsidRPr="00492200">
              <w:t>401</w:t>
            </w:r>
          </w:p>
        </w:tc>
      </w:tr>
    </w:tbl>
    <w:p w:rsidR="00A67F0B" w:rsidRDefault="00A67F0B">
      <w:pPr>
        <w:pStyle w:val="OdsStandard"/>
      </w:pPr>
    </w:p>
    <w:p w:rsidR="00A67F0B" w:rsidRDefault="00A67F0B">
      <w:pPr>
        <w:pStyle w:val="OdsStandard"/>
      </w:pPr>
    </w:p>
    <w:p w:rsidR="00F1625C" w:rsidRDefault="0058627A" w:rsidP="006D0523">
      <w:pPr>
        <w:pStyle w:val="OdsStandard"/>
        <w:spacing w:after="120"/>
        <w:jc w:val="left"/>
      </w:pPr>
      <w:r>
        <w:t xml:space="preserve">Table </w:t>
      </w:r>
      <w:r w:rsidR="00C9616D">
        <w:t>5</w:t>
      </w:r>
      <w:r>
        <w:t>.</w:t>
      </w:r>
      <w:r w:rsidR="00365086">
        <w:t>3</w:t>
      </w:r>
      <w:r>
        <w:t>: Admin Agent Response Header transient memory approximation with filter</w:t>
      </w:r>
      <w:r w:rsidR="00A67F0B">
        <w:t xml:space="preserve"> (GP v2.2 Amendment B)</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59"/>
        <w:gridCol w:w="2964"/>
        <w:gridCol w:w="4056"/>
      </w:tblGrid>
      <w:tr w:rsidR="00F1625C" w:rsidTr="002C64A1">
        <w:tc>
          <w:tcPr>
            <w:tcW w:w="2266" w:type="dxa"/>
            <w:gridSpan w:val="2"/>
            <w:shd w:val="clear" w:color="auto" w:fill="C0C0C0"/>
          </w:tcPr>
          <w:p w:rsidR="00F1625C" w:rsidRPr="002C64A1" w:rsidRDefault="00F1625C" w:rsidP="002C64A1">
            <w:pPr>
              <w:pStyle w:val="OdsStandard"/>
              <w:ind w:left="0"/>
              <w:rPr>
                <w:b/>
              </w:rPr>
            </w:pPr>
            <w:r w:rsidRPr="002C64A1">
              <w:rPr>
                <w:b/>
              </w:rPr>
              <w:t>Bytes</w:t>
            </w:r>
          </w:p>
        </w:tc>
        <w:tc>
          <w:tcPr>
            <w:tcW w:w="2964" w:type="dxa"/>
            <w:shd w:val="clear" w:color="auto" w:fill="C0C0C0"/>
          </w:tcPr>
          <w:p w:rsidR="00F1625C" w:rsidRPr="002C64A1" w:rsidRDefault="00F1625C" w:rsidP="002C64A1">
            <w:pPr>
              <w:pStyle w:val="OdsStandard"/>
              <w:ind w:left="0"/>
              <w:rPr>
                <w:b/>
              </w:rPr>
            </w:pPr>
            <w:r w:rsidRPr="002C64A1">
              <w:rPr>
                <w:b/>
              </w:rPr>
              <w:t>Header Field Name</w:t>
            </w:r>
          </w:p>
        </w:tc>
        <w:tc>
          <w:tcPr>
            <w:tcW w:w="4056" w:type="dxa"/>
            <w:shd w:val="clear" w:color="auto" w:fill="C0C0C0"/>
          </w:tcPr>
          <w:p w:rsidR="00F1625C" w:rsidRPr="002C64A1" w:rsidRDefault="00F1625C" w:rsidP="002C64A1">
            <w:pPr>
              <w:pStyle w:val="OdsStandard"/>
              <w:ind w:left="0"/>
              <w:rPr>
                <w:b/>
              </w:rPr>
            </w:pPr>
            <w:r w:rsidRPr="002C64A1">
              <w:rPr>
                <w:b/>
              </w:rPr>
              <w:t>Header Field Value</w:t>
            </w:r>
          </w:p>
        </w:tc>
      </w:tr>
      <w:tr w:rsidR="00F1625C" w:rsidTr="002C64A1">
        <w:tc>
          <w:tcPr>
            <w:tcW w:w="2266" w:type="dxa"/>
            <w:gridSpan w:val="2"/>
          </w:tcPr>
          <w:p w:rsidR="00F1625C" w:rsidRDefault="00F1625C" w:rsidP="002C64A1">
            <w:pPr>
              <w:pStyle w:val="OdsStandard"/>
              <w:ind w:left="0"/>
            </w:pPr>
            <w:r>
              <w:t>16 + 31</w:t>
            </w:r>
          </w:p>
        </w:tc>
        <w:tc>
          <w:tcPr>
            <w:tcW w:w="2964" w:type="dxa"/>
          </w:tcPr>
          <w:p w:rsidR="00F1625C" w:rsidRDefault="00F1625C" w:rsidP="002C64A1">
            <w:pPr>
              <w:pStyle w:val="OdsStandard"/>
              <w:ind w:left="0"/>
            </w:pPr>
            <w:r>
              <w:t>X-Admin-Protocol</w:t>
            </w:r>
          </w:p>
        </w:tc>
        <w:tc>
          <w:tcPr>
            <w:tcW w:w="4056" w:type="dxa"/>
          </w:tcPr>
          <w:p w:rsidR="00F1625C" w:rsidRDefault="00F1625C" w:rsidP="002C64A1">
            <w:pPr>
              <w:pStyle w:val="OdsStandard"/>
              <w:ind w:left="0"/>
            </w:pPr>
            <w:r>
              <w:t>globalplatform-remote-admin/1.0</w:t>
            </w:r>
          </w:p>
        </w:tc>
      </w:tr>
      <w:tr w:rsidR="00F1625C" w:rsidTr="002C64A1">
        <w:tc>
          <w:tcPr>
            <w:tcW w:w="2266" w:type="dxa"/>
            <w:gridSpan w:val="2"/>
          </w:tcPr>
          <w:p w:rsidR="00F1625C" w:rsidRDefault="00F1625C" w:rsidP="002C64A1">
            <w:pPr>
              <w:pStyle w:val="OdsStandard"/>
              <w:ind w:left="0"/>
            </w:pPr>
            <w:r>
              <w:t xml:space="preserve">16 + N; </w:t>
            </w:r>
            <w:r w:rsidRPr="002C64A1">
              <w:rPr>
                <w:color w:val="FF00FF"/>
              </w:rPr>
              <w:t>N</w:t>
            </w:r>
            <w:r w:rsidR="00436FEC" w:rsidRPr="002C64A1">
              <w:rPr>
                <w:color w:val="FF00FF"/>
              </w:rPr>
              <w:t xml:space="preserve"> &lt;</w:t>
            </w:r>
            <w:r w:rsidRPr="002C64A1">
              <w:rPr>
                <w:color w:val="FF00FF"/>
              </w:rPr>
              <w:t>= 1024</w:t>
            </w:r>
          </w:p>
        </w:tc>
        <w:tc>
          <w:tcPr>
            <w:tcW w:w="2964" w:type="dxa"/>
          </w:tcPr>
          <w:p w:rsidR="00F1625C" w:rsidRDefault="00F1625C" w:rsidP="002C64A1">
            <w:pPr>
              <w:pStyle w:val="OdsStandard"/>
              <w:ind w:left="0"/>
            </w:pPr>
            <w:r>
              <w:t>X-Admin-Next-URI</w:t>
            </w:r>
          </w:p>
        </w:tc>
        <w:tc>
          <w:tcPr>
            <w:tcW w:w="4056" w:type="dxa"/>
          </w:tcPr>
          <w:p w:rsidR="00F1625C" w:rsidRDefault="00F1625C" w:rsidP="002C64A1">
            <w:pPr>
              <w:pStyle w:val="OdsStandard"/>
              <w:ind w:left="0"/>
            </w:pPr>
            <w:r>
              <w:t>&lt;next-URI&gt;</w:t>
            </w:r>
          </w:p>
        </w:tc>
      </w:tr>
      <w:tr w:rsidR="00F1625C" w:rsidTr="002C64A1">
        <w:tc>
          <w:tcPr>
            <w:tcW w:w="2266" w:type="dxa"/>
            <w:gridSpan w:val="2"/>
          </w:tcPr>
          <w:p w:rsidR="00F1625C" w:rsidRDefault="00F1625C" w:rsidP="002C64A1">
            <w:pPr>
              <w:pStyle w:val="OdsStandard"/>
              <w:ind w:left="0"/>
            </w:pPr>
            <w:r>
              <w:t xml:space="preserve">12 + </w:t>
            </w:r>
            <w:r w:rsidR="004711BF">
              <w:t>59</w:t>
            </w:r>
          </w:p>
        </w:tc>
        <w:tc>
          <w:tcPr>
            <w:tcW w:w="2964" w:type="dxa"/>
          </w:tcPr>
          <w:p w:rsidR="00F1625C" w:rsidRDefault="00F1625C" w:rsidP="002C64A1">
            <w:pPr>
              <w:pStyle w:val="OdsStandard"/>
              <w:ind w:left="0"/>
            </w:pPr>
            <w:r>
              <w:t>Content-Type</w:t>
            </w:r>
          </w:p>
        </w:tc>
        <w:tc>
          <w:tcPr>
            <w:tcW w:w="4056" w:type="dxa"/>
          </w:tcPr>
          <w:p w:rsidR="00F1625C" w:rsidRDefault="00F1625C" w:rsidP="002C64A1">
            <w:pPr>
              <w:pStyle w:val="OdsStandard"/>
              <w:ind w:left="0"/>
            </w:pPr>
            <w:r>
              <w:t>application/</w:t>
            </w:r>
            <w:proofErr w:type="spellStart"/>
            <w:r>
              <w:t>vnd.globalplatform.card</w:t>
            </w:r>
            <w:proofErr w:type="spellEnd"/>
            <w:r>
              <w:t>-content-</w:t>
            </w:r>
            <w:proofErr w:type="spellStart"/>
            <w:r>
              <w:t>mgt;version</w:t>
            </w:r>
            <w:proofErr w:type="spellEnd"/>
            <w:r>
              <w:t>=1.0</w:t>
            </w:r>
          </w:p>
        </w:tc>
      </w:tr>
      <w:tr w:rsidR="00F1625C" w:rsidTr="002C64A1">
        <w:tc>
          <w:tcPr>
            <w:tcW w:w="2266" w:type="dxa"/>
            <w:gridSpan w:val="2"/>
            <w:tcBorders>
              <w:bottom w:val="single" w:sz="4" w:space="0" w:color="auto"/>
            </w:tcBorders>
          </w:tcPr>
          <w:p w:rsidR="004711BF" w:rsidRDefault="004711BF" w:rsidP="002C64A1">
            <w:pPr>
              <w:pStyle w:val="OdsStandard"/>
              <w:ind w:left="0"/>
            </w:pPr>
            <w:r>
              <w:t>28 + N;</w:t>
            </w:r>
          </w:p>
          <w:p w:rsidR="00F1625C" w:rsidRDefault="004711BF" w:rsidP="002C64A1">
            <w:pPr>
              <w:pStyle w:val="OdsStandard"/>
              <w:ind w:left="0"/>
            </w:pPr>
            <w:r>
              <w:t xml:space="preserve">N&gt;=17 AND </w:t>
            </w:r>
            <w:r w:rsidRPr="002C64A1">
              <w:rPr>
                <w:color w:val="FF00FF"/>
              </w:rPr>
              <w:t>N</w:t>
            </w:r>
            <w:r w:rsidR="00436FEC" w:rsidRPr="002C64A1">
              <w:rPr>
                <w:color w:val="FF00FF"/>
              </w:rPr>
              <w:t xml:space="preserve"> </w:t>
            </w:r>
            <w:r w:rsidRPr="002C64A1">
              <w:rPr>
                <w:color w:val="FF00FF"/>
              </w:rPr>
              <w:t>&lt;=</w:t>
            </w:r>
            <w:r w:rsidR="00436FEC" w:rsidRPr="002C64A1">
              <w:rPr>
                <w:color w:val="FF00FF"/>
              </w:rPr>
              <w:t xml:space="preserve"> </w:t>
            </w:r>
            <w:r w:rsidRPr="002C64A1">
              <w:rPr>
                <w:color w:val="FF00FF"/>
              </w:rPr>
              <w:t>39</w:t>
            </w:r>
          </w:p>
        </w:tc>
        <w:tc>
          <w:tcPr>
            <w:tcW w:w="2964" w:type="dxa"/>
            <w:tcBorders>
              <w:bottom w:val="single" w:sz="4" w:space="0" w:color="auto"/>
            </w:tcBorders>
          </w:tcPr>
          <w:p w:rsidR="00F1625C" w:rsidRDefault="00F1625C" w:rsidP="002C64A1">
            <w:pPr>
              <w:pStyle w:val="OdsStandard"/>
              <w:ind w:left="0"/>
            </w:pPr>
            <w:r>
              <w:t>X-Admin-Targeted-Application</w:t>
            </w:r>
          </w:p>
        </w:tc>
        <w:tc>
          <w:tcPr>
            <w:tcW w:w="4056" w:type="dxa"/>
            <w:tcBorders>
              <w:bottom w:val="single" w:sz="4" w:space="0" w:color="auto"/>
            </w:tcBorders>
          </w:tcPr>
          <w:p w:rsidR="00F1625C" w:rsidRDefault="00F1625C" w:rsidP="002C64A1">
            <w:pPr>
              <w:pStyle w:val="OdsStandard"/>
              <w:ind w:left="0"/>
            </w:pPr>
            <w:r>
              <w:t>&lt;security-domain-AID&gt;</w:t>
            </w:r>
          </w:p>
          <w:p w:rsidR="004711BF" w:rsidRDefault="004711BF" w:rsidP="002C64A1">
            <w:pPr>
              <w:pStyle w:val="OdsStandard"/>
              <w:ind w:left="0"/>
            </w:pPr>
            <w:r>
              <w:t>//aid/&lt;RID&gt;/&lt;PIX&gt;</w:t>
            </w:r>
          </w:p>
        </w:tc>
      </w:tr>
      <w:tr w:rsidR="0053270E" w:rsidTr="002C64A1">
        <w:tc>
          <w:tcPr>
            <w:tcW w:w="1107" w:type="dxa"/>
            <w:vMerge w:val="restart"/>
            <w:shd w:val="clear" w:color="auto" w:fill="FFFF99"/>
            <w:vAlign w:val="center"/>
          </w:tcPr>
          <w:p w:rsidR="0053270E" w:rsidRDefault="0053270E" w:rsidP="002C64A1">
            <w:pPr>
              <w:pStyle w:val="OdsStandard"/>
              <w:ind w:left="0"/>
              <w:jc w:val="center"/>
            </w:pPr>
            <w:r>
              <w:t>21</w:t>
            </w:r>
          </w:p>
        </w:tc>
        <w:tc>
          <w:tcPr>
            <w:tcW w:w="1159" w:type="dxa"/>
            <w:shd w:val="clear" w:color="auto" w:fill="FFFF99"/>
          </w:tcPr>
          <w:p w:rsidR="0053270E" w:rsidRDefault="0053270E" w:rsidP="002C64A1">
            <w:pPr>
              <w:pStyle w:val="OdsStandard"/>
              <w:ind w:left="0"/>
            </w:pPr>
            <w:r>
              <w:t>14 + 10</w:t>
            </w:r>
          </w:p>
        </w:tc>
        <w:tc>
          <w:tcPr>
            <w:tcW w:w="2964" w:type="dxa"/>
            <w:shd w:val="clear" w:color="auto" w:fill="FFFF99"/>
          </w:tcPr>
          <w:p w:rsidR="0053270E" w:rsidRDefault="0053270E" w:rsidP="002C64A1">
            <w:pPr>
              <w:pStyle w:val="OdsStandard"/>
              <w:ind w:left="0"/>
            </w:pPr>
            <w:r>
              <w:t>Content-Length</w:t>
            </w:r>
          </w:p>
        </w:tc>
        <w:tc>
          <w:tcPr>
            <w:tcW w:w="4056" w:type="dxa"/>
            <w:shd w:val="clear" w:color="auto" w:fill="FFFF99"/>
          </w:tcPr>
          <w:p w:rsidR="0053270E" w:rsidRDefault="0053270E" w:rsidP="002C64A1">
            <w:pPr>
              <w:pStyle w:val="OdsStandard"/>
              <w:ind w:left="0"/>
            </w:pPr>
            <w:proofErr w:type="spellStart"/>
            <w:r>
              <w:t>xxxxxxxxxx</w:t>
            </w:r>
            <w:proofErr w:type="spellEnd"/>
          </w:p>
        </w:tc>
      </w:tr>
      <w:tr w:rsidR="0053270E" w:rsidTr="002C64A1">
        <w:tc>
          <w:tcPr>
            <w:tcW w:w="1107" w:type="dxa"/>
            <w:vMerge/>
            <w:shd w:val="clear" w:color="auto" w:fill="FFFF99"/>
          </w:tcPr>
          <w:p w:rsidR="0053270E" w:rsidRDefault="0053270E" w:rsidP="002C64A1">
            <w:pPr>
              <w:pStyle w:val="OdsStandard"/>
              <w:ind w:left="0"/>
            </w:pPr>
          </w:p>
        </w:tc>
        <w:tc>
          <w:tcPr>
            <w:tcW w:w="1159" w:type="dxa"/>
            <w:shd w:val="clear" w:color="auto" w:fill="FFFF99"/>
          </w:tcPr>
          <w:p w:rsidR="0053270E" w:rsidRDefault="0053270E" w:rsidP="002C64A1">
            <w:pPr>
              <w:pStyle w:val="OdsStandard"/>
              <w:ind w:left="0"/>
            </w:pPr>
            <w:r>
              <w:t>17 + 7</w:t>
            </w:r>
          </w:p>
        </w:tc>
        <w:tc>
          <w:tcPr>
            <w:tcW w:w="2964" w:type="dxa"/>
            <w:shd w:val="clear" w:color="auto" w:fill="FFFF99"/>
          </w:tcPr>
          <w:p w:rsidR="0053270E" w:rsidRDefault="0053270E" w:rsidP="002C64A1">
            <w:pPr>
              <w:pStyle w:val="OdsStandard"/>
              <w:ind w:left="0"/>
            </w:pPr>
            <w:r>
              <w:t>Transfer-Encoding</w:t>
            </w:r>
          </w:p>
        </w:tc>
        <w:tc>
          <w:tcPr>
            <w:tcW w:w="4056" w:type="dxa"/>
            <w:shd w:val="clear" w:color="auto" w:fill="FFFF99"/>
          </w:tcPr>
          <w:p w:rsidR="0053270E" w:rsidRDefault="0053270E" w:rsidP="002C64A1">
            <w:pPr>
              <w:pStyle w:val="OdsStandard"/>
              <w:ind w:left="0"/>
            </w:pPr>
            <w:r>
              <w:t>chunked</w:t>
            </w:r>
          </w:p>
        </w:tc>
      </w:tr>
      <w:tr w:rsidR="00F1625C" w:rsidTr="002C64A1">
        <w:tc>
          <w:tcPr>
            <w:tcW w:w="2266" w:type="dxa"/>
            <w:gridSpan w:val="2"/>
            <w:tcBorders>
              <w:bottom w:val="single" w:sz="4" w:space="0" w:color="auto"/>
            </w:tcBorders>
            <w:shd w:val="clear" w:color="auto" w:fill="CCFFCC"/>
          </w:tcPr>
          <w:p w:rsidR="00F1625C" w:rsidRPr="002C64A1" w:rsidRDefault="0053270E" w:rsidP="002C64A1">
            <w:pPr>
              <w:pStyle w:val="OdsStandard"/>
              <w:ind w:left="0"/>
              <w:rPr>
                <w:color w:val="FF00FF"/>
              </w:rPr>
            </w:pPr>
            <w:r>
              <w:t>183</w:t>
            </w:r>
            <w:r w:rsidR="004711BF">
              <w:t xml:space="preserve"> </w:t>
            </w:r>
            <w:r w:rsidR="00F1625C">
              <w:t xml:space="preserve">+ N; </w:t>
            </w:r>
            <w:r w:rsidR="00F1625C" w:rsidRPr="002C64A1">
              <w:rPr>
                <w:color w:val="FF00FF"/>
              </w:rPr>
              <w:t>N</w:t>
            </w:r>
            <w:r w:rsidR="00436FEC" w:rsidRPr="002C64A1">
              <w:rPr>
                <w:color w:val="FF00FF"/>
              </w:rPr>
              <w:t xml:space="preserve"> &lt;</w:t>
            </w:r>
            <w:r w:rsidR="00F1625C" w:rsidRPr="002C64A1">
              <w:rPr>
                <w:color w:val="FF00FF"/>
              </w:rPr>
              <w:t>=</w:t>
            </w:r>
            <w:r w:rsidR="00436FEC" w:rsidRPr="002C64A1">
              <w:rPr>
                <w:color w:val="FF00FF"/>
              </w:rPr>
              <w:t xml:space="preserve"> </w:t>
            </w:r>
            <w:r w:rsidR="00A67F0B" w:rsidRPr="002C64A1">
              <w:rPr>
                <w:color w:val="FF00FF"/>
              </w:rPr>
              <w:t>1063</w:t>
            </w:r>
          </w:p>
        </w:tc>
        <w:tc>
          <w:tcPr>
            <w:tcW w:w="7020" w:type="dxa"/>
            <w:gridSpan w:val="2"/>
            <w:tcBorders>
              <w:bottom w:val="single" w:sz="4" w:space="0" w:color="auto"/>
            </w:tcBorders>
            <w:shd w:val="clear" w:color="auto" w:fill="CCFFCC"/>
          </w:tcPr>
          <w:p w:rsidR="00F1625C" w:rsidRPr="00A67F0B" w:rsidRDefault="00F1625C" w:rsidP="002C64A1">
            <w:pPr>
              <w:pStyle w:val="OdsStandard"/>
              <w:ind w:left="0"/>
            </w:pPr>
            <w:r w:rsidRPr="002C64A1">
              <w:rPr>
                <w:color w:val="FF00FF"/>
              </w:rPr>
              <w:t>N:=</w:t>
            </w:r>
            <w:r w:rsidR="004711BF" w:rsidRPr="002C64A1">
              <w:rPr>
                <w:color w:val="FF00FF"/>
              </w:rPr>
              <w:t xml:space="preserve"> </w:t>
            </w:r>
            <w:r w:rsidR="00A67F0B" w:rsidRPr="002C64A1">
              <w:rPr>
                <w:color w:val="FF00FF"/>
              </w:rPr>
              <w:t>1063</w:t>
            </w:r>
            <w:r>
              <w:t xml:space="preserve">; </w:t>
            </w:r>
            <w:r w:rsidRPr="002C64A1">
              <w:sym w:font="Wingdings" w:char="F0E8"/>
            </w:r>
            <w:r>
              <w:t xml:space="preserve"> </w:t>
            </w:r>
            <w:r w:rsidR="00A67F0B" w:rsidRPr="00A67F0B">
              <w:t>1246</w:t>
            </w:r>
          </w:p>
        </w:tc>
      </w:tr>
    </w:tbl>
    <w:p w:rsidR="00365086" w:rsidRDefault="00365086" w:rsidP="00365086">
      <w:pPr>
        <w:pStyle w:val="OdsStandard"/>
        <w:spacing w:after="120"/>
        <w:jc w:val="left"/>
      </w:pPr>
    </w:p>
    <w:p w:rsidR="00365086" w:rsidRDefault="00365086" w:rsidP="00365086">
      <w:pPr>
        <w:pStyle w:val="OdsStandard"/>
        <w:spacing w:after="120"/>
        <w:jc w:val="left"/>
      </w:pPr>
      <w:r>
        <w:lastRenderedPageBreak/>
        <w:t xml:space="preserve">Table </w:t>
      </w:r>
      <w:r w:rsidR="00C9616D">
        <w:t>5</w:t>
      </w:r>
      <w:r>
        <w:t>.4: Admin Agent Response Header transient memory approximation with filter (OMA-SCWS)</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59"/>
        <w:gridCol w:w="2964"/>
        <w:gridCol w:w="4056"/>
      </w:tblGrid>
      <w:tr w:rsidR="00365086" w:rsidTr="002C64A1">
        <w:tc>
          <w:tcPr>
            <w:tcW w:w="2266" w:type="dxa"/>
            <w:gridSpan w:val="2"/>
            <w:shd w:val="clear" w:color="auto" w:fill="C0C0C0"/>
          </w:tcPr>
          <w:p w:rsidR="00365086" w:rsidRPr="002C64A1" w:rsidRDefault="00365086" w:rsidP="002C64A1">
            <w:pPr>
              <w:pStyle w:val="OdsStandard"/>
              <w:ind w:left="0"/>
              <w:rPr>
                <w:b/>
              </w:rPr>
            </w:pPr>
            <w:r w:rsidRPr="002C64A1">
              <w:rPr>
                <w:b/>
              </w:rPr>
              <w:t>Bytes</w:t>
            </w:r>
          </w:p>
        </w:tc>
        <w:tc>
          <w:tcPr>
            <w:tcW w:w="2964" w:type="dxa"/>
            <w:shd w:val="clear" w:color="auto" w:fill="C0C0C0"/>
          </w:tcPr>
          <w:p w:rsidR="00365086" w:rsidRPr="002C64A1" w:rsidRDefault="00365086" w:rsidP="002C64A1">
            <w:pPr>
              <w:pStyle w:val="OdsStandard"/>
              <w:ind w:left="0"/>
              <w:rPr>
                <w:b/>
              </w:rPr>
            </w:pPr>
            <w:r w:rsidRPr="002C64A1">
              <w:rPr>
                <w:b/>
              </w:rPr>
              <w:t>Header Field Name</w:t>
            </w:r>
          </w:p>
        </w:tc>
        <w:tc>
          <w:tcPr>
            <w:tcW w:w="4056" w:type="dxa"/>
            <w:shd w:val="clear" w:color="auto" w:fill="C0C0C0"/>
          </w:tcPr>
          <w:p w:rsidR="00365086" w:rsidRPr="002C64A1" w:rsidRDefault="00365086" w:rsidP="002C64A1">
            <w:pPr>
              <w:pStyle w:val="OdsStandard"/>
              <w:ind w:left="0"/>
              <w:rPr>
                <w:b/>
              </w:rPr>
            </w:pPr>
            <w:r w:rsidRPr="002C64A1">
              <w:rPr>
                <w:b/>
              </w:rPr>
              <w:t>Header Field Value</w:t>
            </w:r>
          </w:p>
        </w:tc>
      </w:tr>
      <w:tr w:rsidR="00365086" w:rsidTr="002C64A1">
        <w:tc>
          <w:tcPr>
            <w:tcW w:w="2266" w:type="dxa"/>
            <w:gridSpan w:val="2"/>
          </w:tcPr>
          <w:p w:rsidR="00365086" w:rsidRDefault="00365086" w:rsidP="002C64A1">
            <w:pPr>
              <w:pStyle w:val="OdsStandard"/>
              <w:ind w:left="0"/>
            </w:pPr>
            <w:r>
              <w:t>16 + 27</w:t>
            </w:r>
          </w:p>
        </w:tc>
        <w:tc>
          <w:tcPr>
            <w:tcW w:w="2964" w:type="dxa"/>
          </w:tcPr>
          <w:p w:rsidR="00365086" w:rsidRDefault="00365086" w:rsidP="002C64A1">
            <w:pPr>
              <w:pStyle w:val="OdsStandard"/>
              <w:ind w:left="0"/>
            </w:pPr>
            <w:r>
              <w:t>X-Admin-Protocol</w:t>
            </w:r>
          </w:p>
        </w:tc>
        <w:tc>
          <w:tcPr>
            <w:tcW w:w="4056" w:type="dxa"/>
          </w:tcPr>
          <w:p w:rsidR="00365086" w:rsidRDefault="00365086" w:rsidP="002C64A1">
            <w:pPr>
              <w:pStyle w:val="OdsStandard"/>
              <w:ind w:left="0"/>
            </w:pPr>
            <w:r>
              <w:t>oma-scws-remote-admin/1.1.1</w:t>
            </w:r>
          </w:p>
        </w:tc>
      </w:tr>
      <w:tr w:rsidR="00365086" w:rsidTr="002C64A1">
        <w:tc>
          <w:tcPr>
            <w:tcW w:w="2266" w:type="dxa"/>
            <w:gridSpan w:val="2"/>
          </w:tcPr>
          <w:p w:rsidR="00365086" w:rsidRDefault="00365086" w:rsidP="002C64A1">
            <w:pPr>
              <w:pStyle w:val="OdsStandard"/>
              <w:ind w:left="0"/>
            </w:pPr>
            <w:r>
              <w:t xml:space="preserve">16 + N; </w:t>
            </w:r>
            <w:r w:rsidRPr="002C64A1">
              <w:rPr>
                <w:color w:val="FF00FF"/>
              </w:rPr>
              <w:t>N &lt;= 1024</w:t>
            </w:r>
          </w:p>
        </w:tc>
        <w:tc>
          <w:tcPr>
            <w:tcW w:w="2964" w:type="dxa"/>
          </w:tcPr>
          <w:p w:rsidR="00365086" w:rsidRDefault="00365086" w:rsidP="002C64A1">
            <w:pPr>
              <w:pStyle w:val="OdsStandard"/>
              <w:ind w:left="0"/>
            </w:pPr>
            <w:r>
              <w:t>X-Admin-Next-URI</w:t>
            </w:r>
          </w:p>
        </w:tc>
        <w:tc>
          <w:tcPr>
            <w:tcW w:w="4056" w:type="dxa"/>
          </w:tcPr>
          <w:p w:rsidR="00365086" w:rsidRDefault="00365086" w:rsidP="002C64A1">
            <w:pPr>
              <w:pStyle w:val="OdsStandard"/>
              <w:ind w:left="0"/>
            </w:pPr>
            <w:r>
              <w:t>&lt;next-URI&gt;</w:t>
            </w:r>
          </w:p>
        </w:tc>
      </w:tr>
      <w:tr w:rsidR="00365086" w:rsidTr="002C64A1">
        <w:tc>
          <w:tcPr>
            <w:tcW w:w="2266" w:type="dxa"/>
            <w:gridSpan w:val="2"/>
          </w:tcPr>
          <w:p w:rsidR="00365086" w:rsidRDefault="00F54481" w:rsidP="002C64A1">
            <w:pPr>
              <w:pStyle w:val="OdsStandard"/>
              <w:ind w:left="0"/>
            </w:pPr>
            <w:r>
              <w:t>12 + 37</w:t>
            </w:r>
          </w:p>
        </w:tc>
        <w:tc>
          <w:tcPr>
            <w:tcW w:w="2964" w:type="dxa"/>
          </w:tcPr>
          <w:p w:rsidR="00365086" w:rsidRDefault="00365086" w:rsidP="002C64A1">
            <w:pPr>
              <w:pStyle w:val="OdsStandard"/>
              <w:ind w:left="0"/>
            </w:pPr>
            <w:r>
              <w:t>Content-Type</w:t>
            </w:r>
          </w:p>
        </w:tc>
        <w:tc>
          <w:tcPr>
            <w:tcW w:w="4056" w:type="dxa"/>
          </w:tcPr>
          <w:p w:rsidR="00365086" w:rsidRDefault="00365086" w:rsidP="002C64A1">
            <w:pPr>
              <w:pStyle w:val="OdsStandard"/>
              <w:ind w:left="0"/>
            </w:pPr>
            <w:r>
              <w:t>application/</w:t>
            </w:r>
            <w:proofErr w:type="spellStart"/>
            <w:r>
              <w:t>vnd.oma</w:t>
            </w:r>
            <w:proofErr w:type="spellEnd"/>
            <w:r>
              <w:t>-</w:t>
            </w:r>
            <w:proofErr w:type="spellStart"/>
            <w:r>
              <w:t>scws</w:t>
            </w:r>
            <w:proofErr w:type="spellEnd"/>
            <w:r>
              <w:t>-http-request</w:t>
            </w:r>
          </w:p>
        </w:tc>
      </w:tr>
      <w:tr w:rsidR="00365086" w:rsidTr="002C64A1">
        <w:tc>
          <w:tcPr>
            <w:tcW w:w="1107" w:type="dxa"/>
            <w:vMerge w:val="restart"/>
            <w:shd w:val="clear" w:color="auto" w:fill="FFFF99"/>
            <w:vAlign w:val="center"/>
          </w:tcPr>
          <w:p w:rsidR="00365086" w:rsidRDefault="00365086" w:rsidP="002C64A1">
            <w:pPr>
              <w:pStyle w:val="OdsStandard"/>
              <w:ind w:left="0"/>
              <w:jc w:val="center"/>
            </w:pPr>
            <w:r>
              <w:t>21</w:t>
            </w:r>
          </w:p>
        </w:tc>
        <w:tc>
          <w:tcPr>
            <w:tcW w:w="1159" w:type="dxa"/>
            <w:shd w:val="clear" w:color="auto" w:fill="FFFF99"/>
          </w:tcPr>
          <w:p w:rsidR="00365086" w:rsidRDefault="00365086" w:rsidP="002C64A1">
            <w:pPr>
              <w:pStyle w:val="OdsStandard"/>
              <w:ind w:left="0"/>
            </w:pPr>
            <w:r>
              <w:t>14 + 10</w:t>
            </w:r>
          </w:p>
        </w:tc>
        <w:tc>
          <w:tcPr>
            <w:tcW w:w="2964" w:type="dxa"/>
            <w:shd w:val="clear" w:color="auto" w:fill="FFFF99"/>
          </w:tcPr>
          <w:p w:rsidR="00365086" w:rsidRDefault="00365086" w:rsidP="002C64A1">
            <w:pPr>
              <w:pStyle w:val="OdsStandard"/>
              <w:ind w:left="0"/>
            </w:pPr>
            <w:r>
              <w:t>Content-Length</w:t>
            </w:r>
          </w:p>
        </w:tc>
        <w:tc>
          <w:tcPr>
            <w:tcW w:w="4056" w:type="dxa"/>
            <w:shd w:val="clear" w:color="auto" w:fill="FFFF99"/>
          </w:tcPr>
          <w:p w:rsidR="00365086" w:rsidRDefault="00365086" w:rsidP="002C64A1">
            <w:pPr>
              <w:pStyle w:val="OdsStandard"/>
              <w:ind w:left="0"/>
            </w:pPr>
            <w:proofErr w:type="spellStart"/>
            <w:r>
              <w:t>xxxxxxxxxx</w:t>
            </w:r>
            <w:proofErr w:type="spellEnd"/>
          </w:p>
        </w:tc>
      </w:tr>
      <w:tr w:rsidR="00365086" w:rsidTr="002C64A1">
        <w:tc>
          <w:tcPr>
            <w:tcW w:w="1107" w:type="dxa"/>
            <w:vMerge/>
            <w:shd w:val="clear" w:color="auto" w:fill="FFFF99"/>
          </w:tcPr>
          <w:p w:rsidR="00365086" w:rsidRDefault="00365086" w:rsidP="002C64A1">
            <w:pPr>
              <w:pStyle w:val="OdsStandard"/>
              <w:ind w:left="0"/>
            </w:pPr>
          </w:p>
        </w:tc>
        <w:tc>
          <w:tcPr>
            <w:tcW w:w="1159" w:type="dxa"/>
            <w:shd w:val="clear" w:color="auto" w:fill="FFFF99"/>
          </w:tcPr>
          <w:p w:rsidR="00365086" w:rsidRDefault="00365086" w:rsidP="002C64A1">
            <w:pPr>
              <w:pStyle w:val="OdsStandard"/>
              <w:ind w:left="0"/>
            </w:pPr>
            <w:r>
              <w:t>17 + 7</w:t>
            </w:r>
          </w:p>
        </w:tc>
        <w:tc>
          <w:tcPr>
            <w:tcW w:w="2964" w:type="dxa"/>
            <w:shd w:val="clear" w:color="auto" w:fill="FFFF99"/>
          </w:tcPr>
          <w:p w:rsidR="00365086" w:rsidRDefault="00365086" w:rsidP="002C64A1">
            <w:pPr>
              <w:pStyle w:val="OdsStandard"/>
              <w:ind w:left="0"/>
            </w:pPr>
            <w:r>
              <w:t>Transfer-Encoding</w:t>
            </w:r>
          </w:p>
        </w:tc>
        <w:tc>
          <w:tcPr>
            <w:tcW w:w="4056" w:type="dxa"/>
            <w:shd w:val="clear" w:color="auto" w:fill="FFFF99"/>
          </w:tcPr>
          <w:p w:rsidR="00365086" w:rsidRDefault="00365086" w:rsidP="002C64A1">
            <w:pPr>
              <w:pStyle w:val="OdsStandard"/>
              <w:ind w:left="0"/>
            </w:pPr>
            <w:r>
              <w:t>chunked</w:t>
            </w:r>
          </w:p>
        </w:tc>
      </w:tr>
      <w:tr w:rsidR="00365086" w:rsidTr="002C64A1">
        <w:tc>
          <w:tcPr>
            <w:tcW w:w="2266" w:type="dxa"/>
            <w:gridSpan w:val="2"/>
            <w:tcBorders>
              <w:bottom w:val="single" w:sz="4" w:space="0" w:color="auto"/>
            </w:tcBorders>
            <w:shd w:val="clear" w:color="auto" w:fill="CCFFCC"/>
          </w:tcPr>
          <w:p w:rsidR="00365086" w:rsidRPr="002C64A1" w:rsidRDefault="00F54481" w:rsidP="002C64A1">
            <w:pPr>
              <w:pStyle w:val="OdsStandard"/>
              <w:ind w:left="0"/>
              <w:rPr>
                <w:color w:val="FF00FF"/>
              </w:rPr>
            </w:pPr>
            <w:r>
              <w:t>129</w:t>
            </w:r>
            <w:r w:rsidR="00365086">
              <w:t xml:space="preserve"> + N; </w:t>
            </w:r>
            <w:r w:rsidR="00365086" w:rsidRPr="002C64A1">
              <w:rPr>
                <w:color w:val="FF00FF"/>
              </w:rPr>
              <w:t>N &lt;= 1024</w:t>
            </w:r>
          </w:p>
        </w:tc>
        <w:tc>
          <w:tcPr>
            <w:tcW w:w="7020" w:type="dxa"/>
            <w:gridSpan w:val="2"/>
            <w:tcBorders>
              <w:bottom w:val="single" w:sz="4" w:space="0" w:color="auto"/>
            </w:tcBorders>
            <w:shd w:val="clear" w:color="auto" w:fill="CCFFCC"/>
          </w:tcPr>
          <w:p w:rsidR="00365086" w:rsidRPr="00A67F0B" w:rsidRDefault="00365086" w:rsidP="002C64A1">
            <w:pPr>
              <w:pStyle w:val="OdsStandard"/>
              <w:ind w:left="0"/>
            </w:pPr>
            <w:r w:rsidRPr="002C64A1">
              <w:rPr>
                <w:color w:val="FF00FF"/>
              </w:rPr>
              <w:t>N:= 1024</w:t>
            </w:r>
            <w:r>
              <w:t xml:space="preserve">; </w:t>
            </w:r>
            <w:r w:rsidRPr="002C64A1">
              <w:sym w:font="Wingdings" w:char="F0E8"/>
            </w:r>
            <w:r>
              <w:t xml:space="preserve"> </w:t>
            </w:r>
            <w:r w:rsidRPr="00A67F0B">
              <w:t>1</w:t>
            </w:r>
            <w:r>
              <w:t>15</w:t>
            </w:r>
            <w:r w:rsidR="00F54481">
              <w:t>3</w:t>
            </w:r>
          </w:p>
        </w:tc>
      </w:tr>
    </w:tbl>
    <w:p w:rsidR="00365086" w:rsidRDefault="00365086" w:rsidP="00F1625C">
      <w:pPr>
        <w:pStyle w:val="OdsStandard"/>
      </w:pPr>
    </w:p>
    <w:p w:rsidR="00A67F0B" w:rsidRDefault="00A67F0B" w:rsidP="00A67F0B">
      <w:pPr>
        <w:pStyle w:val="OdsStandard"/>
        <w:spacing w:after="120"/>
        <w:jc w:val="left"/>
      </w:pPr>
      <w:r>
        <w:t xml:space="preserve">Table </w:t>
      </w:r>
      <w:r w:rsidR="00C9616D">
        <w:t>5</w:t>
      </w:r>
      <w:r>
        <w:t>.</w:t>
      </w:r>
      <w:r w:rsidR="00365086">
        <w:t>5</w:t>
      </w:r>
      <w:r>
        <w:t>: Result of transient memory approximation with filter (GP v2.2 Amendment B)</w:t>
      </w:r>
    </w:p>
    <w:tbl>
      <w:tblPr>
        <w:tblW w:w="7525"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6636"/>
      </w:tblGrid>
      <w:tr w:rsidR="006D0523" w:rsidRPr="002C64A1" w:rsidTr="002C64A1">
        <w:tc>
          <w:tcPr>
            <w:tcW w:w="889" w:type="dxa"/>
            <w:shd w:val="clear" w:color="auto" w:fill="C0C0C0"/>
          </w:tcPr>
          <w:p w:rsidR="006D0523" w:rsidRPr="002C64A1" w:rsidRDefault="006D0523" w:rsidP="002C64A1">
            <w:pPr>
              <w:pStyle w:val="OdsStandard"/>
              <w:ind w:left="0"/>
              <w:jc w:val="left"/>
              <w:rPr>
                <w:b/>
              </w:rPr>
            </w:pPr>
            <w:r w:rsidRPr="002C64A1">
              <w:rPr>
                <w:b/>
              </w:rPr>
              <w:t>Bytes</w:t>
            </w:r>
          </w:p>
        </w:tc>
        <w:tc>
          <w:tcPr>
            <w:tcW w:w="6636" w:type="dxa"/>
            <w:shd w:val="clear" w:color="auto" w:fill="C0C0C0"/>
          </w:tcPr>
          <w:p w:rsidR="006D0523" w:rsidRPr="002C64A1" w:rsidRDefault="006D0523" w:rsidP="002C64A1">
            <w:pPr>
              <w:pStyle w:val="OdsStandard"/>
              <w:ind w:left="0"/>
              <w:jc w:val="left"/>
              <w:rPr>
                <w:b/>
              </w:rPr>
            </w:pPr>
            <w:r w:rsidRPr="002C64A1">
              <w:rPr>
                <w:b/>
              </w:rPr>
              <w:t>Description</w:t>
            </w:r>
          </w:p>
        </w:tc>
      </w:tr>
      <w:tr w:rsidR="006D0523" w:rsidTr="002C64A1">
        <w:tc>
          <w:tcPr>
            <w:tcW w:w="889" w:type="dxa"/>
          </w:tcPr>
          <w:p w:rsidR="006D0523" w:rsidRDefault="00A67F0B" w:rsidP="002C64A1">
            <w:pPr>
              <w:pStyle w:val="OdsStandard"/>
              <w:ind w:left="0"/>
              <w:jc w:val="right"/>
            </w:pPr>
            <w:r>
              <w:t>483</w:t>
            </w:r>
          </w:p>
        </w:tc>
        <w:tc>
          <w:tcPr>
            <w:tcW w:w="6636" w:type="dxa"/>
          </w:tcPr>
          <w:p w:rsidR="006D0523" w:rsidRDefault="006D0523" w:rsidP="002C64A1">
            <w:pPr>
              <w:pStyle w:val="OdsStandard"/>
              <w:ind w:left="0"/>
            </w:pPr>
            <w:r>
              <w:t>Admin Agent Request Header transient memory approximation</w:t>
            </w:r>
          </w:p>
        </w:tc>
      </w:tr>
      <w:tr w:rsidR="006D0523" w:rsidTr="002C64A1">
        <w:tc>
          <w:tcPr>
            <w:tcW w:w="889" w:type="dxa"/>
          </w:tcPr>
          <w:p w:rsidR="006D0523" w:rsidRDefault="006D0523" w:rsidP="002C64A1">
            <w:pPr>
              <w:pStyle w:val="OdsStandard"/>
              <w:ind w:left="0"/>
              <w:jc w:val="right"/>
            </w:pPr>
            <w:r>
              <w:t>1246</w:t>
            </w:r>
          </w:p>
        </w:tc>
        <w:tc>
          <w:tcPr>
            <w:tcW w:w="6636" w:type="dxa"/>
          </w:tcPr>
          <w:p w:rsidR="006D0523" w:rsidRDefault="006D0523" w:rsidP="002C64A1">
            <w:pPr>
              <w:pStyle w:val="OdsStandard"/>
              <w:ind w:left="0"/>
            </w:pPr>
            <w:r>
              <w:t>Admin Agent Response Header transient memory approximation</w:t>
            </w:r>
          </w:p>
        </w:tc>
      </w:tr>
      <w:tr w:rsidR="006D0523" w:rsidTr="002C64A1">
        <w:tc>
          <w:tcPr>
            <w:tcW w:w="889" w:type="dxa"/>
            <w:tcBorders>
              <w:bottom w:val="single" w:sz="4" w:space="0" w:color="auto"/>
            </w:tcBorders>
          </w:tcPr>
          <w:p w:rsidR="006D0523" w:rsidRDefault="006D0523" w:rsidP="002C64A1">
            <w:pPr>
              <w:pStyle w:val="OdsStandard"/>
              <w:ind w:left="0"/>
              <w:jc w:val="right"/>
            </w:pPr>
            <w:r>
              <w:t>515</w:t>
            </w:r>
          </w:p>
        </w:tc>
        <w:tc>
          <w:tcPr>
            <w:tcW w:w="6636" w:type="dxa"/>
            <w:tcBorders>
              <w:bottom w:val="single" w:sz="4" w:space="0" w:color="auto"/>
            </w:tcBorders>
          </w:tcPr>
          <w:p w:rsidR="006D0523" w:rsidRDefault="006D0523" w:rsidP="002C64A1">
            <w:pPr>
              <w:pStyle w:val="OdsStandard"/>
              <w:ind w:left="0"/>
            </w:pPr>
            <w:r>
              <w:t>Header internal transient memory buffer</w:t>
            </w:r>
          </w:p>
        </w:tc>
      </w:tr>
      <w:tr w:rsidR="006D0523" w:rsidTr="002C64A1">
        <w:tc>
          <w:tcPr>
            <w:tcW w:w="889" w:type="dxa"/>
            <w:shd w:val="clear" w:color="auto" w:fill="CCFFCC"/>
          </w:tcPr>
          <w:p w:rsidR="006D0523" w:rsidRPr="00A67F0B" w:rsidRDefault="00A67F0B" w:rsidP="002C64A1">
            <w:pPr>
              <w:pStyle w:val="OdsStandard"/>
              <w:ind w:left="0"/>
              <w:jc w:val="right"/>
            </w:pPr>
            <w:r w:rsidRPr="00A67F0B">
              <w:t>2244</w:t>
            </w:r>
          </w:p>
        </w:tc>
        <w:tc>
          <w:tcPr>
            <w:tcW w:w="6636" w:type="dxa"/>
            <w:shd w:val="clear" w:color="auto" w:fill="CCFFCC"/>
          </w:tcPr>
          <w:p w:rsidR="006D0523" w:rsidRDefault="006D0523" w:rsidP="002C64A1">
            <w:pPr>
              <w:pStyle w:val="OdsStandard"/>
              <w:ind w:left="0"/>
            </w:pPr>
            <w:r>
              <w:t>Approximation result</w:t>
            </w:r>
          </w:p>
        </w:tc>
      </w:tr>
    </w:tbl>
    <w:p w:rsidR="006D0523" w:rsidRDefault="006D0523" w:rsidP="00F1625C">
      <w:pPr>
        <w:pStyle w:val="OdsStandard"/>
      </w:pPr>
    </w:p>
    <w:p w:rsidR="00365086" w:rsidRDefault="00365086" w:rsidP="00365086">
      <w:pPr>
        <w:pStyle w:val="OdsStandard"/>
        <w:spacing w:after="120"/>
        <w:jc w:val="left"/>
      </w:pPr>
      <w:r>
        <w:t xml:space="preserve">Table </w:t>
      </w:r>
      <w:r w:rsidR="00C9616D">
        <w:t>5</w:t>
      </w:r>
      <w:r>
        <w:t>.6: Result of transient memory approximation with filter (OMA-SCWS)</w:t>
      </w:r>
    </w:p>
    <w:tbl>
      <w:tblPr>
        <w:tblW w:w="7525"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6636"/>
      </w:tblGrid>
      <w:tr w:rsidR="00365086" w:rsidRPr="002C64A1" w:rsidTr="002C64A1">
        <w:tc>
          <w:tcPr>
            <w:tcW w:w="889" w:type="dxa"/>
            <w:shd w:val="clear" w:color="auto" w:fill="C0C0C0"/>
          </w:tcPr>
          <w:p w:rsidR="00365086" w:rsidRPr="002C64A1" w:rsidRDefault="00365086" w:rsidP="002C64A1">
            <w:pPr>
              <w:pStyle w:val="OdsStandard"/>
              <w:ind w:left="0"/>
              <w:jc w:val="left"/>
              <w:rPr>
                <w:b/>
              </w:rPr>
            </w:pPr>
            <w:r w:rsidRPr="002C64A1">
              <w:rPr>
                <w:b/>
              </w:rPr>
              <w:t>Bytes</w:t>
            </w:r>
          </w:p>
        </w:tc>
        <w:tc>
          <w:tcPr>
            <w:tcW w:w="6636" w:type="dxa"/>
            <w:shd w:val="clear" w:color="auto" w:fill="C0C0C0"/>
          </w:tcPr>
          <w:p w:rsidR="00365086" w:rsidRPr="002C64A1" w:rsidRDefault="00365086" w:rsidP="002C64A1">
            <w:pPr>
              <w:pStyle w:val="OdsStandard"/>
              <w:ind w:left="0"/>
              <w:jc w:val="left"/>
              <w:rPr>
                <w:b/>
              </w:rPr>
            </w:pPr>
            <w:r w:rsidRPr="002C64A1">
              <w:rPr>
                <w:b/>
              </w:rPr>
              <w:t>Description</w:t>
            </w:r>
          </w:p>
        </w:tc>
      </w:tr>
      <w:tr w:rsidR="00365086" w:rsidTr="002C64A1">
        <w:tc>
          <w:tcPr>
            <w:tcW w:w="889" w:type="dxa"/>
          </w:tcPr>
          <w:p w:rsidR="00365086" w:rsidRDefault="00365086" w:rsidP="002C64A1">
            <w:pPr>
              <w:pStyle w:val="OdsStandard"/>
              <w:ind w:left="0"/>
              <w:jc w:val="right"/>
            </w:pPr>
            <w:r>
              <w:t>401</w:t>
            </w:r>
          </w:p>
        </w:tc>
        <w:tc>
          <w:tcPr>
            <w:tcW w:w="6636" w:type="dxa"/>
          </w:tcPr>
          <w:p w:rsidR="00365086" w:rsidRDefault="00365086" w:rsidP="002C64A1">
            <w:pPr>
              <w:pStyle w:val="OdsStandard"/>
              <w:ind w:left="0"/>
            </w:pPr>
            <w:r>
              <w:t>Admin Agent Request Header transient memory approximation</w:t>
            </w:r>
          </w:p>
        </w:tc>
      </w:tr>
      <w:tr w:rsidR="00365086" w:rsidTr="002C64A1">
        <w:tc>
          <w:tcPr>
            <w:tcW w:w="889" w:type="dxa"/>
          </w:tcPr>
          <w:p w:rsidR="00365086" w:rsidRDefault="00365086" w:rsidP="002C64A1">
            <w:pPr>
              <w:pStyle w:val="OdsStandard"/>
              <w:ind w:left="0"/>
              <w:jc w:val="right"/>
            </w:pPr>
            <w:r>
              <w:t>115</w:t>
            </w:r>
            <w:r w:rsidR="00F54481">
              <w:t>3</w:t>
            </w:r>
          </w:p>
        </w:tc>
        <w:tc>
          <w:tcPr>
            <w:tcW w:w="6636" w:type="dxa"/>
          </w:tcPr>
          <w:p w:rsidR="00365086" w:rsidRDefault="00365086" w:rsidP="002C64A1">
            <w:pPr>
              <w:pStyle w:val="OdsStandard"/>
              <w:ind w:left="0"/>
            </w:pPr>
            <w:r>
              <w:t>Admin Agent Response Header transient memory approximation</w:t>
            </w:r>
          </w:p>
        </w:tc>
      </w:tr>
      <w:tr w:rsidR="00365086" w:rsidTr="002C64A1">
        <w:tc>
          <w:tcPr>
            <w:tcW w:w="889" w:type="dxa"/>
            <w:tcBorders>
              <w:bottom w:val="single" w:sz="4" w:space="0" w:color="auto"/>
            </w:tcBorders>
          </w:tcPr>
          <w:p w:rsidR="00365086" w:rsidRDefault="00365086" w:rsidP="002C64A1">
            <w:pPr>
              <w:pStyle w:val="OdsStandard"/>
              <w:ind w:left="0"/>
              <w:jc w:val="right"/>
            </w:pPr>
            <w:r>
              <w:t>515</w:t>
            </w:r>
          </w:p>
        </w:tc>
        <w:tc>
          <w:tcPr>
            <w:tcW w:w="6636" w:type="dxa"/>
            <w:tcBorders>
              <w:bottom w:val="single" w:sz="4" w:space="0" w:color="auto"/>
            </w:tcBorders>
          </w:tcPr>
          <w:p w:rsidR="00365086" w:rsidRDefault="00365086" w:rsidP="002C64A1">
            <w:pPr>
              <w:pStyle w:val="OdsStandard"/>
              <w:ind w:left="0"/>
            </w:pPr>
            <w:r>
              <w:t>Header internal transient memory buffer</w:t>
            </w:r>
          </w:p>
        </w:tc>
      </w:tr>
      <w:tr w:rsidR="00365086" w:rsidTr="002C64A1">
        <w:tc>
          <w:tcPr>
            <w:tcW w:w="889" w:type="dxa"/>
            <w:shd w:val="clear" w:color="auto" w:fill="CCFFCC"/>
          </w:tcPr>
          <w:p w:rsidR="00365086" w:rsidRPr="00365086" w:rsidRDefault="00365086" w:rsidP="002C64A1">
            <w:pPr>
              <w:pStyle w:val="OdsStandard"/>
              <w:ind w:left="0"/>
              <w:jc w:val="right"/>
            </w:pPr>
            <w:r w:rsidRPr="00365086">
              <w:t>206</w:t>
            </w:r>
            <w:r w:rsidR="00F54481">
              <w:t>9</w:t>
            </w:r>
          </w:p>
        </w:tc>
        <w:tc>
          <w:tcPr>
            <w:tcW w:w="6636" w:type="dxa"/>
            <w:shd w:val="clear" w:color="auto" w:fill="CCFFCC"/>
          </w:tcPr>
          <w:p w:rsidR="00365086" w:rsidRDefault="00365086" w:rsidP="002C64A1">
            <w:pPr>
              <w:pStyle w:val="OdsStandard"/>
              <w:ind w:left="0"/>
            </w:pPr>
            <w:r>
              <w:t>Approximation result</w:t>
            </w:r>
          </w:p>
        </w:tc>
      </w:tr>
    </w:tbl>
    <w:p w:rsidR="00365086" w:rsidRDefault="00365086" w:rsidP="00F1625C">
      <w:pPr>
        <w:pStyle w:val="OdsStandard"/>
      </w:pPr>
    </w:p>
    <w:p w:rsidR="00163CDB" w:rsidRDefault="00163CDB" w:rsidP="00163CDB">
      <w:pPr>
        <w:pStyle w:val="OdsStandard"/>
      </w:pPr>
      <w:r>
        <w:t>Please note, that the approximation does not include the required memory for object references for the Header Fields Linked List.</w:t>
      </w:r>
    </w:p>
    <w:p w:rsidR="006D0523" w:rsidRDefault="006D0523" w:rsidP="00F1625C">
      <w:pPr>
        <w:pStyle w:val="OdsStandard"/>
      </w:pPr>
    </w:p>
    <w:p w:rsidR="0058627A" w:rsidRDefault="0058627A" w:rsidP="006D0523">
      <w:pPr>
        <w:pStyle w:val="OdsStandard"/>
        <w:tabs>
          <w:tab w:val="clear" w:pos="567"/>
        </w:tabs>
        <w:spacing w:after="120"/>
        <w:ind w:left="1638" w:hanging="1071"/>
        <w:jc w:val="left"/>
      </w:pPr>
      <w:r>
        <w:t xml:space="preserve">Table </w:t>
      </w:r>
      <w:r w:rsidR="00C9616D">
        <w:t>5</w:t>
      </w:r>
      <w:r>
        <w:t>.</w:t>
      </w:r>
      <w:r w:rsidR="00454C2A">
        <w:t>6</w:t>
      </w:r>
      <w:r w:rsidR="006D0523">
        <w:t>:</w:t>
      </w:r>
      <w:r w:rsidR="006D0523">
        <w:tab/>
      </w:r>
      <w:r>
        <w:t>Admin Agent Request Header transient memory approximation with filter and additional Header Field Name optimization</w:t>
      </w:r>
      <w:r w:rsidR="00454C2A">
        <w:t xml:space="preserve"> (GP v2.2 Amendment B)</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07"/>
        <w:gridCol w:w="3016"/>
        <w:gridCol w:w="4056"/>
      </w:tblGrid>
      <w:tr w:rsidR="00431D2F" w:rsidTr="002C64A1">
        <w:tc>
          <w:tcPr>
            <w:tcW w:w="2214" w:type="dxa"/>
            <w:gridSpan w:val="2"/>
            <w:shd w:val="clear" w:color="auto" w:fill="C0C0C0"/>
          </w:tcPr>
          <w:p w:rsidR="00431D2F" w:rsidRPr="002C64A1" w:rsidRDefault="00431D2F" w:rsidP="002C64A1">
            <w:pPr>
              <w:pStyle w:val="OdsStandard"/>
              <w:ind w:left="0"/>
              <w:rPr>
                <w:b/>
              </w:rPr>
            </w:pPr>
            <w:r w:rsidRPr="002C64A1">
              <w:rPr>
                <w:b/>
              </w:rPr>
              <w:t>Bytes</w:t>
            </w:r>
          </w:p>
        </w:tc>
        <w:tc>
          <w:tcPr>
            <w:tcW w:w="3016" w:type="dxa"/>
            <w:shd w:val="clear" w:color="auto" w:fill="C0C0C0"/>
          </w:tcPr>
          <w:p w:rsidR="00431D2F" w:rsidRPr="002C64A1" w:rsidRDefault="00431D2F" w:rsidP="002C64A1">
            <w:pPr>
              <w:pStyle w:val="OdsStandard"/>
              <w:ind w:left="0"/>
              <w:rPr>
                <w:b/>
              </w:rPr>
            </w:pPr>
            <w:r w:rsidRPr="002C64A1">
              <w:rPr>
                <w:b/>
              </w:rPr>
              <w:t>Header Field Name</w:t>
            </w:r>
          </w:p>
        </w:tc>
        <w:tc>
          <w:tcPr>
            <w:tcW w:w="4056" w:type="dxa"/>
            <w:shd w:val="clear" w:color="auto" w:fill="C0C0C0"/>
          </w:tcPr>
          <w:p w:rsidR="00431D2F" w:rsidRPr="002C64A1" w:rsidRDefault="00431D2F" w:rsidP="002C64A1">
            <w:pPr>
              <w:pStyle w:val="OdsStandard"/>
              <w:ind w:left="0"/>
              <w:rPr>
                <w:b/>
              </w:rPr>
            </w:pPr>
            <w:r w:rsidRPr="002C64A1">
              <w:rPr>
                <w:b/>
              </w:rPr>
              <w:t>Header Field Value</w:t>
            </w:r>
          </w:p>
        </w:tc>
      </w:tr>
      <w:tr w:rsidR="00431D2F" w:rsidTr="002C64A1">
        <w:tc>
          <w:tcPr>
            <w:tcW w:w="2214" w:type="dxa"/>
            <w:gridSpan w:val="2"/>
          </w:tcPr>
          <w:p w:rsidR="00431D2F" w:rsidRDefault="00431D2F" w:rsidP="002C64A1">
            <w:pPr>
              <w:pStyle w:val="OdsStandard"/>
              <w:ind w:left="0"/>
            </w:pPr>
            <w:r>
              <w:t xml:space="preserve">2 + N; </w:t>
            </w:r>
            <w:r w:rsidRPr="002C64A1">
              <w:rPr>
                <w:color w:val="FF00FF"/>
              </w:rPr>
              <w:t>N</w:t>
            </w:r>
            <w:r w:rsidR="00454C2A" w:rsidRPr="002C64A1">
              <w:rPr>
                <w:color w:val="FF00FF"/>
              </w:rPr>
              <w:t xml:space="preserve"> &lt;= 127</w:t>
            </w:r>
          </w:p>
        </w:tc>
        <w:tc>
          <w:tcPr>
            <w:tcW w:w="3016" w:type="dxa"/>
          </w:tcPr>
          <w:p w:rsidR="00431D2F" w:rsidRDefault="00431D2F" w:rsidP="002C64A1">
            <w:pPr>
              <w:pStyle w:val="OdsStandard"/>
              <w:ind w:left="0"/>
            </w:pPr>
            <w:r>
              <w:t>Host</w:t>
            </w:r>
          </w:p>
        </w:tc>
        <w:tc>
          <w:tcPr>
            <w:tcW w:w="4056" w:type="dxa"/>
          </w:tcPr>
          <w:p w:rsidR="00431D2F" w:rsidRDefault="00431D2F" w:rsidP="002C64A1">
            <w:pPr>
              <w:pStyle w:val="OdsStandard"/>
              <w:ind w:left="0"/>
            </w:pPr>
            <w:r>
              <w:t>&lt;Administration Host&gt;</w:t>
            </w:r>
          </w:p>
        </w:tc>
      </w:tr>
      <w:tr w:rsidR="00431D2F" w:rsidTr="002C64A1">
        <w:tc>
          <w:tcPr>
            <w:tcW w:w="2214" w:type="dxa"/>
            <w:gridSpan w:val="2"/>
          </w:tcPr>
          <w:p w:rsidR="00431D2F" w:rsidRDefault="00431D2F" w:rsidP="002C64A1">
            <w:pPr>
              <w:pStyle w:val="OdsStandard"/>
              <w:ind w:left="0"/>
            </w:pPr>
            <w:r>
              <w:t>2 + 31</w:t>
            </w:r>
          </w:p>
        </w:tc>
        <w:tc>
          <w:tcPr>
            <w:tcW w:w="3016" w:type="dxa"/>
          </w:tcPr>
          <w:p w:rsidR="00431D2F" w:rsidRDefault="00431D2F" w:rsidP="002C64A1">
            <w:pPr>
              <w:pStyle w:val="OdsStandard"/>
              <w:ind w:left="0"/>
            </w:pPr>
            <w:r>
              <w:t>X-Admin-Protocol</w:t>
            </w:r>
          </w:p>
        </w:tc>
        <w:tc>
          <w:tcPr>
            <w:tcW w:w="4056" w:type="dxa"/>
          </w:tcPr>
          <w:p w:rsidR="00431D2F" w:rsidRDefault="00431D2F" w:rsidP="002C64A1">
            <w:pPr>
              <w:pStyle w:val="OdsStandard"/>
              <w:ind w:left="0"/>
            </w:pPr>
            <w:r>
              <w:t>globalplatform-remote-admin/1.0</w:t>
            </w:r>
          </w:p>
        </w:tc>
      </w:tr>
      <w:tr w:rsidR="00431D2F" w:rsidTr="002C64A1">
        <w:tc>
          <w:tcPr>
            <w:tcW w:w="2214" w:type="dxa"/>
            <w:gridSpan w:val="2"/>
          </w:tcPr>
          <w:p w:rsidR="00431D2F" w:rsidRDefault="00431D2F" w:rsidP="002C64A1">
            <w:pPr>
              <w:pStyle w:val="OdsStandard"/>
              <w:ind w:left="0"/>
            </w:pPr>
            <w:r>
              <w:t xml:space="preserve">2 + N; </w:t>
            </w:r>
            <w:r w:rsidRPr="002C64A1">
              <w:rPr>
                <w:color w:val="FF00FF"/>
              </w:rPr>
              <w:t>N</w:t>
            </w:r>
            <w:r w:rsidR="00454C2A" w:rsidRPr="002C64A1">
              <w:rPr>
                <w:color w:val="FF00FF"/>
              </w:rPr>
              <w:t xml:space="preserve"> &lt;= 127</w:t>
            </w:r>
          </w:p>
        </w:tc>
        <w:tc>
          <w:tcPr>
            <w:tcW w:w="3016" w:type="dxa"/>
          </w:tcPr>
          <w:p w:rsidR="00431D2F" w:rsidRDefault="00431D2F" w:rsidP="002C64A1">
            <w:pPr>
              <w:pStyle w:val="OdsStandard"/>
              <w:ind w:left="0"/>
            </w:pPr>
            <w:r>
              <w:t>X-Admin-From</w:t>
            </w:r>
          </w:p>
        </w:tc>
        <w:tc>
          <w:tcPr>
            <w:tcW w:w="4056" w:type="dxa"/>
          </w:tcPr>
          <w:p w:rsidR="00431D2F" w:rsidRDefault="00431D2F" w:rsidP="002C64A1">
            <w:pPr>
              <w:pStyle w:val="OdsStandard"/>
              <w:ind w:left="0"/>
            </w:pPr>
            <w:r>
              <w:t>&lt;Agent ID&gt;</w:t>
            </w:r>
          </w:p>
        </w:tc>
      </w:tr>
      <w:tr w:rsidR="00431D2F" w:rsidTr="002C64A1">
        <w:tc>
          <w:tcPr>
            <w:tcW w:w="2214" w:type="dxa"/>
            <w:gridSpan w:val="2"/>
            <w:tcBorders>
              <w:bottom w:val="single" w:sz="4" w:space="0" w:color="auto"/>
            </w:tcBorders>
          </w:tcPr>
          <w:p w:rsidR="00431D2F" w:rsidRDefault="00431D2F" w:rsidP="002C64A1">
            <w:pPr>
              <w:pStyle w:val="OdsStandard"/>
              <w:ind w:left="0"/>
            </w:pPr>
            <w:r>
              <w:t>2 + 68</w:t>
            </w:r>
          </w:p>
        </w:tc>
        <w:tc>
          <w:tcPr>
            <w:tcW w:w="3016" w:type="dxa"/>
            <w:tcBorders>
              <w:bottom w:val="single" w:sz="4" w:space="0" w:color="auto"/>
            </w:tcBorders>
          </w:tcPr>
          <w:p w:rsidR="00431D2F" w:rsidRDefault="00431D2F" w:rsidP="002C64A1">
            <w:pPr>
              <w:pStyle w:val="OdsStandard"/>
              <w:ind w:left="0"/>
            </w:pPr>
            <w:r>
              <w:t>Content-Type</w:t>
            </w:r>
          </w:p>
        </w:tc>
        <w:tc>
          <w:tcPr>
            <w:tcW w:w="4056" w:type="dxa"/>
            <w:tcBorders>
              <w:bottom w:val="single" w:sz="4" w:space="0" w:color="auto"/>
            </w:tcBorders>
          </w:tcPr>
          <w:p w:rsidR="00431D2F" w:rsidRDefault="00431D2F" w:rsidP="002C64A1">
            <w:pPr>
              <w:pStyle w:val="OdsStandard"/>
              <w:ind w:left="0"/>
            </w:pPr>
            <w:r>
              <w:t>application/vnd.globalplatform.card-content-mgt-response;version=1.0</w:t>
            </w:r>
          </w:p>
        </w:tc>
      </w:tr>
      <w:tr w:rsidR="00431D2F" w:rsidTr="002C64A1">
        <w:tc>
          <w:tcPr>
            <w:tcW w:w="1107" w:type="dxa"/>
            <w:vMerge w:val="restart"/>
            <w:shd w:val="clear" w:color="auto" w:fill="FFFF99"/>
            <w:vAlign w:val="center"/>
          </w:tcPr>
          <w:p w:rsidR="00431D2F" w:rsidRDefault="006E7801" w:rsidP="002C64A1">
            <w:pPr>
              <w:pStyle w:val="OdsStandard"/>
              <w:ind w:left="0"/>
              <w:jc w:val="center"/>
            </w:pPr>
            <w:r>
              <w:t>12</w:t>
            </w:r>
          </w:p>
        </w:tc>
        <w:tc>
          <w:tcPr>
            <w:tcW w:w="1107" w:type="dxa"/>
            <w:shd w:val="clear" w:color="auto" w:fill="FFFF99"/>
          </w:tcPr>
          <w:p w:rsidR="00431D2F" w:rsidRDefault="00431D2F" w:rsidP="002C64A1">
            <w:pPr>
              <w:pStyle w:val="OdsStandard"/>
              <w:ind w:left="0"/>
            </w:pPr>
            <w:r>
              <w:t>2 + 10</w:t>
            </w:r>
          </w:p>
        </w:tc>
        <w:tc>
          <w:tcPr>
            <w:tcW w:w="3016" w:type="dxa"/>
            <w:shd w:val="clear" w:color="auto" w:fill="FFFF99"/>
          </w:tcPr>
          <w:p w:rsidR="00431D2F" w:rsidRDefault="00431D2F" w:rsidP="002C64A1">
            <w:pPr>
              <w:pStyle w:val="OdsStandard"/>
              <w:ind w:left="0"/>
            </w:pPr>
            <w:r>
              <w:t>Content-Length</w:t>
            </w:r>
          </w:p>
        </w:tc>
        <w:tc>
          <w:tcPr>
            <w:tcW w:w="4056" w:type="dxa"/>
            <w:shd w:val="clear" w:color="auto" w:fill="FFFF99"/>
          </w:tcPr>
          <w:p w:rsidR="00431D2F" w:rsidRDefault="00431D2F" w:rsidP="002C64A1">
            <w:pPr>
              <w:pStyle w:val="OdsStandard"/>
              <w:ind w:left="0"/>
            </w:pPr>
            <w:proofErr w:type="spellStart"/>
            <w:r>
              <w:t>xxxxxxxxxx</w:t>
            </w:r>
            <w:proofErr w:type="spellEnd"/>
          </w:p>
        </w:tc>
      </w:tr>
      <w:tr w:rsidR="00431D2F" w:rsidTr="002C64A1">
        <w:tc>
          <w:tcPr>
            <w:tcW w:w="1107" w:type="dxa"/>
            <w:vMerge/>
            <w:shd w:val="clear" w:color="auto" w:fill="FFFF99"/>
          </w:tcPr>
          <w:p w:rsidR="00431D2F" w:rsidRDefault="00431D2F" w:rsidP="002C64A1">
            <w:pPr>
              <w:pStyle w:val="OdsStandard"/>
              <w:ind w:left="0"/>
            </w:pPr>
          </w:p>
        </w:tc>
        <w:tc>
          <w:tcPr>
            <w:tcW w:w="1107" w:type="dxa"/>
            <w:shd w:val="clear" w:color="auto" w:fill="FFFF99"/>
          </w:tcPr>
          <w:p w:rsidR="00431D2F" w:rsidRDefault="00431D2F" w:rsidP="002C64A1">
            <w:pPr>
              <w:pStyle w:val="OdsStandard"/>
              <w:ind w:left="0"/>
            </w:pPr>
            <w:r>
              <w:t>2 + 7</w:t>
            </w:r>
          </w:p>
        </w:tc>
        <w:tc>
          <w:tcPr>
            <w:tcW w:w="3016" w:type="dxa"/>
            <w:shd w:val="clear" w:color="auto" w:fill="FFFF99"/>
          </w:tcPr>
          <w:p w:rsidR="00431D2F" w:rsidRDefault="00431D2F" w:rsidP="002C64A1">
            <w:pPr>
              <w:pStyle w:val="OdsStandard"/>
              <w:ind w:left="0"/>
            </w:pPr>
            <w:r>
              <w:t>Transfer-Encoding</w:t>
            </w:r>
          </w:p>
        </w:tc>
        <w:tc>
          <w:tcPr>
            <w:tcW w:w="4056" w:type="dxa"/>
            <w:shd w:val="clear" w:color="auto" w:fill="FFFF99"/>
          </w:tcPr>
          <w:p w:rsidR="00431D2F" w:rsidRDefault="00431D2F" w:rsidP="002C64A1">
            <w:pPr>
              <w:pStyle w:val="OdsStandard"/>
              <w:ind w:left="0"/>
            </w:pPr>
            <w:r>
              <w:t>chunked</w:t>
            </w:r>
          </w:p>
        </w:tc>
      </w:tr>
      <w:tr w:rsidR="00431D2F" w:rsidTr="002C64A1">
        <w:tc>
          <w:tcPr>
            <w:tcW w:w="2214" w:type="dxa"/>
            <w:gridSpan w:val="2"/>
          </w:tcPr>
          <w:p w:rsidR="00431D2F" w:rsidRDefault="00431D2F" w:rsidP="002C64A1">
            <w:pPr>
              <w:pStyle w:val="OdsStandard"/>
              <w:ind w:left="0"/>
            </w:pPr>
            <w:r>
              <w:t xml:space="preserve">2 + N; </w:t>
            </w:r>
          </w:p>
          <w:p w:rsidR="00431D2F" w:rsidRDefault="00431D2F" w:rsidP="002C64A1">
            <w:pPr>
              <w:pStyle w:val="OdsStandard"/>
              <w:ind w:left="0"/>
            </w:pPr>
            <w:r>
              <w:t xml:space="preserve">N&gt;=2 AND </w:t>
            </w:r>
            <w:r w:rsidRPr="002C64A1">
              <w:rPr>
                <w:color w:val="FF00FF"/>
              </w:rPr>
              <w:t>N</w:t>
            </w:r>
            <w:r w:rsidR="00454C2A" w:rsidRPr="002C64A1">
              <w:rPr>
                <w:color w:val="FF00FF"/>
              </w:rPr>
              <w:t xml:space="preserve"> </w:t>
            </w:r>
            <w:r w:rsidRPr="002C64A1">
              <w:rPr>
                <w:color w:val="FF00FF"/>
              </w:rPr>
              <w:t>&lt;= 21</w:t>
            </w:r>
          </w:p>
        </w:tc>
        <w:tc>
          <w:tcPr>
            <w:tcW w:w="3016" w:type="dxa"/>
          </w:tcPr>
          <w:p w:rsidR="00431D2F" w:rsidRDefault="00431D2F" w:rsidP="002C64A1">
            <w:pPr>
              <w:pStyle w:val="OdsStandard"/>
              <w:ind w:left="0"/>
            </w:pPr>
            <w:r>
              <w:t>X-Admin-Script-Status</w:t>
            </w:r>
          </w:p>
        </w:tc>
        <w:tc>
          <w:tcPr>
            <w:tcW w:w="4056" w:type="dxa"/>
          </w:tcPr>
          <w:p w:rsidR="00431D2F" w:rsidRDefault="00431D2F" w:rsidP="002C64A1">
            <w:pPr>
              <w:pStyle w:val="OdsStandard"/>
              <w:ind w:left="0"/>
            </w:pPr>
            <w:r>
              <w:t>&lt;script-status&gt;</w:t>
            </w:r>
          </w:p>
          <w:p w:rsidR="00431D2F" w:rsidRDefault="00431D2F" w:rsidP="002C64A1">
            <w:pPr>
              <w:pStyle w:val="OdsStandard"/>
              <w:numPr>
                <w:ilvl w:val="0"/>
                <w:numId w:val="6"/>
              </w:numPr>
            </w:pPr>
            <w:r>
              <w:t>ok</w:t>
            </w:r>
          </w:p>
          <w:p w:rsidR="00431D2F" w:rsidRDefault="00431D2F" w:rsidP="002C64A1">
            <w:pPr>
              <w:pStyle w:val="OdsStandard"/>
              <w:numPr>
                <w:ilvl w:val="0"/>
                <w:numId w:val="6"/>
              </w:numPr>
            </w:pPr>
            <w:r>
              <w:t>unknown-application</w:t>
            </w:r>
          </w:p>
          <w:p w:rsidR="00431D2F" w:rsidRDefault="00431D2F" w:rsidP="002C64A1">
            <w:pPr>
              <w:pStyle w:val="OdsStandard"/>
              <w:numPr>
                <w:ilvl w:val="0"/>
                <w:numId w:val="6"/>
              </w:numPr>
            </w:pPr>
            <w:r>
              <w:t>not-a-security-domain</w:t>
            </w:r>
          </w:p>
          <w:p w:rsidR="00431D2F" w:rsidRDefault="00431D2F" w:rsidP="002C64A1">
            <w:pPr>
              <w:pStyle w:val="OdsStandard"/>
              <w:numPr>
                <w:ilvl w:val="0"/>
                <w:numId w:val="6"/>
              </w:numPr>
            </w:pPr>
            <w:r>
              <w:t>security-error</w:t>
            </w:r>
          </w:p>
        </w:tc>
      </w:tr>
      <w:tr w:rsidR="00431D2F" w:rsidTr="002C64A1">
        <w:tc>
          <w:tcPr>
            <w:tcW w:w="2214" w:type="dxa"/>
            <w:gridSpan w:val="2"/>
            <w:tcBorders>
              <w:bottom w:val="single" w:sz="4" w:space="0" w:color="auto"/>
            </w:tcBorders>
          </w:tcPr>
          <w:p w:rsidR="00431D2F" w:rsidRDefault="00431D2F" w:rsidP="002C64A1">
            <w:pPr>
              <w:pStyle w:val="OdsStandard"/>
              <w:ind w:left="0"/>
            </w:pPr>
            <w:r>
              <w:t xml:space="preserve">2 + 4 </w:t>
            </w:r>
          </w:p>
        </w:tc>
        <w:tc>
          <w:tcPr>
            <w:tcW w:w="3016" w:type="dxa"/>
            <w:tcBorders>
              <w:bottom w:val="single" w:sz="4" w:space="0" w:color="auto"/>
            </w:tcBorders>
          </w:tcPr>
          <w:p w:rsidR="00431D2F" w:rsidRDefault="00431D2F" w:rsidP="002C64A1">
            <w:pPr>
              <w:pStyle w:val="OdsStandard"/>
              <w:ind w:left="0"/>
            </w:pPr>
            <w:r>
              <w:t>X-Admin-Resume</w:t>
            </w:r>
          </w:p>
        </w:tc>
        <w:tc>
          <w:tcPr>
            <w:tcW w:w="4056" w:type="dxa"/>
            <w:tcBorders>
              <w:bottom w:val="single" w:sz="4" w:space="0" w:color="auto"/>
            </w:tcBorders>
          </w:tcPr>
          <w:p w:rsidR="00431D2F" w:rsidRDefault="00431D2F" w:rsidP="002C64A1">
            <w:pPr>
              <w:pStyle w:val="OdsStandard"/>
              <w:ind w:left="0"/>
            </w:pPr>
            <w:r>
              <w:t>true</w:t>
            </w:r>
          </w:p>
        </w:tc>
      </w:tr>
      <w:tr w:rsidR="00431D2F" w:rsidTr="002C64A1">
        <w:tc>
          <w:tcPr>
            <w:tcW w:w="2214" w:type="dxa"/>
            <w:gridSpan w:val="2"/>
            <w:tcBorders>
              <w:bottom w:val="single" w:sz="4" w:space="0" w:color="auto"/>
            </w:tcBorders>
            <w:shd w:val="clear" w:color="auto" w:fill="CCFFCC"/>
          </w:tcPr>
          <w:p w:rsidR="00431D2F" w:rsidRDefault="006E7801" w:rsidP="002C64A1">
            <w:pPr>
              <w:pStyle w:val="OdsStandard"/>
              <w:ind w:left="0"/>
            </w:pPr>
            <w:r>
              <w:t xml:space="preserve">127 </w:t>
            </w:r>
            <w:r w:rsidR="00431D2F">
              <w:t xml:space="preserve">+ N; </w:t>
            </w:r>
            <w:r w:rsidR="00431D2F" w:rsidRPr="002C64A1">
              <w:rPr>
                <w:color w:val="FF00FF"/>
              </w:rPr>
              <w:t>N</w:t>
            </w:r>
            <w:r w:rsidR="00454C2A" w:rsidRPr="002C64A1">
              <w:rPr>
                <w:color w:val="FF00FF"/>
              </w:rPr>
              <w:t xml:space="preserve"> &lt;</w:t>
            </w:r>
            <w:r w:rsidR="00431D2F" w:rsidRPr="002C64A1">
              <w:rPr>
                <w:color w:val="FF00FF"/>
              </w:rPr>
              <w:t>=</w:t>
            </w:r>
            <w:r w:rsidR="00454C2A" w:rsidRPr="002C64A1">
              <w:rPr>
                <w:color w:val="FF00FF"/>
              </w:rPr>
              <w:t xml:space="preserve"> 275</w:t>
            </w:r>
          </w:p>
        </w:tc>
        <w:tc>
          <w:tcPr>
            <w:tcW w:w="7072" w:type="dxa"/>
            <w:gridSpan w:val="2"/>
            <w:tcBorders>
              <w:bottom w:val="single" w:sz="4" w:space="0" w:color="auto"/>
            </w:tcBorders>
            <w:shd w:val="clear" w:color="auto" w:fill="CCFFCC"/>
          </w:tcPr>
          <w:p w:rsidR="00431D2F" w:rsidRPr="00454C2A" w:rsidRDefault="00431D2F" w:rsidP="002C64A1">
            <w:pPr>
              <w:pStyle w:val="OdsStandard"/>
              <w:ind w:left="0"/>
            </w:pPr>
            <w:r w:rsidRPr="002C64A1">
              <w:rPr>
                <w:color w:val="FF00FF"/>
              </w:rPr>
              <w:t>N:=</w:t>
            </w:r>
            <w:r w:rsidR="00454C2A" w:rsidRPr="002C64A1">
              <w:rPr>
                <w:color w:val="FF00FF"/>
              </w:rPr>
              <w:t xml:space="preserve"> 275</w:t>
            </w:r>
            <w:r>
              <w:t xml:space="preserve">; </w:t>
            </w:r>
            <w:r w:rsidRPr="002C64A1">
              <w:sym w:font="Wingdings" w:char="F0E8"/>
            </w:r>
            <w:r>
              <w:t xml:space="preserve"> </w:t>
            </w:r>
            <w:r w:rsidR="00454C2A" w:rsidRPr="00454C2A">
              <w:t>402</w:t>
            </w:r>
          </w:p>
        </w:tc>
      </w:tr>
    </w:tbl>
    <w:p w:rsidR="00431D2F" w:rsidRDefault="00431D2F" w:rsidP="00431D2F">
      <w:pPr>
        <w:pStyle w:val="OdsStandard"/>
      </w:pPr>
    </w:p>
    <w:p w:rsidR="00454C2A" w:rsidRDefault="00454C2A" w:rsidP="00454C2A">
      <w:pPr>
        <w:pStyle w:val="OdsStandard"/>
        <w:tabs>
          <w:tab w:val="clear" w:pos="567"/>
        </w:tabs>
        <w:spacing w:after="120"/>
        <w:ind w:left="1638" w:hanging="1071"/>
        <w:jc w:val="left"/>
      </w:pPr>
      <w:r>
        <w:t xml:space="preserve">Table </w:t>
      </w:r>
      <w:r w:rsidR="00977D00">
        <w:t>5</w:t>
      </w:r>
      <w:r>
        <w:t>.7:</w:t>
      </w:r>
      <w:r>
        <w:tab/>
        <w:t>Admin Agent Request Header transient memory approximation with filter and additional Header Field Name optimization (OMA-SCWS)</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107"/>
        <w:gridCol w:w="3016"/>
        <w:gridCol w:w="4056"/>
      </w:tblGrid>
      <w:tr w:rsidR="00454C2A" w:rsidTr="002C64A1">
        <w:tc>
          <w:tcPr>
            <w:tcW w:w="2214" w:type="dxa"/>
            <w:gridSpan w:val="2"/>
            <w:shd w:val="clear" w:color="auto" w:fill="C0C0C0"/>
          </w:tcPr>
          <w:p w:rsidR="00454C2A" w:rsidRPr="002C64A1" w:rsidRDefault="00454C2A" w:rsidP="002C64A1">
            <w:pPr>
              <w:pStyle w:val="OdsStandard"/>
              <w:ind w:left="0"/>
              <w:rPr>
                <w:b/>
              </w:rPr>
            </w:pPr>
            <w:r w:rsidRPr="002C64A1">
              <w:rPr>
                <w:b/>
              </w:rPr>
              <w:t>Bytes</w:t>
            </w:r>
          </w:p>
        </w:tc>
        <w:tc>
          <w:tcPr>
            <w:tcW w:w="3016" w:type="dxa"/>
            <w:shd w:val="clear" w:color="auto" w:fill="C0C0C0"/>
          </w:tcPr>
          <w:p w:rsidR="00454C2A" w:rsidRPr="002C64A1" w:rsidRDefault="00454C2A" w:rsidP="002C64A1">
            <w:pPr>
              <w:pStyle w:val="OdsStandard"/>
              <w:ind w:left="0"/>
              <w:rPr>
                <w:b/>
              </w:rPr>
            </w:pPr>
            <w:r w:rsidRPr="002C64A1">
              <w:rPr>
                <w:b/>
              </w:rPr>
              <w:t>Header Field Name</w:t>
            </w:r>
          </w:p>
        </w:tc>
        <w:tc>
          <w:tcPr>
            <w:tcW w:w="4056" w:type="dxa"/>
            <w:shd w:val="clear" w:color="auto" w:fill="C0C0C0"/>
          </w:tcPr>
          <w:p w:rsidR="00454C2A" w:rsidRPr="002C64A1" w:rsidRDefault="00454C2A" w:rsidP="002C64A1">
            <w:pPr>
              <w:pStyle w:val="OdsStandard"/>
              <w:ind w:left="0"/>
              <w:rPr>
                <w:b/>
              </w:rPr>
            </w:pPr>
            <w:r w:rsidRPr="002C64A1">
              <w:rPr>
                <w:b/>
              </w:rPr>
              <w:t>Header Field Value</w:t>
            </w:r>
          </w:p>
        </w:tc>
      </w:tr>
      <w:tr w:rsidR="00454C2A" w:rsidTr="002C64A1">
        <w:tc>
          <w:tcPr>
            <w:tcW w:w="2214" w:type="dxa"/>
            <w:gridSpan w:val="2"/>
          </w:tcPr>
          <w:p w:rsidR="00454C2A" w:rsidRDefault="00454C2A" w:rsidP="002C64A1">
            <w:pPr>
              <w:pStyle w:val="OdsStandard"/>
              <w:ind w:left="0"/>
            </w:pPr>
            <w:r>
              <w:t xml:space="preserve">2 + N; </w:t>
            </w:r>
            <w:r w:rsidRPr="002C64A1">
              <w:rPr>
                <w:color w:val="FF00FF"/>
              </w:rPr>
              <w:t>N &lt;= 127</w:t>
            </w:r>
          </w:p>
        </w:tc>
        <w:tc>
          <w:tcPr>
            <w:tcW w:w="3016" w:type="dxa"/>
          </w:tcPr>
          <w:p w:rsidR="00454C2A" w:rsidRDefault="00454C2A" w:rsidP="002C64A1">
            <w:pPr>
              <w:pStyle w:val="OdsStandard"/>
              <w:ind w:left="0"/>
            </w:pPr>
            <w:r>
              <w:t>Host</w:t>
            </w:r>
          </w:p>
        </w:tc>
        <w:tc>
          <w:tcPr>
            <w:tcW w:w="4056" w:type="dxa"/>
          </w:tcPr>
          <w:p w:rsidR="00454C2A" w:rsidRDefault="00454C2A" w:rsidP="002C64A1">
            <w:pPr>
              <w:pStyle w:val="OdsStandard"/>
              <w:ind w:left="0"/>
            </w:pPr>
            <w:r>
              <w:t>&lt;Administration Host&gt;</w:t>
            </w:r>
          </w:p>
        </w:tc>
      </w:tr>
      <w:tr w:rsidR="00454C2A" w:rsidTr="002C64A1">
        <w:tc>
          <w:tcPr>
            <w:tcW w:w="2214" w:type="dxa"/>
            <w:gridSpan w:val="2"/>
          </w:tcPr>
          <w:p w:rsidR="00454C2A" w:rsidRDefault="00454C2A" w:rsidP="002C64A1">
            <w:pPr>
              <w:pStyle w:val="OdsStandard"/>
              <w:ind w:left="0"/>
            </w:pPr>
            <w:r>
              <w:t>2 + 26</w:t>
            </w:r>
          </w:p>
        </w:tc>
        <w:tc>
          <w:tcPr>
            <w:tcW w:w="3016" w:type="dxa"/>
          </w:tcPr>
          <w:p w:rsidR="00454C2A" w:rsidRDefault="00454C2A" w:rsidP="002C64A1">
            <w:pPr>
              <w:pStyle w:val="OdsStandard"/>
              <w:ind w:left="0"/>
            </w:pPr>
            <w:r>
              <w:t>X-Admin-Protocol</w:t>
            </w:r>
          </w:p>
        </w:tc>
        <w:tc>
          <w:tcPr>
            <w:tcW w:w="4056" w:type="dxa"/>
          </w:tcPr>
          <w:p w:rsidR="00454C2A" w:rsidRDefault="00454C2A" w:rsidP="002C64A1">
            <w:pPr>
              <w:pStyle w:val="OdsStandard"/>
              <w:ind w:left="0"/>
            </w:pPr>
            <w:r>
              <w:t>oma-scws-admin-agent/1.1.1</w:t>
            </w:r>
          </w:p>
        </w:tc>
      </w:tr>
      <w:tr w:rsidR="00454C2A" w:rsidTr="002C64A1">
        <w:tc>
          <w:tcPr>
            <w:tcW w:w="2214" w:type="dxa"/>
            <w:gridSpan w:val="2"/>
          </w:tcPr>
          <w:p w:rsidR="00454C2A" w:rsidRDefault="00454C2A" w:rsidP="002C64A1">
            <w:pPr>
              <w:pStyle w:val="OdsStandard"/>
              <w:ind w:left="0"/>
            </w:pPr>
            <w:r>
              <w:lastRenderedPageBreak/>
              <w:t xml:space="preserve">2 + N; </w:t>
            </w:r>
            <w:r w:rsidRPr="002C64A1">
              <w:rPr>
                <w:color w:val="FF00FF"/>
              </w:rPr>
              <w:t>N &lt;= 127</w:t>
            </w:r>
          </w:p>
        </w:tc>
        <w:tc>
          <w:tcPr>
            <w:tcW w:w="3016" w:type="dxa"/>
          </w:tcPr>
          <w:p w:rsidR="00454C2A" w:rsidRDefault="00454C2A" w:rsidP="002C64A1">
            <w:pPr>
              <w:pStyle w:val="OdsStandard"/>
              <w:ind w:left="0"/>
            </w:pPr>
            <w:r>
              <w:t>X-Admin-From</w:t>
            </w:r>
          </w:p>
        </w:tc>
        <w:tc>
          <w:tcPr>
            <w:tcW w:w="4056" w:type="dxa"/>
          </w:tcPr>
          <w:p w:rsidR="00454C2A" w:rsidRDefault="00454C2A" w:rsidP="002C64A1">
            <w:pPr>
              <w:pStyle w:val="OdsStandard"/>
              <w:ind w:left="0"/>
            </w:pPr>
            <w:r>
              <w:t>&lt;Agent ID&gt;</w:t>
            </w:r>
          </w:p>
        </w:tc>
      </w:tr>
      <w:tr w:rsidR="00454C2A" w:rsidTr="002C64A1">
        <w:tc>
          <w:tcPr>
            <w:tcW w:w="2214" w:type="dxa"/>
            <w:gridSpan w:val="2"/>
            <w:tcBorders>
              <w:bottom w:val="single" w:sz="4" w:space="0" w:color="auto"/>
            </w:tcBorders>
          </w:tcPr>
          <w:p w:rsidR="00454C2A" w:rsidRDefault="00454C2A" w:rsidP="002C64A1">
            <w:pPr>
              <w:pStyle w:val="OdsStandard"/>
              <w:ind w:left="0"/>
            </w:pPr>
            <w:r>
              <w:t>2 + 38</w:t>
            </w:r>
          </w:p>
        </w:tc>
        <w:tc>
          <w:tcPr>
            <w:tcW w:w="3016" w:type="dxa"/>
            <w:tcBorders>
              <w:bottom w:val="single" w:sz="4" w:space="0" w:color="auto"/>
            </w:tcBorders>
          </w:tcPr>
          <w:p w:rsidR="00454C2A" w:rsidRDefault="00454C2A" w:rsidP="002C64A1">
            <w:pPr>
              <w:pStyle w:val="OdsStandard"/>
              <w:ind w:left="0"/>
            </w:pPr>
            <w:r>
              <w:t>Content-Type</w:t>
            </w:r>
          </w:p>
        </w:tc>
        <w:tc>
          <w:tcPr>
            <w:tcW w:w="4056" w:type="dxa"/>
            <w:tcBorders>
              <w:bottom w:val="single" w:sz="4" w:space="0" w:color="auto"/>
            </w:tcBorders>
          </w:tcPr>
          <w:p w:rsidR="00454C2A" w:rsidRDefault="00454C2A" w:rsidP="002C64A1">
            <w:pPr>
              <w:pStyle w:val="OdsStandard"/>
              <w:ind w:left="0"/>
            </w:pPr>
            <w:r>
              <w:t>application/</w:t>
            </w:r>
            <w:proofErr w:type="spellStart"/>
            <w:r>
              <w:t>vnd.oma</w:t>
            </w:r>
            <w:proofErr w:type="spellEnd"/>
            <w:r>
              <w:t>-</w:t>
            </w:r>
            <w:proofErr w:type="spellStart"/>
            <w:r>
              <w:t>scws</w:t>
            </w:r>
            <w:proofErr w:type="spellEnd"/>
            <w:r>
              <w:t>-http-response</w:t>
            </w:r>
          </w:p>
        </w:tc>
      </w:tr>
      <w:tr w:rsidR="00454C2A" w:rsidTr="002C64A1">
        <w:tc>
          <w:tcPr>
            <w:tcW w:w="1107" w:type="dxa"/>
            <w:vMerge w:val="restart"/>
            <w:shd w:val="clear" w:color="auto" w:fill="FFFF99"/>
            <w:vAlign w:val="center"/>
          </w:tcPr>
          <w:p w:rsidR="00454C2A" w:rsidRDefault="00454C2A" w:rsidP="002C64A1">
            <w:pPr>
              <w:pStyle w:val="OdsStandard"/>
              <w:ind w:left="0"/>
              <w:jc w:val="center"/>
            </w:pPr>
            <w:r>
              <w:t>12</w:t>
            </w:r>
          </w:p>
        </w:tc>
        <w:tc>
          <w:tcPr>
            <w:tcW w:w="1107" w:type="dxa"/>
            <w:shd w:val="clear" w:color="auto" w:fill="FFFF99"/>
          </w:tcPr>
          <w:p w:rsidR="00454C2A" w:rsidRDefault="00454C2A" w:rsidP="002C64A1">
            <w:pPr>
              <w:pStyle w:val="OdsStandard"/>
              <w:ind w:left="0"/>
            </w:pPr>
            <w:r>
              <w:t>2 + 10</w:t>
            </w:r>
          </w:p>
        </w:tc>
        <w:tc>
          <w:tcPr>
            <w:tcW w:w="3016" w:type="dxa"/>
            <w:shd w:val="clear" w:color="auto" w:fill="FFFF99"/>
          </w:tcPr>
          <w:p w:rsidR="00454C2A" w:rsidRDefault="00454C2A" w:rsidP="002C64A1">
            <w:pPr>
              <w:pStyle w:val="OdsStandard"/>
              <w:ind w:left="0"/>
            </w:pPr>
            <w:r>
              <w:t>Content-Length</w:t>
            </w:r>
          </w:p>
        </w:tc>
        <w:tc>
          <w:tcPr>
            <w:tcW w:w="4056" w:type="dxa"/>
            <w:shd w:val="clear" w:color="auto" w:fill="FFFF99"/>
          </w:tcPr>
          <w:p w:rsidR="00454C2A" w:rsidRDefault="00454C2A" w:rsidP="002C64A1">
            <w:pPr>
              <w:pStyle w:val="OdsStandard"/>
              <w:ind w:left="0"/>
            </w:pPr>
            <w:proofErr w:type="spellStart"/>
            <w:r>
              <w:t>xxxxxxxxxx</w:t>
            </w:r>
            <w:proofErr w:type="spellEnd"/>
          </w:p>
        </w:tc>
      </w:tr>
      <w:tr w:rsidR="00454C2A" w:rsidTr="002C64A1">
        <w:tc>
          <w:tcPr>
            <w:tcW w:w="1107" w:type="dxa"/>
            <w:vMerge/>
            <w:shd w:val="clear" w:color="auto" w:fill="FFFF99"/>
          </w:tcPr>
          <w:p w:rsidR="00454C2A" w:rsidRDefault="00454C2A" w:rsidP="002C64A1">
            <w:pPr>
              <w:pStyle w:val="OdsStandard"/>
              <w:ind w:left="0"/>
            </w:pPr>
          </w:p>
        </w:tc>
        <w:tc>
          <w:tcPr>
            <w:tcW w:w="1107" w:type="dxa"/>
            <w:shd w:val="clear" w:color="auto" w:fill="FFFF99"/>
          </w:tcPr>
          <w:p w:rsidR="00454C2A" w:rsidRDefault="00454C2A" w:rsidP="002C64A1">
            <w:pPr>
              <w:pStyle w:val="OdsStandard"/>
              <w:ind w:left="0"/>
            </w:pPr>
            <w:r>
              <w:t>2 + 7</w:t>
            </w:r>
          </w:p>
        </w:tc>
        <w:tc>
          <w:tcPr>
            <w:tcW w:w="3016" w:type="dxa"/>
            <w:shd w:val="clear" w:color="auto" w:fill="FFFF99"/>
          </w:tcPr>
          <w:p w:rsidR="00454C2A" w:rsidRDefault="00454C2A" w:rsidP="002C64A1">
            <w:pPr>
              <w:pStyle w:val="OdsStandard"/>
              <w:ind w:left="0"/>
            </w:pPr>
            <w:r>
              <w:t>Transfer-Encoding</w:t>
            </w:r>
          </w:p>
        </w:tc>
        <w:tc>
          <w:tcPr>
            <w:tcW w:w="4056" w:type="dxa"/>
            <w:shd w:val="clear" w:color="auto" w:fill="FFFF99"/>
          </w:tcPr>
          <w:p w:rsidR="00454C2A" w:rsidRDefault="00454C2A" w:rsidP="002C64A1">
            <w:pPr>
              <w:pStyle w:val="OdsStandard"/>
              <w:ind w:left="0"/>
            </w:pPr>
            <w:r>
              <w:t>chunked</w:t>
            </w:r>
          </w:p>
        </w:tc>
      </w:tr>
      <w:tr w:rsidR="00454C2A" w:rsidTr="002C64A1">
        <w:tc>
          <w:tcPr>
            <w:tcW w:w="2214" w:type="dxa"/>
            <w:gridSpan w:val="2"/>
            <w:tcBorders>
              <w:bottom w:val="single" w:sz="4" w:space="0" w:color="auto"/>
            </w:tcBorders>
          </w:tcPr>
          <w:p w:rsidR="00454C2A" w:rsidRDefault="00454C2A" w:rsidP="002C64A1">
            <w:pPr>
              <w:pStyle w:val="OdsStandard"/>
              <w:ind w:left="0"/>
            </w:pPr>
            <w:r>
              <w:t xml:space="preserve">2 + 4 </w:t>
            </w:r>
          </w:p>
        </w:tc>
        <w:tc>
          <w:tcPr>
            <w:tcW w:w="3016" w:type="dxa"/>
            <w:tcBorders>
              <w:bottom w:val="single" w:sz="4" w:space="0" w:color="auto"/>
            </w:tcBorders>
          </w:tcPr>
          <w:p w:rsidR="00454C2A" w:rsidRDefault="00454C2A" w:rsidP="002C64A1">
            <w:pPr>
              <w:pStyle w:val="OdsStandard"/>
              <w:ind w:left="0"/>
            </w:pPr>
            <w:r>
              <w:t>X-Admin-Resume</w:t>
            </w:r>
          </w:p>
        </w:tc>
        <w:tc>
          <w:tcPr>
            <w:tcW w:w="4056" w:type="dxa"/>
            <w:tcBorders>
              <w:bottom w:val="single" w:sz="4" w:space="0" w:color="auto"/>
            </w:tcBorders>
          </w:tcPr>
          <w:p w:rsidR="00454C2A" w:rsidRDefault="00454C2A" w:rsidP="002C64A1">
            <w:pPr>
              <w:pStyle w:val="OdsStandard"/>
              <w:ind w:left="0"/>
            </w:pPr>
            <w:r>
              <w:t>true</w:t>
            </w:r>
          </w:p>
        </w:tc>
      </w:tr>
      <w:tr w:rsidR="00454C2A" w:rsidTr="002C64A1">
        <w:tc>
          <w:tcPr>
            <w:tcW w:w="2214" w:type="dxa"/>
            <w:gridSpan w:val="2"/>
            <w:tcBorders>
              <w:bottom w:val="single" w:sz="4" w:space="0" w:color="auto"/>
            </w:tcBorders>
            <w:shd w:val="clear" w:color="auto" w:fill="CCFFCC"/>
          </w:tcPr>
          <w:p w:rsidR="00454C2A" w:rsidRDefault="00454C2A" w:rsidP="002C64A1">
            <w:pPr>
              <w:pStyle w:val="OdsStandard"/>
              <w:ind w:left="0"/>
            </w:pPr>
            <w:r>
              <w:t>90</w:t>
            </w:r>
            <w:r w:rsidRPr="00454C2A">
              <w:t xml:space="preserve"> </w:t>
            </w:r>
            <w:r>
              <w:t xml:space="preserve">+ N; </w:t>
            </w:r>
            <w:r w:rsidRPr="002C64A1">
              <w:rPr>
                <w:color w:val="FF00FF"/>
              </w:rPr>
              <w:t>N &lt;= 254</w:t>
            </w:r>
          </w:p>
        </w:tc>
        <w:tc>
          <w:tcPr>
            <w:tcW w:w="7072" w:type="dxa"/>
            <w:gridSpan w:val="2"/>
            <w:tcBorders>
              <w:bottom w:val="single" w:sz="4" w:space="0" w:color="auto"/>
            </w:tcBorders>
            <w:shd w:val="clear" w:color="auto" w:fill="CCFFCC"/>
          </w:tcPr>
          <w:p w:rsidR="00454C2A" w:rsidRPr="00454C2A" w:rsidRDefault="00454C2A" w:rsidP="002C64A1">
            <w:pPr>
              <w:pStyle w:val="OdsStandard"/>
              <w:ind w:left="0"/>
            </w:pPr>
            <w:r w:rsidRPr="002C64A1">
              <w:rPr>
                <w:color w:val="FF00FF"/>
              </w:rPr>
              <w:t>N:= 254</w:t>
            </w:r>
            <w:r>
              <w:t xml:space="preserve">; </w:t>
            </w:r>
            <w:r w:rsidRPr="002C64A1">
              <w:sym w:font="Wingdings" w:char="F0E8"/>
            </w:r>
            <w:r>
              <w:t xml:space="preserve"> </w:t>
            </w:r>
            <w:r w:rsidRPr="00454C2A">
              <w:t>34</w:t>
            </w:r>
            <w:r>
              <w:t>4</w:t>
            </w:r>
          </w:p>
        </w:tc>
      </w:tr>
    </w:tbl>
    <w:p w:rsidR="00454C2A" w:rsidRDefault="00454C2A" w:rsidP="00431D2F">
      <w:pPr>
        <w:pStyle w:val="OdsStandard"/>
      </w:pPr>
    </w:p>
    <w:p w:rsidR="00431D2F" w:rsidRDefault="0058627A" w:rsidP="0058627A">
      <w:pPr>
        <w:pStyle w:val="OdsStandard"/>
        <w:tabs>
          <w:tab w:val="clear" w:pos="567"/>
        </w:tabs>
        <w:spacing w:after="120"/>
        <w:ind w:left="1612" w:hanging="1045"/>
        <w:jc w:val="left"/>
      </w:pPr>
      <w:r>
        <w:t xml:space="preserve">Table </w:t>
      </w:r>
      <w:r w:rsidR="00977D00">
        <w:t>5</w:t>
      </w:r>
      <w:r>
        <w:t>.</w:t>
      </w:r>
      <w:r w:rsidR="00454C2A">
        <w:t>8</w:t>
      </w:r>
      <w:r>
        <w:t>:</w:t>
      </w:r>
      <w:r>
        <w:tab/>
        <w:t>Admin Agent Response Header transient memory approximation with filter and additional Header Field Name optimization</w:t>
      </w:r>
      <w:r w:rsidR="00454C2A">
        <w:t xml:space="preserve"> (GP v2.2 Amendment B)</w:t>
      </w:r>
    </w:p>
    <w:tbl>
      <w:tblPr>
        <w:tblW w:w="9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262"/>
        <w:gridCol w:w="3016"/>
        <w:gridCol w:w="4056"/>
      </w:tblGrid>
      <w:tr w:rsidR="00431D2F" w:rsidTr="002C64A1">
        <w:tc>
          <w:tcPr>
            <w:tcW w:w="2369" w:type="dxa"/>
            <w:gridSpan w:val="2"/>
            <w:shd w:val="clear" w:color="auto" w:fill="C0C0C0"/>
          </w:tcPr>
          <w:p w:rsidR="00431D2F" w:rsidRPr="002C64A1" w:rsidRDefault="00431D2F" w:rsidP="002C64A1">
            <w:pPr>
              <w:pStyle w:val="OdsStandard"/>
              <w:ind w:left="0"/>
              <w:rPr>
                <w:b/>
              </w:rPr>
            </w:pPr>
            <w:r w:rsidRPr="002C64A1">
              <w:rPr>
                <w:b/>
              </w:rPr>
              <w:t>Bytes</w:t>
            </w:r>
          </w:p>
        </w:tc>
        <w:tc>
          <w:tcPr>
            <w:tcW w:w="3016" w:type="dxa"/>
            <w:shd w:val="clear" w:color="auto" w:fill="C0C0C0"/>
          </w:tcPr>
          <w:p w:rsidR="00431D2F" w:rsidRPr="002C64A1" w:rsidRDefault="00431D2F" w:rsidP="002C64A1">
            <w:pPr>
              <w:pStyle w:val="OdsStandard"/>
              <w:ind w:left="0"/>
              <w:rPr>
                <w:b/>
              </w:rPr>
            </w:pPr>
            <w:r w:rsidRPr="002C64A1">
              <w:rPr>
                <w:b/>
              </w:rPr>
              <w:t>Header Field Name</w:t>
            </w:r>
          </w:p>
        </w:tc>
        <w:tc>
          <w:tcPr>
            <w:tcW w:w="4056" w:type="dxa"/>
            <w:shd w:val="clear" w:color="auto" w:fill="C0C0C0"/>
          </w:tcPr>
          <w:p w:rsidR="00431D2F" w:rsidRPr="002C64A1" w:rsidRDefault="00431D2F" w:rsidP="002C64A1">
            <w:pPr>
              <w:pStyle w:val="OdsStandard"/>
              <w:ind w:left="0"/>
              <w:rPr>
                <w:b/>
              </w:rPr>
            </w:pPr>
            <w:r w:rsidRPr="002C64A1">
              <w:rPr>
                <w:b/>
              </w:rPr>
              <w:t>Header Field Value</w:t>
            </w:r>
          </w:p>
        </w:tc>
      </w:tr>
      <w:tr w:rsidR="00431D2F" w:rsidTr="002C64A1">
        <w:tc>
          <w:tcPr>
            <w:tcW w:w="2369" w:type="dxa"/>
            <w:gridSpan w:val="2"/>
          </w:tcPr>
          <w:p w:rsidR="00431D2F" w:rsidRDefault="006E7801" w:rsidP="002C64A1">
            <w:pPr>
              <w:pStyle w:val="OdsStandard"/>
              <w:ind w:left="0"/>
            </w:pPr>
            <w:r>
              <w:t>2</w:t>
            </w:r>
            <w:r w:rsidR="00431D2F">
              <w:t xml:space="preserve"> + 31</w:t>
            </w:r>
          </w:p>
        </w:tc>
        <w:tc>
          <w:tcPr>
            <w:tcW w:w="3016" w:type="dxa"/>
          </w:tcPr>
          <w:p w:rsidR="00431D2F" w:rsidRDefault="00431D2F" w:rsidP="002C64A1">
            <w:pPr>
              <w:pStyle w:val="OdsStandard"/>
              <w:ind w:left="0"/>
            </w:pPr>
            <w:r>
              <w:t>X-Admin-Protocol</w:t>
            </w:r>
          </w:p>
        </w:tc>
        <w:tc>
          <w:tcPr>
            <w:tcW w:w="4056" w:type="dxa"/>
          </w:tcPr>
          <w:p w:rsidR="00431D2F" w:rsidRDefault="00431D2F" w:rsidP="002C64A1">
            <w:pPr>
              <w:pStyle w:val="OdsStandard"/>
              <w:ind w:left="0"/>
            </w:pPr>
            <w:r>
              <w:t>globalplatform-remote-admin/1.0</w:t>
            </w:r>
          </w:p>
        </w:tc>
      </w:tr>
      <w:tr w:rsidR="00431D2F" w:rsidTr="002C64A1">
        <w:tc>
          <w:tcPr>
            <w:tcW w:w="2369" w:type="dxa"/>
            <w:gridSpan w:val="2"/>
          </w:tcPr>
          <w:p w:rsidR="00431D2F" w:rsidRDefault="006E7801" w:rsidP="002C64A1">
            <w:pPr>
              <w:pStyle w:val="OdsStandard"/>
              <w:ind w:left="0"/>
            </w:pPr>
            <w:r>
              <w:t>2</w:t>
            </w:r>
            <w:r w:rsidR="00431D2F">
              <w:t xml:space="preserve"> + N; </w:t>
            </w:r>
            <w:r w:rsidR="00431D2F" w:rsidRPr="002C64A1">
              <w:rPr>
                <w:color w:val="FF00FF"/>
              </w:rPr>
              <w:t>N</w:t>
            </w:r>
            <w:r w:rsidR="00454C2A" w:rsidRPr="002C64A1">
              <w:rPr>
                <w:color w:val="FF00FF"/>
              </w:rPr>
              <w:t xml:space="preserve"> &lt;</w:t>
            </w:r>
            <w:r w:rsidR="00431D2F" w:rsidRPr="002C64A1">
              <w:rPr>
                <w:color w:val="FF00FF"/>
              </w:rPr>
              <w:t>= 1024</w:t>
            </w:r>
          </w:p>
        </w:tc>
        <w:tc>
          <w:tcPr>
            <w:tcW w:w="3016" w:type="dxa"/>
          </w:tcPr>
          <w:p w:rsidR="00431D2F" w:rsidRDefault="00431D2F" w:rsidP="002C64A1">
            <w:pPr>
              <w:pStyle w:val="OdsStandard"/>
              <w:ind w:left="0"/>
            </w:pPr>
            <w:r>
              <w:t>X-Admin-Next-URI</w:t>
            </w:r>
          </w:p>
        </w:tc>
        <w:tc>
          <w:tcPr>
            <w:tcW w:w="4056" w:type="dxa"/>
          </w:tcPr>
          <w:p w:rsidR="00431D2F" w:rsidRDefault="00431D2F" w:rsidP="002C64A1">
            <w:pPr>
              <w:pStyle w:val="OdsStandard"/>
              <w:ind w:left="0"/>
            </w:pPr>
            <w:r>
              <w:t>&lt;next-URI&gt;</w:t>
            </w:r>
          </w:p>
        </w:tc>
      </w:tr>
      <w:tr w:rsidR="00431D2F" w:rsidTr="002C64A1">
        <w:tc>
          <w:tcPr>
            <w:tcW w:w="2369" w:type="dxa"/>
            <w:gridSpan w:val="2"/>
          </w:tcPr>
          <w:p w:rsidR="00431D2F" w:rsidRDefault="006E7801" w:rsidP="002C64A1">
            <w:pPr>
              <w:pStyle w:val="OdsStandard"/>
              <w:ind w:left="0"/>
            </w:pPr>
            <w:r>
              <w:t>2</w:t>
            </w:r>
            <w:r w:rsidR="00431D2F">
              <w:t xml:space="preserve"> + 59</w:t>
            </w:r>
          </w:p>
        </w:tc>
        <w:tc>
          <w:tcPr>
            <w:tcW w:w="3016" w:type="dxa"/>
          </w:tcPr>
          <w:p w:rsidR="00431D2F" w:rsidRDefault="00431D2F" w:rsidP="002C64A1">
            <w:pPr>
              <w:pStyle w:val="OdsStandard"/>
              <w:ind w:left="0"/>
            </w:pPr>
            <w:r>
              <w:t>Content-Type</w:t>
            </w:r>
          </w:p>
        </w:tc>
        <w:tc>
          <w:tcPr>
            <w:tcW w:w="4056" w:type="dxa"/>
          </w:tcPr>
          <w:p w:rsidR="00431D2F" w:rsidRDefault="00431D2F" w:rsidP="002C64A1">
            <w:pPr>
              <w:pStyle w:val="OdsStandard"/>
              <w:ind w:left="0"/>
            </w:pPr>
            <w:r>
              <w:t>application/</w:t>
            </w:r>
            <w:proofErr w:type="spellStart"/>
            <w:r>
              <w:t>vnd.globalplatform.card</w:t>
            </w:r>
            <w:proofErr w:type="spellEnd"/>
            <w:r>
              <w:t>-content-</w:t>
            </w:r>
            <w:proofErr w:type="spellStart"/>
            <w:r>
              <w:t>mgt;version</w:t>
            </w:r>
            <w:proofErr w:type="spellEnd"/>
            <w:r>
              <w:t>=1.0</w:t>
            </w:r>
          </w:p>
        </w:tc>
      </w:tr>
      <w:tr w:rsidR="00431D2F" w:rsidTr="002C64A1">
        <w:tc>
          <w:tcPr>
            <w:tcW w:w="2369" w:type="dxa"/>
            <w:gridSpan w:val="2"/>
            <w:tcBorders>
              <w:bottom w:val="single" w:sz="4" w:space="0" w:color="auto"/>
            </w:tcBorders>
          </w:tcPr>
          <w:p w:rsidR="00431D2F" w:rsidRDefault="006E7801" w:rsidP="002C64A1">
            <w:pPr>
              <w:pStyle w:val="OdsStandard"/>
              <w:ind w:left="0"/>
            </w:pPr>
            <w:r>
              <w:t>2</w:t>
            </w:r>
            <w:r w:rsidR="00431D2F">
              <w:t xml:space="preserve"> + N;</w:t>
            </w:r>
          </w:p>
          <w:p w:rsidR="00431D2F" w:rsidRDefault="00431D2F" w:rsidP="002C64A1">
            <w:pPr>
              <w:pStyle w:val="OdsStandard"/>
              <w:ind w:left="0"/>
            </w:pPr>
            <w:r>
              <w:t xml:space="preserve">N&gt;=17 AND </w:t>
            </w:r>
            <w:r w:rsidRPr="002C64A1">
              <w:rPr>
                <w:color w:val="FF00FF"/>
              </w:rPr>
              <w:t>N</w:t>
            </w:r>
            <w:r w:rsidR="00454C2A" w:rsidRPr="002C64A1">
              <w:rPr>
                <w:color w:val="FF00FF"/>
              </w:rPr>
              <w:t xml:space="preserve"> </w:t>
            </w:r>
            <w:r w:rsidRPr="002C64A1">
              <w:rPr>
                <w:color w:val="FF00FF"/>
              </w:rPr>
              <w:t>&lt;=</w:t>
            </w:r>
            <w:r w:rsidR="00454C2A" w:rsidRPr="002C64A1">
              <w:rPr>
                <w:color w:val="FF00FF"/>
              </w:rPr>
              <w:t xml:space="preserve"> </w:t>
            </w:r>
            <w:r w:rsidRPr="002C64A1">
              <w:rPr>
                <w:color w:val="FF00FF"/>
              </w:rPr>
              <w:t>39</w:t>
            </w:r>
          </w:p>
        </w:tc>
        <w:tc>
          <w:tcPr>
            <w:tcW w:w="3016" w:type="dxa"/>
            <w:tcBorders>
              <w:bottom w:val="single" w:sz="4" w:space="0" w:color="auto"/>
            </w:tcBorders>
          </w:tcPr>
          <w:p w:rsidR="00431D2F" w:rsidRDefault="00431D2F" w:rsidP="002C64A1">
            <w:pPr>
              <w:pStyle w:val="OdsStandard"/>
              <w:ind w:left="0"/>
            </w:pPr>
            <w:r>
              <w:t>X-Admin-Targeted-Application</w:t>
            </w:r>
          </w:p>
        </w:tc>
        <w:tc>
          <w:tcPr>
            <w:tcW w:w="4056" w:type="dxa"/>
            <w:tcBorders>
              <w:bottom w:val="single" w:sz="4" w:space="0" w:color="auto"/>
            </w:tcBorders>
          </w:tcPr>
          <w:p w:rsidR="00431D2F" w:rsidRDefault="00431D2F" w:rsidP="002C64A1">
            <w:pPr>
              <w:pStyle w:val="OdsStandard"/>
              <w:ind w:left="0"/>
            </w:pPr>
            <w:r>
              <w:t>&lt;security-domain-AID&gt;</w:t>
            </w:r>
          </w:p>
          <w:p w:rsidR="00431D2F" w:rsidRDefault="00431D2F" w:rsidP="002C64A1">
            <w:pPr>
              <w:pStyle w:val="OdsStandard"/>
              <w:ind w:left="0"/>
            </w:pPr>
            <w:r>
              <w:t>//aid/&lt;RID&gt;/&lt;PIX&gt;</w:t>
            </w:r>
          </w:p>
        </w:tc>
      </w:tr>
      <w:tr w:rsidR="00431D2F" w:rsidTr="002C64A1">
        <w:tc>
          <w:tcPr>
            <w:tcW w:w="1107" w:type="dxa"/>
            <w:vMerge w:val="restart"/>
            <w:shd w:val="clear" w:color="auto" w:fill="FFFF99"/>
            <w:vAlign w:val="center"/>
          </w:tcPr>
          <w:p w:rsidR="00431D2F" w:rsidRDefault="006E7801" w:rsidP="002C64A1">
            <w:pPr>
              <w:pStyle w:val="OdsStandard"/>
              <w:ind w:left="0"/>
              <w:jc w:val="center"/>
            </w:pPr>
            <w:r>
              <w:t>12</w:t>
            </w:r>
          </w:p>
        </w:tc>
        <w:tc>
          <w:tcPr>
            <w:tcW w:w="1262" w:type="dxa"/>
            <w:shd w:val="clear" w:color="auto" w:fill="FFFF99"/>
          </w:tcPr>
          <w:p w:rsidR="00431D2F" w:rsidRDefault="006E7801" w:rsidP="002C64A1">
            <w:pPr>
              <w:pStyle w:val="OdsStandard"/>
              <w:ind w:left="0"/>
            </w:pPr>
            <w:r>
              <w:t>2</w:t>
            </w:r>
            <w:r w:rsidR="00431D2F">
              <w:t xml:space="preserve"> + 10</w:t>
            </w:r>
          </w:p>
        </w:tc>
        <w:tc>
          <w:tcPr>
            <w:tcW w:w="3016" w:type="dxa"/>
            <w:shd w:val="clear" w:color="auto" w:fill="FFFF99"/>
          </w:tcPr>
          <w:p w:rsidR="00431D2F" w:rsidRDefault="00431D2F" w:rsidP="002C64A1">
            <w:pPr>
              <w:pStyle w:val="OdsStandard"/>
              <w:ind w:left="0"/>
            </w:pPr>
            <w:r>
              <w:t>Content-Length</w:t>
            </w:r>
          </w:p>
        </w:tc>
        <w:tc>
          <w:tcPr>
            <w:tcW w:w="4056" w:type="dxa"/>
            <w:shd w:val="clear" w:color="auto" w:fill="FFFF99"/>
          </w:tcPr>
          <w:p w:rsidR="00431D2F" w:rsidRDefault="00431D2F" w:rsidP="002C64A1">
            <w:pPr>
              <w:pStyle w:val="OdsStandard"/>
              <w:ind w:left="0"/>
            </w:pPr>
            <w:proofErr w:type="spellStart"/>
            <w:r>
              <w:t>xxxxxxxxxx</w:t>
            </w:r>
            <w:proofErr w:type="spellEnd"/>
          </w:p>
        </w:tc>
      </w:tr>
      <w:tr w:rsidR="00431D2F" w:rsidTr="002C64A1">
        <w:tc>
          <w:tcPr>
            <w:tcW w:w="1107" w:type="dxa"/>
            <w:vMerge/>
            <w:shd w:val="clear" w:color="auto" w:fill="FFFF99"/>
          </w:tcPr>
          <w:p w:rsidR="00431D2F" w:rsidRDefault="00431D2F" w:rsidP="002C64A1">
            <w:pPr>
              <w:pStyle w:val="OdsStandard"/>
              <w:ind w:left="0"/>
            </w:pPr>
          </w:p>
        </w:tc>
        <w:tc>
          <w:tcPr>
            <w:tcW w:w="1262" w:type="dxa"/>
            <w:shd w:val="clear" w:color="auto" w:fill="FFFF99"/>
          </w:tcPr>
          <w:p w:rsidR="00431D2F" w:rsidRDefault="006E7801" w:rsidP="002C64A1">
            <w:pPr>
              <w:pStyle w:val="OdsStandard"/>
              <w:ind w:left="0"/>
            </w:pPr>
            <w:r>
              <w:t>2</w:t>
            </w:r>
            <w:r w:rsidR="00431D2F">
              <w:t xml:space="preserve"> + 7</w:t>
            </w:r>
          </w:p>
        </w:tc>
        <w:tc>
          <w:tcPr>
            <w:tcW w:w="3016" w:type="dxa"/>
            <w:shd w:val="clear" w:color="auto" w:fill="FFFF99"/>
          </w:tcPr>
          <w:p w:rsidR="00431D2F" w:rsidRDefault="00431D2F" w:rsidP="002C64A1">
            <w:pPr>
              <w:pStyle w:val="OdsStandard"/>
              <w:ind w:left="0"/>
            </w:pPr>
            <w:r>
              <w:t>Transfer-Encoding</w:t>
            </w:r>
          </w:p>
        </w:tc>
        <w:tc>
          <w:tcPr>
            <w:tcW w:w="4056" w:type="dxa"/>
            <w:shd w:val="clear" w:color="auto" w:fill="FFFF99"/>
          </w:tcPr>
          <w:p w:rsidR="00431D2F" w:rsidRDefault="00431D2F" w:rsidP="002C64A1">
            <w:pPr>
              <w:pStyle w:val="OdsStandard"/>
              <w:ind w:left="0"/>
            </w:pPr>
            <w:r>
              <w:t>chunked</w:t>
            </w:r>
          </w:p>
        </w:tc>
      </w:tr>
      <w:tr w:rsidR="00431D2F" w:rsidTr="002C64A1">
        <w:tc>
          <w:tcPr>
            <w:tcW w:w="2369" w:type="dxa"/>
            <w:gridSpan w:val="2"/>
            <w:tcBorders>
              <w:bottom w:val="single" w:sz="4" w:space="0" w:color="auto"/>
            </w:tcBorders>
            <w:shd w:val="clear" w:color="auto" w:fill="CCFFCC"/>
          </w:tcPr>
          <w:p w:rsidR="00431D2F" w:rsidRDefault="006E7801" w:rsidP="002C64A1">
            <w:pPr>
              <w:pStyle w:val="OdsStandard"/>
              <w:ind w:left="0"/>
            </w:pPr>
            <w:r>
              <w:t xml:space="preserve">110 </w:t>
            </w:r>
            <w:r w:rsidR="00431D2F">
              <w:t xml:space="preserve">+ N; </w:t>
            </w:r>
            <w:r w:rsidR="00431D2F" w:rsidRPr="002C64A1">
              <w:rPr>
                <w:color w:val="FF00FF"/>
              </w:rPr>
              <w:t>N</w:t>
            </w:r>
            <w:r w:rsidR="00454C2A" w:rsidRPr="002C64A1">
              <w:rPr>
                <w:color w:val="FF00FF"/>
              </w:rPr>
              <w:t xml:space="preserve"> &lt;</w:t>
            </w:r>
            <w:r w:rsidR="00431D2F" w:rsidRPr="002C64A1">
              <w:rPr>
                <w:color w:val="FF00FF"/>
              </w:rPr>
              <w:t>=</w:t>
            </w:r>
            <w:r w:rsidR="00454C2A" w:rsidRPr="002C64A1">
              <w:rPr>
                <w:color w:val="FF00FF"/>
              </w:rPr>
              <w:t xml:space="preserve"> </w:t>
            </w:r>
            <w:r w:rsidR="00431D2F" w:rsidRPr="002C64A1">
              <w:rPr>
                <w:color w:val="FF00FF"/>
              </w:rPr>
              <w:t>1063</w:t>
            </w:r>
          </w:p>
        </w:tc>
        <w:tc>
          <w:tcPr>
            <w:tcW w:w="7072" w:type="dxa"/>
            <w:gridSpan w:val="2"/>
            <w:tcBorders>
              <w:bottom w:val="single" w:sz="4" w:space="0" w:color="auto"/>
            </w:tcBorders>
            <w:shd w:val="clear" w:color="auto" w:fill="CCFFCC"/>
          </w:tcPr>
          <w:p w:rsidR="00431D2F" w:rsidRDefault="00431D2F" w:rsidP="002C64A1">
            <w:pPr>
              <w:pStyle w:val="OdsStandard"/>
              <w:ind w:left="0"/>
            </w:pPr>
            <w:r w:rsidRPr="002C64A1">
              <w:rPr>
                <w:color w:val="FF00FF"/>
              </w:rPr>
              <w:t>N:= 1063</w:t>
            </w:r>
            <w:r>
              <w:t xml:space="preserve">; </w:t>
            </w:r>
            <w:r w:rsidRPr="002C64A1">
              <w:sym w:font="Wingdings" w:char="F0E8"/>
            </w:r>
            <w:r>
              <w:t xml:space="preserve"> </w:t>
            </w:r>
            <w:r w:rsidR="006E7801">
              <w:t>1173</w:t>
            </w:r>
          </w:p>
        </w:tc>
      </w:tr>
    </w:tbl>
    <w:p w:rsidR="005070CE" w:rsidRDefault="005070CE" w:rsidP="006D0523">
      <w:pPr>
        <w:pStyle w:val="OdsStandard"/>
      </w:pPr>
    </w:p>
    <w:p w:rsidR="00454C2A" w:rsidRDefault="00454C2A" w:rsidP="00454C2A">
      <w:pPr>
        <w:pStyle w:val="OdsStandard"/>
        <w:tabs>
          <w:tab w:val="clear" w:pos="567"/>
        </w:tabs>
        <w:spacing w:after="120"/>
        <w:ind w:left="1612" w:hanging="1045"/>
        <w:jc w:val="left"/>
      </w:pPr>
      <w:r>
        <w:t xml:space="preserve">Table </w:t>
      </w:r>
      <w:r w:rsidR="00977D00">
        <w:t>5</w:t>
      </w:r>
      <w:r>
        <w:t>.9:</w:t>
      </w:r>
      <w:r>
        <w:tab/>
        <w:t>Admin Agent Response Header transient memory approximation with filter and additional Header Field Name optimization (OMA-SCWS)</w:t>
      </w:r>
    </w:p>
    <w:tbl>
      <w:tblPr>
        <w:tblW w:w="9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7"/>
        <w:gridCol w:w="1262"/>
        <w:gridCol w:w="3016"/>
        <w:gridCol w:w="4056"/>
      </w:tblGrid>
      <w:tr w:rsidR="00454C2A" w:rsidTr="002C64A1">
        <w:tc>
          <w:tcPr>
            <w:tcW w:w="2369" w:type="dxa"/>
            <w:gridSpan w:val="2"/>
            <w:shd w:val="clear" w:color="auto" w:fill="C0C0C0"/>
          </w:tcPr>
          <w:p w:rsidR="00454C2A" w:rsidRPr="002C64A1" w:rsidRDefault="00454C2A" w:rsidP="002C64A1">
            <w:pPr>
              <w:pStyle w:val="OdsStandard"/>
              <w:ind w:left="0"/>
              <w:rPr>
                <w:b/>
              </w:rPr>
            </w:pPr>
            <w:r w:rsidRPr="002C64A1">
              <w:rPr>
                <w:b/>
              </w:rPr>
              <w:t>Bytes</w:t>
            </w:r>
          </w:p>
        </w:tc>
        <w:tc>
          <w:tcPr>
            <w:tcW w:w="3016" w:type="dxa"/>
            <w:shd w:val="clear" w:color="auto" w:fill="C0C0C0"/>
          </w:tcPr>
          <w:p w:rsidR="00454C2A" w:rsidRPr="002C64A1" w:rsidRDefault="00454C2A" w:rsidP="002C64A1">
            <w:pPr>
              <w:pStyle w:val="OdsStandard"/>
              <w:ind w:left="0"/>
              <w:rPr>
                <w:b/>
              </w:rPr>
            </w:pPr>
            <w:r w:rsidRPr="002C64A1">
              <w:rPr>
                <w:b/>
              </w:rPr>
              <w:t>Header Field Name</w:t>
            </w:r>
          </w:p>
        </w:tc>
        <w:tc>
          <w:tcPr>
            <w:tcW w:w="4056" w:type="dxa"/>
            <w:shd w:val="clear" w:color="auto" w:fill="C0C0C0"/>
          </w:tcPr>
          <w:p w:rsidR="00454C2A" w:rsidRPr="002C64A1" w:rsidRDefault="00454C2A" w:rsidP="002C64A1">
            <w:pPr>
              <w:pStyle w:val="OdsStandard"/>
              <w:ind w:left="0"/>
              <w:rPr>
                <w:b/>
              </w:rPr>
            </w:pPr>
            <w:r w:rsidRPr="002C64A1">
              <w:rPr>
                <w:b/>
              </w:rPr>
              <w:t>Header Field Value</w:t>
            </w:r>
          </w:p>
        </w:tc>
      </w:tr>
      <w:tr w:rsidR="00454C2A" w:rsidTr="002C64A1">
        <w:tc>
          <w:tcPr>
            <w:tcW w:w="2369" w:type="dxa"/>
            <w:gridSpan w:val="2"/>
          </w:tcPr>
          <w:p w:rsidR="00454C2A" w:rsidRDefault="00454C2A" w:rsidP="002C64A1">
            <w:pPr>
              <w:pStyle w:val="OdsStandard"/>
              <w:ind w:left="0"/>
            </w:pPr>
            <w:r>
              <w:t>2 + 27</w:t>
            </w:r>
          </w:p>
        </w:tc>
        <w:tc>
          <w:tcPr>
            <w:tcW w:w="3016" w:type="dxa"/>
          </w:tcPr>
          <w:p w:rsidR="00454C2A" w:rsidRDefault="00454C2A" w:rsidP="002C64A1">
            <w:pPr>
              <w:pStyle w:val="OdsStandard"/>
              <w:ind w:left="0"/>
            </w:pPr>
            <w:r>
              <w:t>X-Admin-Protocol</w:t>
            </w:r>
          </w:p>
        </w:tc>
        <w:tc>
          <w:tcPr>
            <w:tcW w:w="4056" w:type="dxa"/>
          </w:tcPr>
          <w:p w:rsidR="00454C2A" w:rsidRDefault="00454C2A" w:rsidP="002C64A1">
            <w:pPr>
              <w:pStyle w:val="OdsStandard"/>
              <w:ind w:left="0"/>
            </w:pPr>
            <w:r>
              <w:t>oma-scws-remote-admin/1.1.1</w:t>
            </w:r>
          </w:p>
        </w:tc>
      </w:tr>
      <w:tr w:rsidR="00454C2A" w:rsidTr="002C64A1">
        <w:tc>
          <w:tcPr>
            <w:tcW w:w="2369" w:type="dxa"/>
            <w:gridSpan w:val="2"/>
          </w:tcPr>
          <w:p w:rsidR="00454C2A" w:rsidRDefault="00454C2A" w:rsidP="002C64A1">
            <w:pPr>
              <w:pStyle w:val="OdsStandard"/>
              <w:ind w:left="0"/>
            </w:pPr>
            <w:r>
              <w:t xml:space="preserve">2 + N; </w:t>
            </w:r>
            <w:r w:rsidRPr="002C64A1">
              <w:rPr>
                <w:color w:val="FF00FF"/>
              </w:rPr>
              <w:t>N &lt;= 1024</w:t>
            </w:r>
          </w:p>
        </w:tc>
        <w:tc>
          <w:tcPr>
            <w:tcW w:w="3016" w:type="dxa"/>
          </w:tcPr>
          <w:p w:rsidR="00454C2A" w:rsidRDefault="00454C2A" w:rsidP="002C64A1">
            <w:pPr>
              <w:pStyle w:val="OdsStandard"/>
              <w:ind w:left="0"/>
            </w:pPr>
            <w:r>
              <w:t>X-Admin-Next-URI</w:t>
            </w:r>
          </w:p>
        </w:tc>
        <w:tc>
          <w:tcPr>
            <w:tcW w:w="4056" w:type="dxa"/>
          </w:tcPr>
          <w:p w:rsidR="00454C2A" w:rsidRDefault="00454C2A" w:rsidP="002C64A1">
            <w:pPr>
              <w:pStyle w:val="OdsStandard"/>
              <w:ind w:left="0"/>
            </w:pPr>
            <w:r>
              <w:t>&lt;next-URI&gt;</w:t>
            </w:r>
          </w:p>
        </w:tc>
      </w:tr>
      <w:tr w:rsidR="00454C2A" w:rsidTr="002C64A1">
        <w:tc>
          <w:tcPr>
            <w:tcW w:w="2369" w:type="dxa"/>
            <w:gridSpan w:val="2"/>
          </w:tcPr>
          <w:p w:rsidR="00454C2A" w:rsidRDefault="00454C2A" w:rsidP="002C64A1">
            <w:pPr>
              <w:pStyle w:val="OdsStandard"/>
              <w:ind w:left="0"/>
            </w:pPr>
            <w:r>
              <w:t>2 + 37</w:t>
            </w:r>
          </w:p>
        </w:tc>
        <w:tc>
          <w:tcPr>
            <w:tcW w:w="3016" w:type="dxa"/>
          </w:tcPr>
          <w:p w:rsidR="00454C2A" w:rsidRDefault="00454C2A" w:rsidP="002C64A1">
            <w:pPr>
              <w:pStyle w:val="OdsStandard"/>
              <w:ind w:left="0"/>
            </w:pPr>
            <w:r>
              <w:t>Content-Type</w:t>
            </w:r>
          </w:p>
        </w:tc>
        <w:tc>
          <w:tcPr>
            <w:tcW w:w="4056" w:type="dxa"/>
          </w:tcPr>
          <w:p w:rsidR="00454C2A" w:rsidRDefault="00454C2A" w:rsidP="002C64A1">
            <w:pPr>
              <w:pStyle w:val="OdsStandard"/>
              <w:ind w:left="0"/>
            </w:pPr>
            <w:r>
              <w:t>application/</w:t>
            </w:r>
            <w:proofErr w:type="spellStart"/>
            <w:r>
              <w:t>vnd.oma</w:t>
            </w:r>
            <w:proofErr w:type="spellEnd"/>
            <w:r>
              <w:t>-</w:t>
            </w:r>
            <w:proofErr w:type="spellStart"/>
            <w:r>
              <w:t>scws</w:t>
            </w:r>
            <w:proofErr w:type="spellEnd"/>
            <w:r>
              <w:t>-http-request</w:t>
            </w:r>
          </w:p>
        </w:tc>
      </w:tr>
      <w:tr w:rsidR="00454C2A" w:rsidTr="002C64A1">
        <w:tc>
          <w:tcPr>
            <w:tcW w:w="1107" w:type="dxa"/>
            <w:vMerge w:val="restart"/>
            <w:shd w:val="clear" w:color="auto" w:fill="FFFF99"/>
            <w:vAlign w:val="center"/>
          </w:tcPr>
          <w:p w:rsidR="00454C2A" w:rsidRDefault="00454C2A" w:rsidP="002C64A1">
            <w:pPr>
              <w:pStyle w:val="OdsStandard"/>
              <w:ind w:left="0"/>
              <w:jc w:val="center"/>
            </w:pPr>
            <w:r>
              <w:t>12</w:t>
            </w:r>
          </w:p>
        </w:tc>
        <w:tc>
          <w:tcPr>
            <w:tcW w:w="1262" w:type="dxa"/>
            <w:shd w:val="clear" w:color="auto" w:fill="FFFF99"/>
          </w:tcPr>
          <w:p w:rsidR="00454C2A" w:rsidRDefault="00454C2A" w:rsidP="002C64A1">
            <w:pPr>
              <w:pStyle w:val="OdsStandard"/>
              <w:ind w:left="0"/>
            </w:pPr>
            <w:r>
              <w:t>2 + 10</w:t>
            </w:r>
          </w:p>
        </w:tc>
        <w:tc>
          <w:tcPr>
            <w:tcW w:w="3016" w:type="dxa"/>
            <w:shd w:val="clear" w:color="auto" w:fill="FFFF99"/>
          </w:tcPr>
          <w:p w:rsidR="00454C2A" w:rsidRDefault="00454C2A" w:rsidP="002C64A1">
            <w:pPr>
              <w:pStyle w:val="OdsStandard"/>
              <w:ind w:left="0"/>
            </w:pPr>
            <w:r>
              <w:t>Content-Length</w:t>
            </w:r>
          </w:p>
        </w:tc>
        <w:tc>
          <w:tcPr>
            <w:tcW w:w="4056" w:type="dxa"/>
            <w:shd w:val="clear" w:color="auto" w:fill="FFFF99"/>
          </w:tcPr>
          <w:p w:rsidR="00454C2A" w:rsidRDefault="00454C2A" w:rsidP="002C64A1">
            <w:pPr>
              <w:pStyle w:val="OdsStandard"/>
              <w:ind w:left="0"/>
            </w:pPr>
            <w:proofErr w:type="spellStart"/>
            <w:r>
              <w:t>xxxxxxxxxx</w:t>
            </w:r>
            <w:proofErr w:type="spellEnd"/>
          </w:p>
        </w:tc>
      </w:tr>
      <w:tr w:rsidR="00454C2A" w:rsidTr="002C64A1">
        <w:tc>
          <w:tcPr>
            <w:tcW w:w="1107" w:type="dxa"/>
            <w:vMerge/>
            <w:shd w:val="clear" w:color="auto" w:fill="FFFF99"/>
          </w:tcPr>
          <w:p w:rsidR="00454C2A" w:rsidRDefault="00454C2A" w:rsidP="002C64A1">
            <w:pPr>
              <w:pStyle w:val="OdsStandard"/>
              <w:ind w:left="0"/>
            </w:pPr>
          </w:p>
        </w:tc>
        <w:tc>
          <w:tcPr>
            <w:tcW w:w="1262" w:type="dxa"/>
            <w:shd w:val="clear" w:color="auto" w:fill="FFFF99"/>
          </w:tcPr>
          <w:p w:rsidR="00454C2A" w:rsidRDefault="00454C2A" w:rsidP="002C64A1">
            <w:pPr>
              <w:pStyle w:val="OdsStandard"/>
              <w:ind w:left="0"/>
            </w:pPr>
            <w:r>
              <w:t>2 + 7</w:t>
            </w:r>
          </w:p>
        </w:tc>
        <w:tc>
          <w:tcPr>
            <w:tcW w:w="3016" w:type="dxa"/>
            <w:shd w:val="clear" w:color="auto" w:fill="FFFF99"/>
          </w:tcPr>
          <w:p w:rsidR="00454C2A" w:rsidRDefault="00454C2A" w:rsidP="002C64A1">
            <w:pPr>
              <w:pStyle w:val="OdsStandard"/>
              <w:ind w:left="0"/>
            </w:pPr>
            <w:r>
              <w:t>Transfer-Encoding</w:t>
            </w:r>
          </w:p>
        </w:tc>
        <w:tc>
          <w:tcPr>
            <w:tcW w:w="4056" w:type="dxa"/>
            <w:shd w:val="clear" w:color="auto" w:fill="FFFF99"/>
          </w:tcPr>
          <w:p w:rsidR="00454C2A" w:rsidRDefault="00454C2A" w:rsidP="002C64A1">
            <w:pPr>
              <w:pStyle w:val="OdsStandard"/>
              <w:ind w:left="0"/>
            </w:pPr>
            <w:r>
              <w:t>chunked</w:t>
            </w:r>
          </w:p>
        </w:tc>
      </w:tr>
      <w:tr w:rsidR="00454C2A" w:rsidTr="002C64A1">
        <w:tc>
          <w:tcPr>
            <w:tcW w:w="2369" w:type="dxa"/>
            <w:gridSpan w:val="2"/>
            <w:tcBorders>
              <w:bottom w:val="single" w:sz="4" w:space="0" w:color="auto"/>
            </w:tcBorders>
            <w:shd w:val="clear" w:color="auto" w:fill="CCFFCC"/>
          </w:tcPr>
          <w:p w:rsidR="00454C2A" w:rsidRDefault="00F54481" w:rsidP="002C64A1">
            <w:pPr>
              <w:pStyle w:val="OdsStandard"/>
              <w:ind w:left="0"/>
            </w:pPr>
            <w:r>
              <w:t>82</w:t>
            </w:r>
            <w:r w:rsidR="00454C2A">
              <w:t xml:space="preserve"> + N; </w:t>
            </w:r>
            <w:r w:rsidR="00454C2A" w:rsidRPr="002C64A1">
              <w:rPr>
                <w:color w:val="FF00FF"/>
              </w:rPr>
              <w:t>N &lt;= 1024</w:t>
            </w:r>
          </w:p>
        </w:tc>
        <w:tc>
          <w:tcPr>
            <w:tcW w:w="7072" w:type="dxa"/>
            <w:gridSpan w:val="2"/>
            <w:tcBorders>
              <w:bottom w:val="single" w:sz="4" w:space="0" w:color="auto"/>
            </w:tcBorders>
            <w:shd w:val="clear" w:color="auto" w:fill="CCFFCC"/>
          </w:tcPr>
          <w:p w:rsidR="00454C2A" w:rsidRPr="00F54481" w:rsidRDefault="00454C2A" w:rsidP="002C64A1">
            <w:pPr>
              <w:pStyle w:val="OdsStandard"/>
              <w:ind w:left="0"/>
            </w:pPr>
            <w:r w:rsidRPr="002C64A1">
              <w:rPr>
                <w:color w:val="FF00FF"/>
              </w:rPr>
              <w:t>N:= 1024</w:t>
            </w:r>
            <w:r>
              <w:t xml:space="preserve">; </w:t>
            </w:r>
            <w:r w:rsidRPr="002C64A1">
              <w:sym w:font="Wingdings" w:char="F0E8"/>
            </w:r>
            <w:r>
              <w:t xml:space="preserve"> </w:t>
            </w:r>
            <w:r w:rsidR="00F54481" w:rsidRPr="00F54481">
              <w:t>1106</w:t>
            </w:r>
          </w:p>
        </w:tc>
      </w:tr>
    </w:tbl>
    <w:p w:rsidR="00454C2A" w:rsidRDefault="00454C2A" w:rsidP="00454C2A">
      <w:pPr>
        <w:pStyle w:val="OdsStandard"/>
      </w:pPr>
    </w:p>
    <w:p w:rsidR="00F54481" w:rsidRDefault="00F54481" w:rsidP="00F54481">
      <w:pPr>
        <w:pStyle w:val="OdsStandard"/>
        <w:spacing w:after="120"/>
        <w:jc w:val="left"/>
      </w:pPr>
      <w:r>
        <w:t xml:space="preserve">Table </w:t>
      </w:r>
      <w:r w:rsidR="00977D00">
        <w:t>5</w:t>
      </w:r>
      <w:r>
        <w:t>.10: Result of transient memory approximation with filter (GP v2.2 Amendment B)</w:t>
      </w:r>
    </w:p>
    <w:tbl>
      <w:tblPr>
        <w:tblW w:w="7525"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6636"/>
      </w:tblGrid>
      <w:tr w:rsidR="006D0523" w:rsidRPr="002C64A1" w:rsidTr="002C64A1">
        <w:tc>
          <w:tcPr>
            <w:tcW w:w="889" w:type="dxa"/>
            <w:shd w:val="clear" w:color="auto" w:fill="C0C0C0"/>
          </w:tcPr>
          <w:p w:rsidR="006D0523" w:rsidRPr="002C64A1" w:rsidRDefault="006D0523" w:rsidP="002C64A1">
            <w:pPr>
              <w:pStyle w:val="OdsStandard"/>
              <w:ind w:left="0"/>
              <w:jc w:val="left"/>
              <w:rPr>
                <w:b/>
              </w:rPr>
            </w:pPr>
            <w:r w:rsidRPr="002C64A1">
              <w:rPr>
                <w:b/>
              </w:rPr>
              <w:t>Bytes</w:t>
            </w:r>
          </w:p>
        </w:tc>
        <w:tc>
          <w:tcPr>
            <w:tcW w:w="6636" w:type="dxa"/>
            <w:shd w:val="clear" w:color="auto" w:fill="C0C0C0"/>
          </w:tcPr>
          <w:p w:rsidR="006D0523" w:rsidRPr="002C64A1" w:rsidRDefault="006D0523" w:rsidP="002C64A1">
            <w:pPr>
              <w:pStyle w:val="OdsStandard"/>
              <w:ind w:left="0"/>
              <w:jc w:val="left"/>
              <w:rPr>
                <w:b/>
              </w:rPr>
            </w:pPr>
            <w:r w:rsidRPr="002C64A1">
              <w:rPr>
                <w:b/>
              </w:rPr>
              <w:t>Description</w:t>
            </w:r>
          </w:p>
        </w:tc>
      </w:tr>
      <w:tr w:rsidR="006D0523" w:rsidTr="002C64A1">
        <w:tc>
          <w:tcPr>
            <w:tcW w:w="889" w:type="dxa"/>
          </w:tcPr>
          <w:p w:rsidR="006D0523" w:rsidRDefault="00F54481" w:rsidP="002C64A1">
            <w:pPr>
              <w:pStyle w:val="OdsStandard"/>
              <w:ind w:left="0"/>
              <w:jc w:val="right"/>
            </w:pPr>
            <w:r w:rsidRPr="00454C2A">
              <w:t>402</w:t>
            </w:r>
          </w:p>
        </w:tc>
        <w:tc>
          <w:tcPr>
            <w:tcW w:w="6636" w:type="dxa"/>
          </w:tcPr>
          <w:p w:rsidR="006D0523" w:rsidRDefault="006D0523" w:rsidP="002C64A1">
            <w:pPr>
              <w:pStyle w:val="OdsStandard"/>
              <w:ind w:left="0"/>
            </w:pPr>
            <w:r>
              <w:t>Admin Agent Request Header transient memory approximation</w:t>
            </w:r>
          </w:p>
        </w:tc>
      </w:tr>
      <w:tr w:rsidR="006D0523" w:rsidTr="002C64A1">
        <w:tc>
          <w:tcPr>
            <w:tcW w:w="889" w:type="dxa"/>
          </w:tcPr>
          <w:p w:rsidR="006D0523" w:rsidRDefault="00F54481" w:rsidP="002C64A1">
            <w:pPr>
              <w:pStyle w:val="OdsStandard"/>
              <w:ind w:left="0"/>
              <w:jc w:val="right"/>
            </w:pPr>
            <w:r>
              <w:t>1173</w:t>
            </w:r>
          </w:p>
        </w:tc>
        <w:tc>
          <w:tcPr>
            <w:tcW w:w="6636" w:type="dxa"/>
          </w:tcPr>
          <w:p w:rsidR="006D0523" w:rsidRDefault="006D0523" w:rsidP="002C64A1">
            <w:pPr>
              <w:pStyle w:val="OdsStandard"/>
              <w:ind w:left="0"/>
            </w:pPr>
            <w:r>
              <w:t>Admin Agent Response Header transient memory approximation</w:t>
            </w:r>
          </w:p>
        </w:tc>
      </w:tr>
      <w:tr w:rsidR="006D0523" w:rsidTr="002C64A1">
        <w:tc>
          <w:tcPr>
            <w:tcW w:w="889" w:type="dxa"/>
            <w:tcBorders>
              <w:bottom w:val="single" w:sz="4" w:space="0" w:color="auto"/>
            </w:tcBorders>
          </w:tcPr>
          <w:p w:rsidR="006D0523" w:rsidRDefault="006D0523" w:rsidP="002C64A1">
            <w:pPr>
              <w:pStyle w:val="OdsStandard"/>
              <w:ind w:left="0"/>
              <w:jc w:val="right"/>
            </w:pPr>
            <w:r>
              <w:t>515</w:t>
            </w:r>
          </w:p>
        </w:tc>
        <w:tc>
          <w:tcPr>
            <w:tcW w:w="6636" w:type="dxa"/>
            <w:tcBorders>
              <w:bottom w:val="single" w:sz="4" w:space="0" w:color="auto"/>
            </w:tcBorders>
          </w:tcPr>
          <w:p w:rsidR="006D0523" w:rsidRDefault="006D0523" w:rsidP="002C64A1">
            <w:pPr>
              <w:pStyle w:val="OdsStandard"/>
              <w:ind w:left="0"/>
            </w:pPr>
            <w:r>
              <w:t>Header internal transient memory buffer</w:t>
            </w:r>
          </w:p>
        </w:tc>
      </w:tr>
      <w:tr w:rsidR="006D0523" w:rsidTr="002C64A1">
        <w:tc>
          <w:tcPr>
            <w:tcW w:w="889" w:type="dxa"/>
            <w:shd w:val="clear" w:color="auto" w:fill="CCFFCC"/>
          </w:tcPr>
          <w:p w:rsidR="006D0523" w:rsidRPr="00F54481" w:rsidRDefault="00F54481" w:rsidP="002C64A1">
            <w:pPr>
              <w:pStyle w:val="OdsStandard"/>
              <w:ind w:left="0"/>
              <w:jc w:val="right"/>
            </w:pPr>
            <w:r w:rsidRPr="00F54481">
              <w:t>2090</w:t>
            </w:r>
          </w:p>
        </w:tc>
        <w:tc>
          <w:tcPr>
            <w:tcW w:w="6636" w:type="dxa"/>
            <w:shd w:val="clear" w:color="auto" w:fill="CCFFCC"/>
          </w:tcPr>
          <w:p w:rsidR="006D0523" w:rsidRDefault="006D0523" w:rsidP="002C64A1">
            <w:pPr>
              <w:pStyle w:val="OdsStandard"/>
              <w:ind w:left="0"/>
            </w:pPr>
            <w:r>
              <w:t>Approximation result</w:t>
            </w:r>
          </w:p>
        </w:tc>
      </w:tr>
    </w:tbl>
    <w:p w:rsidR="006D0523" w:rsidRDefault="006D0523" w:rsidP="006D0523">
      <w:pPr>
        <w:pStyle w:val="OdsStandard"/>
      </w:pPr>
    </w:p>
    <w:p w:rsidR="00F54481" w:rsidRDefault="00F54481" w:rsidP="00F54481">
      <w:pPr>
        <w:pStyle w:val="OdsStandard"/>
        <w:spacing w:after="120"/>
        <w:jc w:val="left"/>
      </w:pPr>
      <w:r>
        <w:t>Table</w:t>
      </w:r>
      <w:r w:rsidR="00977D00">
        <w:t xml:space="preserve"> 5</w:t>
      </w:r>
      <w:r>
        <w:t>.11: Result of transient memory approximation with filter (OMA-SCWS)</w:t>
      </w:r>
    </w:p>
    <w:tbl>
      <w:tblPr>
        <w:tblW w:w="7525"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9"/>
        <w:gridCol w:w="6636"/>
      </w:tblGrid>
      <w:tr w:rsidR="00F54481" w:rsidRPr="002C64A1" w:rsidTr="002C64A1">
        <w:tc>
          <w:tcPr>
            <w:tcW w:w="889" w:type="dxa"/>
            <w:shd w:val="clear" w:color="auto" w:fill="C0C0C0"/>
          </w:tcPr>
          <w:p w:rsidR="00F54481" w:rsidRPr="002C64A1" w:rsidRDefault="00F54481" w:rsidP="002C64A1">
            <w:pPr>
              <w:pStyle w:val="OdsStandard"/>
              <w:ind w:left="0"/>
              <w:jc w:val="left"/>
              <w:rPr>
                <w:b/>
              </w:rPr>
            </w:pPr>
            <w:r w:rsidRPr="002C64A1">
              <w:rPr>
                <w:b/>
              </w:rPr>
              <w:t>Bytes</w:t>
            </w:r>
          </w:p>
        </w:tc>
        <w:tc>
          <w:tcPr>
            <w:tcW w:w="6636" w:type="dxa"/>
            <w:shd w:val="clear" w:color="auto" w:fill="C0C0C0"/>
          </w:tcPr>
          <w:p w:rsidR="00F54481" w:rsidRPr="002C64A1" w:rsidRDefault="00F54481" w:rsidP="002C64A1">
            <w:pPr>
              <w:pStyle w:val="OdsStandard"/>
              <w:ind w:left="0"/>
              <w:jc w:val="left"/>
              <w:rPr>
                <w:b/>
              </w:rPr>
            </w:pPr>
            <w:r w:rsidRPr="002C64A1">
              <w:rPr>
                <w:b/>
              </w:rPr>
              <w:t>Description</w:t>
            </w:r>
          </w:p>
        </w:tc>
      </w:tr>
      <w:tr w:rsidR="00F54481" w:rsidTr="002C64A1">
        <w:tc>
          <w:tcPr>
            <w:tcW w:w="889" w:type="dxa"/>
          </w:tcPr>
          <w:p w:rsidR="00F54481" w:rsidRDefault="00F54481" w:rsidP="002C64A1">
            <w:pPr>
              <w:pStyle w:val="OdsStandard"/>
              <w:ind w:left="0"/>
              <w:jc w:val="right"/>
            </w:pPr>
            <w:r w:rsidRPr="00454C2A">
              <w:t>34</w:t>
            </w:r>
            <w:r>
              <w:t>4</w:t>
            </w:r>
          </w:p>
        </w:tc>
        <w:tc>
          <w:tcPr>
            <w:tcW w:w="6636" w:type="dxa"/>
          </w:tcPr>
          <w:p w:rsidR="00F54481" w:rsidRDefault="00F54481" w:rsidP="002C64A1">
            <w:pPr>
              <w:pStyle w:val="OdsStandard"/>
              <w:ind w:left="0"/>
            </w:pPr>
            <w:r>
              <w:t>Admin Agent Request Header transient memory approximation</w:t>
            </w:r>
          </w:p>
        </w:tc>
      </w:tr>
      <w:tr w:rsidR="00F54481" w:rsidTr="002C64A1">
        <w:tc>
          <w:tcPr>
            <w:tcW w:w="889" w:type="dxa"/>
          </w:tcPr>
          <w:p w:rsidR="00F54481" w:rsidRDefault="00F54481" w:rsidP="002C64A1">
            <w:pPr>
              <w:pStyle w:val="OdsStandard"/>
              <w:ind w:left="0"/>
              <w:jc w:val="right"/>
            </w:pPr>
            <w:r w:rsidRPr="00F54481">
              <w:t>1106</w:t>
            </w:r>
          </w:p>
        </w:tc>
        <w:tc>
          <w:tcPr>
            <w:tcW w:w="6636" w:type="dxa"/>
          </w:tcPr>
          <w:p w:rsidR="00F54481" w:rsidRDefault="00F54481" w:rsidP="002C64A1">
            <w:pPr>
              <w:pStyle w:val="OdsStandard"/>
              <w:ind w:left="0"/>
            </w:pPr>
            <w:r>
              <w:t>Admin Agent Response Header transient memory approximation</w:t>
            </w:r>
          </w:p>
        </w:tc>
      </w:tr>
      <w:tr w:rsidR="00F54481" w:rsidTr="002C64A1">
        <w:tc>
          <w:tcPr>
            <w:tcW w:w="889" w:type="dxa"/>
            <w:tcBorders>
              <w:bottom w:val="single" w:sz="4" w:space="0" w:color="auto"/>
            </w:tcBorders>
          </w:tcPr>
          <w:p w:rsidR="00F54481" w:rsidRDefault="00F54481" w:rsidP="002C64A1">
            <w:pPr>
              <w:pStyle w:val="OdsStandard"/>
              <w:ind w:left="0"/>
              <w:jc w:val="right"/>
            </w:pPr>
            <w:r>
              <w:t>515</w:t>
            </w:r>
          </w:p>
        </w:tc>
        <w:tc>
          <w:tcPr>
            <w:tcW w:w="6636" w:type="dxa"/>
            <w:tcBorders>
              <w:bottom w:val="single" w:sz="4" w:space="0" w:color="auto"/>
            </w:tcBorders>
          </w:tcPr>
          <w:p w:rsidR="00F54481" w:rsidRDefault="00F54481" w:rsidP="002C64A1">
            <w:pPr>
              <w:pStyle w:val="OdsStandard"/>
              <w:ind w:left="0"/>
            </w:pPr>
            <w:r>
              <w:t>Header internal transient memory buffer</w:t>
            </w:r>
          </w:p>
        </w:tc>
      </w:tr>
      <w:tr w:rsidR="00F54481" w:rsidTr="002C64A1">
        <w:tc>
          <w:tcPr>
            <w:tcW w:w="889" w:type="dxa"/>
            <w:shd w:val="clear" w:color="auto" w:fill="CCFFCC"/>
          </w:tcPr>
          <w:p w:rsidR="00F54481" w:rsidRPr="00F54481" w:rsidRDefault="00F54481" w:rsidP="002C64A1">
            <w:pPr>
              <w:pStyle w:val="OdsStandard"/>
              <w:ind w:left="0"/>
              <w:jc w:val="right"/>
            </w:pPr>
            <w:r w:rsidRPr="00F54481">
              <w:t>1965</w:t>
            </w:r>
          </w:p>
        </w:tc>
        <w:tc>
          <w:tcPr>
            <w:tcW w:w="6636" w:type="dxa"/>
            <w:shd w:val="clear" w:color="auto" w:fill="CCFFCC"/>
          </w:tcPr>
          <w:p w:rsidR="00F54481" w:rsidRDefault="00F54481" w:rsidP="002C64A1">
            <w:pPr>
              <w:pStyle w:val="OdsStandard"/>
              <w:ind w:left="0"/>
            </w:pPr>
            <w:r>
              <w:t>Approximation result</w:t>
            </w:r>
          </w:p>
        </w:tc>
      </w:tr>
    </w:tbl>
    <w:p w:rsidR="00F54481" w:rsidRDefault="00F54481" w:rsidP="006D0523">
      <w:pPr>
        <w:pStyle w:val="OdsStandard"/>
      </w:pPr>
    </w:p>
    <w:p w:rsidR="005C7AC4" w:rsidRDefault="00817170" w:rsidP="005D35EB">
      <w:pPr>
        <w:pStyle w:val="OdsStandard"/>
      </w:pPr>
      <w:r>
        <w:t xml:space="preserve">Please note, that the approximation does not include the required memory for </w:t>
      </w:r>
      <w:r w:rsidR="002718ED">
        <w:t>object references for the Header Fields Linked List.</w:t>
      </w:r>
    </w:p>
    <w:p w:rsidR="005D35EB" w:rsidRDefault="005D35EB" w:rsidP="005D35EB">
      <w:pPr>
        <w:pStyle w:val="OdsStandard"/>
      </w:pPr>
    </w:p>
    <w:p w:rsidR="005D35EB" w:rsidRDefault="005D35EB" w:rsidP="005D35EB">
      <w:pPr>
        <w:pStyle w:val="OdsStandard"/>
        <w:sectPr w:rsidR="005D35EB" w:rsidSect="0003276D">
          <w:headerReference w:type="even" r:id="rId46"/>
          <w:headerReference w:type="default" r:id="rId47"/>
          <w:footerReference w:type="even" r:id="rId48"/>
          <w:footerReference w:type="default" r:id="rId49"/>
          <w:pgSz w:w="11906" w:h="16838" w:code="9"/>
          <w:pgMar w:top="1418" w:right="1418" w:bottom="1134" w:left="1418" w:header="720" w:footer="720" w:gutter="0"/>
          <w:cols w:space="720"/>
          <w:docGrid w:linePitch="71"/>
        </w:sectPr>
      </w:pPr>
    </w:p>
    <w:p w:rsidR="00CD20E5" w:rsidRDefault="00CD20E5">
      <w:pPr>
        <w:pStyle w:val="OdsBerberschrift"/>
      </w:pPr>
      <w:bookmarkStart w:id="23" w:name="_Toc358635354"/>
      <w:r>
        <w:lastRenderedPageBreak/>
        <w:t>Reference</w:t>
      </w:r>
      <w:bookmarkEnd w:id="23"/>
    </w:p>
    <w:p w:rsidR="00CD20E5" w:rsidRDefault="00CD20E5" w:rsidP="00CD20E5">
      <w:pPr>
        <w:pStyle w:val="OdsStandard"/>
      </w:pPr>
      <w:bookmarkStart w:id="24" w:name="OdsLIT_2"/>
      <w:r>
        <w:t>/GP v 2.2 Amendment B/</w:t>
      </w:r>
      <w:bookmarkEnd w:id="24"/>
    </w:p>
    <w:p w:rsidR="00CD20E5" w:rsidRDefault="00CD20E5" w:rsidP="00CD20E5">
      <w:pPr>
        <w:pStyle w:val="OdsLitVzEintrag"/>
        <w:rPr>
          <w:b/>
          <w:bCs/>
        </w:rPr>
      </w:pPr>
      <w:r>
        <w:t xml:space="preserve">Title:      </w:t>
      </w:r>
      <w:r>
        <w:tab/>
      </w:r>
      <w:proofErr w:type="spellStart"/>
      <w:r>
        <w:t>GlobalPlatform</w:t>
      </w:r>
      <w:proofErr w:type="spellEnd"/>
      <w:r>
        <w:t xml:space="preserve"> Card, </w:t>
      </w:r>
      <w:r w:rsidRPr="00DC77A3">
        <w:rPr>
          <w:bCs/>
        </w:rPr>
        <w:t>Remote Application Management over HTTP Card Specification v2.2 – Amendment B</w:t>
      </w:r>
      <w:r w:rsidRPr="00DC77A3">
        <w:rPr>
          <w:b/>
          <w:bCs/>
        </w:rPr>
        <w:t xml:space="preserve"> </w:t>
      </w:r>
    </w:p>
    <w:p w:rsidR="00CD20E5" w:rsidRDefault="00CD20E5" w:rsidP="00CD20E5">
      <w:pPr>
        <w:pStyle w:val="OdsLitVzEintrag"/>
      </w:pPr>
      <w:r>
        <w:t>Identification:</w:t>
      </w:r>
      <w:r>
        <w:tab/>
        <w:t>GPC_SPE_011</w:t>
      </w:r>
    </w:p>
    <w:p w:rsidR="00CD20E5" w:rsidRDefault="00CD20E5" w:rsidP="00CD20E5">
      <w:pPr>
        <w:pStyle w:val="OdsLitVzEintrag"/>
      </w:pPr>
      <w:r>
        <w:t>Version:</w:t>
      </w:r>
      <w:r>
        <w:tab/>
        <w:t>1.1.1</w:t>
      </w:r>
    </w:p>
    <w:p w:rsidR="00CD20E5" w:rsidRDefault="00CD20E5" w:rsidP="00CD20E5">
      <w:pPr>
        <w:pStyle w:val="OdsLitVzEintrag"/>
      </w:pPr>
      <w:r>
        <w:t>Date:</w:t>
      </w:r>
      <w:r>
        <w:tab/>
        <w:t>March 2012</w:t>
      </w:r>
    </w:p>
    <w:p w:rsidR="00CD20E5" w:rsidRDefault="00CD20E5" w:rsidP="00CD20E5">
      <w:pPr>
        <w:pStyle w:val="OdsLitVzEintrag"/>
      </w:pPr>
      <w:r>
        <w:t>Publisher:</w:t>
      </w:r>
      <w:r>
        <w:tab/>
      </w:r>
      <w:proofErr w:type="spellStart"/>
      <w:r>
        <w:t>GlobalPlatform</w:t>
      </w:r>
      <w:proofErr w:type="spellEnd"/>
    </w:p>
    <w:p w:rsidR="00CD20E5" w:rsidRDefault="00CD20E5">
      <w:pPr>
        <w:pStyle w:val="OdsStandard"/>
      </w:pPr>
    </w:p>
    <w:p w:rsidR="00CD20E5" w:rsidRDefault="00CD20E5" w:rsidP="00CD20E5">
      <w:pPr>
        <w:pStyle w:val="OdsStandard"/>
      </w:pPr>
      <w:r>
        <w:t>/OMA-SCWS/</w:t>
      </w:r>
    </w:p>
    <w:p w:rsidR="00CD20E5" w:rsidRDefault="00CD20E5" w:rsidP="00CD20E5">
      <w:pPr>
        <w:pStyle w:val="OdsLitVzEintrag"/>
      </w:pPr>
      <w:r>
        <w:t xml:space="preserve">Title:      </w:t>
      </w:r>
      <w:r>
        <w:tab/>
        <w:t xml:space="preserve">Open Mobile </w:t>
      </w:r>
      <w:smartTag w:uri="urn:schemas-microsoft-com:office:smarttags" w:element="place">
        <w:smartTag w:uri="urn:schemas-microsoft-com:office:smarttags" w:element="City">
          <w:r>
            <w:t>Alliance</w:t>
          </w:r>
        </w:smartTag>
      </w:smartTag>
      <w:r>
        <w:t>, Smartcard-Web-Server</w:t>
      </w:r>
      <w:r>
        <w:rPr>
          <w:b/>
          <w:bCs/>
        </w:rPr>
        <w:t xml:space="preserve">, </w:t>
      </w:r>
      <w:r w:rsidRPr="00CD20E5">
        <w:rPr>
          <w:bCs/>
        </w:rPr>
        <w:t>OMA-TS-Smartcard_Web_Server-V1._1_1-20100910-A</w:t>
      </w:r>
    </w:p>
    <w:p w:rsidR="00CD20E5" w:rsidRDefault="00CD20E5" w:rsidP="00CD20E5">
      <w:pPr>
        <w:pStyle w:val="OdsLitVzEintrag"/>
      </w:pPr>
      <w:r>
        <w:t>Version:</w:t>
      </w:r>
      <w:r>
        <w:tab/>
        <w:t>1.1.1</w:t>
      </w:r>
    </w:p>
    <w:p w:rsidR="00CD20E5" w:rsidRDefault="00CD20E5" w:rsidP="00CD20E5">
      <w:pPr>
        <w:pStyle w:val="OdsLitVzEintrag"/>
      </w:pPr>
      <w:r>
        <w:t>Date:</w:t>
      </w:r>
      <w:r>
        <w:tab/>
        <w:t>10 September 2010</w:t>
      </w:r>
    </w:p>
    <w:p w:rsidR="00CD20E5" w:rsidRDefault="00CD20E5" w:rsidP="00CD20E5">
      <w:pPr>
        <w:pStyle w:val="OdsLitVzEintrag"/>
      </w:pPr>
      <w:r>
        <w:t>Publisher:</w:t>
      </w:r>
      <w:r>
        <w:tab/>
        <w:t>Open Mobile Alliance</w:t>
      </w:r>
    </w:p>
    <w:p w:rsidR="009544ED" w:rsidRDefault="009544ED" w:rsidP="009544ED">
      <w:pPr>
        <w:pStyle w:val="OdsStandard"/>
      </w:pPr>
    </w:p>
    <w:p w:rsidR="009544ED" w:rsidRDefault="009544ED" w:rsidP="009544ED">
      <w:pPr>
        <w:pStyle w:val="OdsStandard"/>
      </w:pPr>
      <w:r>
        <w:t>/HTTP/1.1/</w:t>
      </w:r>
    </w:p>
    <w:p w:rsidR="009544ED" w:rsidRDefault="009544ED" w:rsidP="009544ED">
      <w:pPr>
        <w:pStyle w:val="OdsLitVzEintrag"/>
      </w:pPr>
      <w:r>
        <w:t xml:space="preserve">Title:      </w:t>
      </w:r>
      <w:r>
        <w:tab/>
        <w:t xml:space="preserve">RFC 2616, Hypertext Transfer Protocol </w:t>
      </w:r>
      <w:r w:rsidRPr="009544ED">
        <w:t>-- HTTP/1.1</w:t>
      </w:r>
    </w:p>
    <w:p w:rsidR="009544ED" w:rsidRDefault="009544ED" w:rsidP="009544ED">
      <w:pPr>
        <w:pStyle w:val="OdsLitVzEintrag"/>
      </w:pPr>
      <w:r>
        <w:t>Date:</w:t>
      </w:r>
      <w:r>
        <w:tab/>
        <w:t>June 1999</w:t>
      </w:r>
    </w:p>
    <w:p w:rsidR="009544ED" w:rsidRDefault="009544ED" w:rsidP="009544ED">
      <w:pPr>
        <w:pStyle w:val="OdsLitVzEintrag"/>
      </w:pPr>
      <w:r>
        <w:t>Publisher:</w:t>
      </w:r>
      <w:r>
        <w:tab/>
        <w:t>Network Working Group</w:t>
      </w:r>
    </w:p>
    <w:p w:rsidR="009544ED" w:rsidRDefault="009544ED" w:rsidP="009544ED">
      <w:pPr>
        <w:pStyle w:val="OdsStandard"/>
      </w:pPr>
    </w:p>
    <w:p w:rsidR="00A75FB8" w:rsidRDefault="009544ED" w:rsidP="00A75FB8">
      <w:pPr>
        <w:pStyle w:val="OdsStandard"/>
      </w:pPr>
      <w:r>
        <w:t>/</w:t>
      </w:r>
      <w:r w:rsidR="00A75FB8">
        <w:t>ETSI TS 102 223/</w:t>
      </w:r>
    </w:p>
    <w:p w:rsidR="00A75FB8" w:rsidRDefault="00A75FB8" w:rsidP="00A75FB8">
      <w:pPr>
        <w:pStyle w:val="OdsLitVzEintrag"/>
      </w:pPr>
      <w:r>
        <w:t xml:space="preserve">Title:      </w:t>
      </w:r>
      <w:r>
        <w:tab/>
        <w:t>Smart Cards; Card Application Toolkit (CAT), Release 10</w:t>
      </w:r>
    </w:p>
    <w:p w:rsidR="00A75FB8" w:rsidRDefault="00A75FB8" w:rsidP="00A75FB8">
      <w:pPr>
        <w:pStyle w:val="OdsLitVzEintrag"/>
      </w:pPr>
      <w:r>
        <w:t>Version:</w:t>
      </w:r>
      <w:r>
        <w:tab/>
        <w:t>10.1.0</w:t>
      </w:r>
    </w:p>
    <w:p w:rsidR="00A75FB8" w:rsidRDefault="00A75FB8" w:rsidP="00A75FB8">
      <w:pPr>
        <w:pStyle w:val="OdsLitVzEintrag"/>
      </w:pPr>
      <w:r>
        <w:t>Date:</w:t>
      </w:r>
      <w:r>
        <w:tab/>
        <w:t>01-2011</w:t>
      </w:r>
    </w:p>
    <w:p w:rsidR="00A75FB8" w:rsidRDefault="00A75FB8" w:rsidP="00A75FB8">
      <w:pPr>
        <w:pStyle w:val="OdsLitVzEintrag"/>
      </w:pPr>
      <w:r>
        <w:t>Publisher:</w:t>
      </w:r>
      <w:r>
        <w:tab/>
        <w:t>ETSI</w:t>
      </w:r>
    </w:p>
    <w:p w:rsidR="005D35EB" w:rsidRDefault="005D35EB" w:rsidP="005D35EB">
      <w:pPr>
        <w:pStyle w:val="OdsStandard"/>
      </w:pPr>
    </w:p>
    <w:p w:rsidR="005D35EB" w:rsidRDefault="005D35EB" w:rsidP="005D35EB">
      <w:pPr>
        <w:pStyle w:val="OdsStandard"/>
      </w:pPr>
      <w:r>
        <w:t>/Admin HTTP Component/</w:t>
      </w:r>
    </w:p>
    <w:p w:rsidR="005D35EB" w:rsidRDefault="005D35EB" w:rsidP="005D35EB">
      <w:pPr>
        <w:pStyle w:val="OdsLitVzEintrag"/>
      </w:pPr>
      <w:r>
        <w:t xml:space="preserve">Title:      </w:t>
      </w:r>
      <w:r>
        <w:tab/>
        <w:t>Admin HTTP Component</w:t>
      </w:r>
    </w:p>
    <w:p w:rsidR="005D35EB" w:rsidRDefault="005D35EB" w:rsidP="005D35EB">
      <w:pPr>
        <w:pStyle w:val="OdsLitVzEintrag"/>
      </w:pPr>
      <w:r>
        <w:t>Version:</w:t>
      </w:r>
      <w:r>
        <w:tab/>
        <w:t>V1.05</w:t>
      </w:r>
    </w:p>
    <w:p w:rsidR="005D35EB" w:rsidRDefault="005D35EB" w:rsidP="005D35EB">
      <w:pPr>
        <w:pStyle w:val="OdsLitVzEintrag"/>
      </w:pPr>
      <w:r>
        <w:t>Date:</w:t>
      </w:r>
      <w:r>
        <w:tab/>
        <w:t>10 June 2013</w:t>
      </w:r>
    </w:p>
    <w:p w:rsidR="005D35EB" w:rsidRDefault="005D35EB" w:rsidP="005D35EB">
      <w:pPr>
        <w:pStyle w:val="OdsLitVzEintrag"/>
      </w:pPr>
      <w:r>
        <w:t>Publisher:</w:t>
      </w:r>
      <w:r>
        <w:tab/>
      </w:r>
      <w:proofErr w:type="spellStart"/>
      <w:r>
        <w:t>Morpho</w:t>
      </w:r>
      <w:proofErr w:type="spellEnd"/>
      <w:r>
        <w:t xml:space="preserve"> Cards GmbH</w:t>
      </w:r>
    </w:p>
    <w:p w:rsidR="005D35EB" w:rsidRPr="005D35EB" w:rsidRDefault="005D35EB" w:rsidP="005D35EB">
      <w:pPr>
        <w:pStyle w:val="OdsStandard"/>
      </w:pPr>
    </w:p>
    <w:p w:rsidR="009544ED" w:rsidRPr="009544ED" w:rsidRDefault="009544ED" w:rsidP="009544ED">
      <w:pPr>
        <w:pStyle w:val="OdsStandard"/>
      </w:pPr>
    </w:p>
    <w:p w:rsidR="009544ED" w:rsidRPr="009544ED" w:rsidRDefault="009544ED" w:rsidP="009544ED">
      <w:pPr>
        <w:pStyle w:val="OdsStandard"/>
      </w:pPr>
    </w:p>
    <w:p w:rsidR="00CD20E5" w:rsidRDefault="00CD20E5">
      <w:pPr>
        <w:pStyle w:val="OdsStandard"/>
      </w:pPr>
    </w:p>
    <w:p w:rsidR="00CD20E5" w:rsidRDefault="00CD20E5">
      <w:pPr>
        <w:pStyle w:val="OdsStandard"/>
      </w:pPr>
    </w:p>
    <w:sectPr w:rsidR="00CD20E5" w:rsidSect="0003276D">
      <w:headerReference w:type="even" r:id="rId50"/>
      <w:headerReference w:type="default" r:id="rId51"/>
      <w:footerReference w:type="default" r:id="rId52"/>
      <w:pgSz w:w="11906" w:h="16838" w:code="9"/>
      <w:pgMar w:top="1418" w:right="1418" w:bottom="1134" w:left="1418" w:header="720" w:footer="720" w:gutter="0"/>
      <w:cols w:space="720"/>
      <w:docGrid w:linePitch="7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1BD1" w:rsidRDefault="003F1BD1">
      <w:r>
        <w:separator/>
      </w:r>
    </w:p>
  </w:endnote>
  <w:endnote w:type="continuationSeparator" w:id="0">
    <w:p w:rsidR="003F1BD1" w:rsidRDefault="003F1BD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OdsVerDate \@ "dd MMMM yyyy"</w:instrText>
    </w:r>
    <w:r>
      <w:fldChar w:fldCharType="separate"/>
    </w:r>
    <w:r w:rsidR="005C2447">
      <w:t>25 January 2013</w:t>
    </w:r>
    <w:r>
      <w:fldChar w:fldCharType="end"/>
    </w:r>
    <w:r w:rsidR="005C2447" w:rsidRPr="00854A91">
      <w:tab/>
    </w:r>
    <w:r>
      <w:fldChar w:fldCharType="begin"/>
    </w:r>
    <w:r w:rsidR="005C2447" w:rsidRPr="00854A91">
      <w:instrText xml:space="preserve"> DOCPROPERTY OdsVerID </w:instrText>
    </w:r>
    <w:r>
      <w:fldChar w:fldCharType="separate"/>
    </w:r>
    <w:r w:rsidR="005C2447">
      <w:t>V1.02</w:t>
    </w:r>
    <w:r>
      <w:fldChar w:fldCharType="end"/>
    </w:r>
    <w:r w:rsidR="005C2447" w:rsidRPr="00854A91">
      <w:tab/>
    </w:r>
    <w:r>
      <w:fldChar w:fldCharType="begin"/>
    </w:r>
    <w:r w:rsidR="005C2447" w:rsidRPr="00854A91">
      <w:instrText xml:space="preserve"> DOCPROPERTY OdsDocID </w:instrText>
    </w:r>
    <w:r>
      <w:fldChar w:fldCharType="separate"/>
    </w:r>
    <w:r w:rsidR="005C2447">
      <w:t xml:space="preserve"> </w:t>
    </w:r>
    <w:r>
      <w:fldChar w:fldCharType="end"/>
    </w:r>
  </w:p>
  <w:p w:rsidR="005C2447" w:rsidRPr="00854A91" w:rsidRDefault="00EA1969">
    <w:pPr>
      <w:pStyle w:val="OdsFuzeile"/>
    </w:pPr>
    <w:r>
      <w:fldChar w:fldCharType="begin"/>
    </w:r>
    <w:r w:rsidR="005C2447" w:rsidRPr="00854A91">
      <w:instrText xml:space="preserve"> DOCPROPERTY OdsConfidentiality </w:instrText>
    </w:r>
    <w:r>
      <w:fldChar w:fldCharType="separate"/>
    </w:r>
    <w:proofErr w:type="gramStart"/>
    <w:r w:rsidR="005C2447">
      <w:t>project</w:t>
    </w:r>
    <w:proofErr w:type="gramEnd"/>
    <w:r w:rsidR="005C2447">
      <w:t xml:space="preserve"> internal</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Default="00EA1969">
    <w:pPr>
      <w:pStyle w:val="OdsFuzeile"/>
      <w:pBdr>
        <w:top w:val="single" w:sz="6" w:space="1" w:color="auto"/>
      </w:pBdr>
      <w:spacing w:before="0"/>
    </w:pPr>
    <w:fldSimple w:instr=" DOCPROPERTY OdsDocID ">
      <w:r w:rsidR="005C2447">
        <w:t xml:space="preserve"> </w:t>
      </w:r>
    </w:fldSimple>
    <w:r w:rsidR="005C2447">
      <w:tab/>
    </w:r>
    <w:fldSimple w:instr=" DOCPROPERTY OdsVerID ">
      <w:r w:rsidR="005C2447">
        <w:t>V1.0</w:t>
      </w:r>
      <w:r w:rsidR="005D35EB">
        <w:t>0</w:t>
      </w:r>
    </w:fldSimple>
    <w:r w:rsidR="005C2447">
      <w:tab/>
    </w:r>
    <w:fldSimple w:instr=" DOCPROPERTY OdsVerDate \@ &quot;dd MMMM yyyy&quot;">
      <w:r w:rsidR="005C2447">
        <w:t>25 January 2013</w:t>
      </w:r>
    </w:fldSimple>
  </w:p>
  <w:p w:rsidR="005C2447" w:rsidRDefault="00EA1969">
    <w:pPr>
      <w:pStyle w:val="OdsFuzeile"/>
    </w:pPr>
    <w:r>
      <w:fldChar w:fldCharType="begin"/>
    </w:r>
    <w:r w:rsidR="005C2447">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r w:rsidR="005C2447">
      <w:tab/>
    </w:r>
    <w:r>
      <w:fldChar w:fldCharType="begin"/>
    </w:r>
    <w:r w:rsidR="005C2447">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tab/>
    </w:r>
    <w:fldSimple w:instr=" DOCPROPERTY OdsConfidentiality ">
      <w:r w:rsidR="005C2447">
        <w:t>project internal</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OdsDocID </w:instrText>
    </w:r>
    <w:r>
      <w:fldChar w:fldCharType="separate"/>
    </w:r>
    <w:r w:rsidR="005C2447">
      <w:t xml:space="preserve"> </w:t>
    </w:r>
    <w:r>
      <w:fldChar w:fldCharType="end"/>
    </w:r>
    <w:r w:rsidR="005C2447" w:rsidRPr="00854A91">
      <w:tab/>
    </w:r>
    <w:r w:rsidR="005C2447">
      <w:t>V1.0</w:t>
    </w:r>
    <w:r w:rsidR="005D35EB">
      <w:t>0</w:t>
    </w:r>
    <w:r w:rsidR="005C2447" w:rsidRPr="00854A91">
      <w:tab/>
    </w:r>
    <w:r>
      <w:fldChar w:fldCharType="begin"/>
    </w:r>
    <w:r w:rsidR="005C2447" w:rsidRPr="00854A91">
      <w:instrText xml:space="preserve"> DOCPROPERTY OdsVerDate \@ "dd MMMM yyyy"</w:instrText>
    </w:r>
    <w:r>
      <w:fldChar w:fldCharType="separate"/>
    </w:r>
    <w:r w:rsidR="005C2447">
      <w:t>25 January 2013</w:t>
    </w:r>
    <w:r>
      <w:fldChar w:fldCharType="end"/>
    </w:r>
  </w:p>
  <w:p w:rsidR="005C2447" w:rsidRPr="00854A91" w:rsidRDefault="00EA1969">
    <w:pPr>
      <w:pStyle w:val="OdsFuzeile"/>
    </w:pP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OdsConfidentiality </w:instrText>
    </w:r>
    <w:r>
      <w:fldChar w:fldCharType="separate"/>
    </w:r>
    <w:r w:rsidR="005C2447">
      <w:t>project internal</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OdsVerDate \@ "dd MMMM yyyy"</w:instrText>
    </w:r>
    <w:r>
      <w:fldChar w:fldCharType="separate"/>
    </w:r>
    <w:r w:rsidR="005C2447">
      <w:t>25 January 2013</w:t>
    </w:r>
    <w:r>
      <w:fldChar w:fldCharType="end"/>
    </w:r>
    <w:r w:rsidR="005C2447" w:rsidRPr="00854A91">
      <w:tab/>
    </w:r>
    <w:r>
      <w:fldChar w:fldCharType="begin"/>
    </w:r>
    <w:r w:rsidR="005C2447" w:rsidRPr="00854A91">
      <w:instrText xml:space="preserve"> DOCPROPERTY OdsVerID </w:instrText>
    </w:r>
    <w:r>
      <w:fldChar w:fldCharType="separate"/>
    </w:r>
    <w:r w:rsidR="005C2447">
      <w:t>V1.02</w:t>
    </w:r>
    <w:r>
      <w:fldChar w:fldCharType="end"/>
    </w:r>
    <w:r w:rsidR="005C2447" w:rsidRPr="00854A91">
      <w:tab/>
    </w:r>
    <w:r>
      <w:fldChar w:fldCharType="begin"/>
    </w:r>
    <w:r w:rsidR="005C2447" w:rsidRPr="00854A91">
      <w:instrText xml:space="preserve"> DOCPROPERTY OdsDocID </w:instrText>
    </w:r>
    <w:r>
      <w:fldChar w:fldCharType="separate"/>
    </w:r>
    <w:r w:rsidR="005C2447">
      <w:t xml:space="preserve"> </w:t>
    </w:r>
    <w:r>
      <w:fldChar w:fldCharType="end"/>
    </w:r>
  </w:p>
  <w:p w:rsidR="005C2447" w:rsidRPr="00854A91" w:rsidRDefault="00EA1969">
    <w:pPr>
      <w:pStyle w:val="OdsFuzeile"/>
    </w:pPr>
    <w:r>
      <w:fldChar w:fldCharType="begin"/>
    </w:r>
    <w:r w:rsidR="005C2447" w:rsidRPr="00854A91">
      <w:instrText xml:space="preserve"> DOCPROPERTY OdsConfidentiality </w:instrText>
    </w:r>
    <w:r>
      <w:fldChar w:fldCharType="separate"/>
    </w:r>
    <w:proofErr w:type="gramStart"/>
    <w:r w:rsidR="005C2447">
      <w:t>project</w:t>
    </w:r>
    <w:proofErr w:type="gramEnd"/>
    <w:r w:rsidR="005C2447">
      <w:t xml:space="preserve"> internal</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OdsDocID </w:instrText>
    </w:r>
    <w:r>
      <w:fldChar w:fldCharType="separate"/>
    </w:r>
    <w:r w:rsidR="005C2447">
      <w:t xml:space="preserve"> </w:t>
    </w:r>
    <w:r>
      <w:fldChar w:fldCharType="end"/>
    </w:r>
    <w:r w:rsidR="005C2447" w:rsidRPr="00854A91">
      <w:tab/>
    </w:r>
    <w:r w:rsidR="005C2447">
      <w:t>V1.0</w:t>
    </w:r>
    <w:r w:rsidR="005D35EB">
      <w:t>0</w:t>
    </w:r>
    <w:r w:rsidR="005C2447" w:rsidRPr="00854A91">
      <w:tab/>
    </w:r>
    <w:r>
      <w:fldChar w:fldCharType="begin"/>
    </w:r>
    <w:r w:rsidR="005C2447" w:rsidRPr="00854A91">
      <w:instrText xml:space="preserve"> DOCPROPERTY OdsVerDate \@ "dd MMMM yyyy"</w:instrText>
    </w:r>
    <w:r>
      <w:fldChar w:fldCharType="separate"/>
    </w:r>
    <w:r w:rsidR="005C2447">
      <w:t>25 January 2013</w:t>
    </w:r>
    <w:r>
      <w:fldChar w:fldCharType="end"/>
    </w:r>
  </w:p>
  <w:p w:rsidR="005C2447" w:rsidRPr="00854A91" w:rsidRDefault="00EA1969">
    <w:pPr>
      <w:pStyle w:val="OdsFuzeile"/>
    </w:pP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OdsConfidentiality </w:instrText>
    </w:r>
    <w:r>
      <w:fldChar w:fldCharType="separate"/>
    </w:r>
    <w:r w:rsidR="005C2447">
      <w:t>project internal</w:t>
    </w:r>
    <w: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OdsVerDate \@ "dd MMMM yyyy"</w:instrText>
    </w:r>
    <w:r>
      <w:fldChar w:fldCharType="separate"/>
    </w:r>
    <w:r w:rsidR="005C2447">
      <w:t>25 January 2013</w:t>
    </w:r>
    <w:r>
      <w:fldChar w:fldCharType="end"/>
    </w:r>
    <w:r w:rsidR="005C2447" w:rsidRPr="00854A91">
      <w:tab/>
    </w:r>
    <w:r>
      <w:fldChar w:fldCharType="begin"/>
    </w:r>
    <w:r w:rsidR="005C2447" w:rsidRPr="00854A91">
      <w:instrText xml:space="preserve"> DOCPROPERTY OdsVerID </w:instrText>
    </w:r>
    <w:r>
      <w:fldChar w:fldCharType="separate"/>
    </w:r>
    <w:r w:rsidR="005C2447">
      <w:t>V1.02</w:t>
    </w:r>
    <w:r>
      <w:fldChar w:fldCharType="end"/>
    </w:r>
    <w:r w:rsidR="005C2447" w:rsidRPr="00854A91">
      <w:tab/>
    </w:r>
    <w:r>
      <w:fldChar w:fldCharType="begin"/>
    </w:r>
    <w:r w:rsidR="005C2447" w:rsidRPr="00854A91">
      <w:instrText xml:space="preserve"> DOCPROPERTY OdsDocID </w:instrText>
    </w:r>
    <w:r>
      <w:fldChar w:fldCharType="separate"/>
    </w:r>
    <w:r w:rsidR="005C2447">
      <w:t xml:space="preserve"> </w:t>
    </w:r>
    <w:r>
      <w:fldChar w:fldCharType="end"/>
    </w:r>
  </w:p>
  <w:p w:rsidR="005C2447" w:rsidRPr="00854A91" w:rsidRDefault="00EA1969">
    <w:pPr>
      <w:pStyle w:val="OdsFuzeile"/>
    </w:pPr>
    <w:r>
      <w:fldChar w:fldCharType="begin"/>
    </w:r>
    <w:r w:rsidR="005C2447" w:rsidRPr="00854A91">
      <w:instrText xml:space="preserve"> DOCPROPERTY OdsConfidentiality </w:instrText>
    </w:r>
    <w:r>
      <w:fldChar w:fldCharType="separate"/>
    </w:r>
    <w:proofErr w:type="gramStart"/>
    <w:r w:rsidR="005C2447">
      <w:t>project</w:t>
    </w:r>
    <w:proofErr w:type="gramEnd"/>
    <w:r w:rsidR="005C2447">
      <w:t xml:space="preserve"> internal</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OdsDocID </w:instrText>
    </w:r>
    <w:r>
      <w:fldChar w:fldCharType="separate"/>
    </w:r>
    <w:r w:rsidR="005C2447">
      <w:t xml:space="preserve"> </w:t>
    </w:r>
    <w:r>
      <w:fldChar w:fldCharType="end"/>
    </w:r>
    <w:r w:rsidR="005C2447" w:rsidRPr="00854A91">
      <w:tab/>
    </w:r>
    <w:r w:rsidR="005C2447">
      <w:t>V1.0</w:t>
    </w:r>
    <w:r w:rsidR="005D35EB">
      <w:t>0</w:t>
    </w:r>
    <w:r w:rsidR="005C2447" w:rsidRPr="00854A91">
      <w:tab/>
    </w:r>
    <w:r>
      <w:fldChar w:fldCharType="begin"/>
    </w:r>
    <w:r w:rsidR="005C2447" w:rsidRPr="00854A91">
      <w:instrText xml:space="preserve"> DOCPROPERTY OdsVerDate \@ "dd MMMM yyyy"</w:instrText>
    </w:r>
    <w:r>
      <w:fldChar w:fldCharType="separate"/>
    </w:r>
    <w:r w:rsidR="005C2447">
      <w:t>25 January 2013</w:t>
    </w:r>
    <w:r>
      <w:fldChar w:fldCharType="end"/>
    </w:r>
  </w:p>
  <w:p w:rsidR="005C2447" w:rsidRPr="00854A91" w:rsidRDefault="00EA1969">
    <w:pPr>
      <w:pStyle w:val="OdsFuzeile"/>
    </w:pP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OdsConfidentiality </w:instrText>
    </w:r>
    <w:r>
      <w:fldChar w:fldCharType="separate"/>
    </w:r>
    <w:r w:rsidR="005C2447">
      <w:t>project internal</w:t>
    </w:r>
    <w: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OdsVerDate </w:instrText>
    </w:r>
    <w:r>
      <w:fldChar w:fldCharType="separate"/>
    </w:r>
    <w:r w:rsidR="005C2447">
      <w:t>25.01.2013</w:t>
    </w:r>
    <w:r>
      <w:fldChar w:fldCharType="end"/>
    </w:r>
    <w:r w:rsidR="005C2447" w:rsidRPr="00854A91">
      <w:tab/>
    </w:r>
    <w:r>
      <w:fldChar w:fldCharType="begin"/>
    </w:r>
    <w:r w:rsidR="005C2447" w:rsidRPr="00854A91">
      <w:instrText xml:space="preserve"> DOCPROPERTY OdsVerID </w:instrText>
    </w:r>
    <w:r>
      <w:fldChar w:fldCharType="separate"/>
    </w:r>
    <w:r w:rsidR="005C2447">
      <w:t>V1.02</w:t>
    </w:r>
    <w:r>
      <w:fldChar w:fldCharType="end"/>
    </w:r>
    <w:r w:rsidR="005C2447" w:rsidRPr="00854A91">
      <w:tab/>
    </w:r>
    <w:r>
      <w:fldChar w:fldCharType="begin"/>
    </w:r>
    <w:r w:rsidR="005C2447" w:rsidRPr="00854A91">
      <w:instrText xml:space="preserve"> DOCPROPERTY OdsDocID </w:instrText>
    </w:r>
    <w:r>
      <w:fldChar w:fldCharType="separate"/>
    </w:r>
    <w:r w:rsidR="005C2447">
      <w:t xml:space="preserve"> </w:t>
    </w:r>
    <w:r>
      <w:fldChar w:fldCharType="end"/>
    </w:r>
  </w:p>
  <w:p w:rsidR="005C2447" w:rsidRPr="00854A91" w:rsidRDefault="00EA1969">
    <w:pPr>
      <w:pStyle w:val="OdsFuzeile"/>
    </w:pPr>
    <w:r>
      <w:fldChar w:fldCharType="begin"/>
    </w:r>
    <w:r w:rsidR="005C2447" w:rsidRPr="00854A91">
      <w:instrText xml:space="preserve"> DOCPROPERTY OdsConfidentiality </w:instrText>
    </w:r>
    <w:r>
      <w:fldChar w:fldCharType="separate"/>
    </w:r>
    <w:proofErr w:type="gramStart"/>
    <w:r w:rsidR="005C2447">
      <w:t>project</w:t>
    </w:r>
    <w:proofErr w:type="gramEnd"/>
    <w:r w:rsidR="005C2447">
      <w:t xml:space="preserve"> internal</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OdsFuzeile"/>
      <w:spacing w:before="0"/>
    </w:pPr>
  </w:p>
  <w:p w:rsidR="005C2447" w:rsidRPr="00854A91" w:rsidRDefault="00EA1969">
    <w:pPr>
      <w:pStyle w:val="OdsFuzeile"/>
      <w:pBdr>
        <w:top w:val="single" w:sz="6" w:space="1" w:color="auto"/>
      </w:pBdr>
      <w:spacing w:before="0"/>
    </w:pPr>
    <w:r>
      <w:fldChar w:fldCharType="begin"/>
    </w:r>
    <w:r w:rsidR="005C2447" w:rsidRPr="00854A91">
      <w:instrText xml:space="preserve"> DOCPROPERTY OdsDocID </w:instrText>
    </w:r>
    <w:r>
      <w:fldChar w:fldCharType="separate"/>
    </w:r>
    <w:r w:rsidR="005C2447">
      <w:t xml:space="preserve"> </w:t>
    </w:r>
    <w:r>
      <w:fldChar w:fldCharType="end"/>
    </w:r>
    <w:r w:rsidR="005C2447" w:rsidRPr="00854A91">
      <w:tab/>
    </w:r>
    <w:r w:rsidR="005C2447">
      <w:t>V1.0</w:t>
    </w:r>
    <w:r w:rsidR="005D35EB">
      <w:t>0</w:t>
    </w:r>
    <w:r w:rsidR="005C2447" w:rsidRPr="00854A91">
      <w:tab/>
    </w:r>
    <w:r>
      <w:fldChar w:fldCharType="begin"/>
    </w:r>
    <w:r w:rsidR="005C2447" w:rsidRPr="00854A91">
      <w:instrText xml:space="preserve"> DOCPROPERTY OdsVerDate \@ "dd MMMM yyyy"</w:instrText>
    </w:r>
    <w:r>
      <w:fldChar w:fldCharType="separate"/>
    </w:r>
    <w:r w:rsidR="005C2447">
      <w:t>25 January 2013</w:t>
    </w:r>
    <w:r>
      <w:fldChar w:fldCharType="end"/>
    </w:r>
  </w:p>
  <w:p w:rsidR="005C2447" w:rsidRPr="00854A91" w:rsidRDefault="00EA1969">
    <w:pPr>
      <w:pStyle w:val="OdsFuzeile"/>
    </w:pPr>
    <w:r>
      <w:fldChar w:fldCharType="begin"/>
    </w:r>
    <w:r w:rsidR="005C2447" w:rsidRPr="00854A91">
      <w:instrText xml:space="preserve"> DOCPROPERTY OdsCompany </w:instrText>
    </w:r>
    <w:r>
      <w:fldChar w:fldCharType="separate"/>
    </w:r>
    <w:proofErr w:type="spellStart"/>
    <w:r w:rsidR="005C2447">
      <w:t>Morpho</w:t>
    </w:r>
    <w:proofErr w:type="spellEnd"/>
    <w:r w:rsidR="005C2447">
      <w:t xml:space="preserve"> Cards GmbH, SAFRAN group</w:t>
    </w:r>
    <w:r>
      <w:fldChar w:fldCharType="end"/>
    </w:r>
    <w:r w:rsidR="005C2447" w:rsidRPr="00854A91">
      <w:tab/>
    </w:r>
    <w:r>
      <w:fldChar w:fldCharType="begin"/>
    </w:r>
    <w:r w:rsidR="005C2447" w:rsidRPr="00854A91">
      <w:instrText xml:space="preserve"> DOCPROPERTY OdsAuthor </w:instrText>
    </w:r>
    <w:r>
      <w:fldChar w:fldCharType="separate"/>
    </w:r>
    <w:r w:rsidR="005C2447">
      <w:t xml:space="preserve">Marco </w:t>
    </w:r>
    <w:proofErr w:type="spellStart"/>
    <w:r w:rsidR="005C2447">
      <w:t>Weißenborn</w:t>
    </w:r>
    <w:proofErr w:type="spellEnd"/>
    <w:r>
      <w:fldChar w:fldCharType="end"/>
    </w:r>
    <w:r w:rsidR="005C2447" w:rsidRPr="00854A91">
      <w:tab/>
    </w:r>
    <w:r>
      <w:fldChar w:fldCharType="begin"/>
    </w:r>
    <w:r w:rsidR="005C2447" w:rsidRPr="00854A91">
      <w:instrText xml:space="preserve"> DOCPROPERTY OdsConfidentiality </w:instrText>
    </w:r>
    <w:r>
      <w:fldChar w:fldCharType="separate"/>
    </w:r>
    <w:r w:rsidR="005C2447">
      <w:t>project internal</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1BD1" w:rsidRDefault="003F1BD1">
      <w:r>
        <w:separator/>
      </w:r>
    </w:p>
  </w:footnote>
  <w:footnote w:type="continuationSeparator" w:id="0">
    <w:p w:rsidR="003F1BD1" w:rsidRDefault="003F1B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Pr="00854A91" w:rsidRDefault="00EA1969">
    <w:pPr>
      <w:pStyle w:val="OdsKopfzeileU"/>
    </w:pPr>
    <w:r>
      <w:fldChar w:fldCharType="begin"/>
    </w:r>
    <w:r w:rsidR="005C2447" w:rsidRPr="00854A91">
      <w:instrText xml:space="preserve"> PAGE </w:instrText>
    </w:r>
    <w:r>
      <w:fldChar w:fldCharType="separate"/>
    </w:r>
    <w:r w:rsidR="005C2447" w:rsidRPr="00854A91">
      <w:rPr>
        <w:noProof/>
      </w:rPr>
      <w:t>2</w:t>
    </w:r>
    <w:r>
      <w:fldChar w:fldCharType="end"/>
    </w:r>
    <w:r w:rsidR="005C2447" w:rsidRPr="00854A91">
      <w:t xml:space="preserve"> / </w:t>
    </w:r>
    <w:r>
      <w:fldChar w:fldCharType="begin"/>
    </w:r>
    <w:r w:rsidR="005C2447" w:rsidRPr="00854A91">
      <w:instrText xml:space="preserve"> NUMPAGES</w:instrText>
    </w:r>
    <w:r>
      <w:fldChar w:fldCharType="separate"/>
    </w:r>
    <w:r w:rsidR="005C2447">
      <w:rPr>
        <w:noProof/>
      </w:rPr>
      <w:t>37</w:t>
    </w:r>
    <w:r>
      <w:fldChar w:fldCharType="end"/>
    </w:r>
    <w:r w:rsidR="005C2447" w:rsidRPr="00854A91">
      <w:tab/>
    </w:r>
    <w:r>
      <w:fldChar w:fldCharType="begin"/>
    </w:r>
    <w:r w:rsidR="005C2447" w:rsidRPr="00854A91">
      <w:instrText xml:space="preserve"> DOCPROPERTY OdsTitel </w:instrText>
    </w:r>
    <w:r>
      <w:fldChar w:fldCharType="separate"/>
    </w:r>
    <w:r w:rsidR="005C2447">
      <w:t>Admin Agent Component</w:t>
    </w:r>
    <w:r>
      <w:fldChar w:fldCharType="end"/>
    </w:r>
  </w:p>
  <w:p w:rsidR="005C2447" w:rsidRPr="00854A91" w:rsidRDefault="00EA1969">
    <w:pPr>
      <w:pStyle w:val="OdsKopfzeile"/>
      <w:pBdr>
        <w:bottom w:val="single" w:sz="6" w:space="3" w:color="auto"/>
      </w:pBdr>
      <w:spacing w:after="0"/>
    </w:pPr>
    <w:r>
      <w:fldChar w:fldCharType="begin"/>
    </w:r>
    <w:r w:rsidR="005C2447" w:rsidRPr="00854A91">
      <w:instrText xml:space="preserve"> STYLEREF OdsAdmÜberschrift </w:instrText>
    </w:r>
    <w:r>
      <w:fldChar w:fldCharType="separate"/>
    </w:r>
    <w:r w:rsidR="005C2447">
      <w:rPr>
        <w:noProof/>
      </w:rPr>
      <w:t>Document Administration</w:t>
    </w:r>
    <w:r>
      <w:fldChar w:fldCharType="end"/>
    </w:r>
    <w:r w:rsidR="005C2447" w:rsidRPr="00854A91">
      <w:tab/>
    </w:r>
    <w:r>
      <w:fldChar w:fldCharType="begin"/>
    </w:r>
    <w:r w:rsidR="005C2447" w:rsidRPr="00854A91">
      <w:instrText xml:space="preserve"> DOCPROPERTY OdsDocCatLong </w:instrText>
    </w:r>
    <w:r>
      <w:fldChar w:fldCharType="separate"/>
    </w:r>
    <w:r w:rsidR="005C2447">
      <w:t>Information</w:t>
    </w:r>
    <w:r>
      <w:fldChar w:fldCharType="end"/>
    </w:r>
  </w:p>
  <w:p w:rsidR="005C2447" w:rsidRPr="00854A91" w:rsidRDefault="005C2447">
    <w:pPr>
      <w:pStyle w:val="OdsKopfzeile"/>
      <w:spacing w:after="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EA1969">
    <w:pPr>
      <w:pStyle w:val="OdsKopfzeileU"/>
    </w:pPr>
    <w:fldSimple w:instr=" PAGE ">
      <w:r w:rsidR="005C2447">
        <w:rPr>
          <w:noProof/>
        </w:rPr>
        <w:t>2</w:t>
      </w:r>
    </w:fldSimple>
    <w:r w:rsidR="005C2447">
      <w:t xml:space="preserve"> / </w:t>
    </w:r>
    <w:fldSimple w:instr=" NUMPAGES">
      <w:r w:rsidR="005C2447">
        <w:rPr>
          <w:noProof/>
        </w:rPr>
        <w:t>37</w:t>
      </w:r>
    </w:fldSimple>
    <w:r w:rsidR="005C2447">
      <w:tab/>
    </w:r>
    <w:fldSimple w:instr=" DOCPROPERTY OdsTitel ">
      <w:r w:rsidR="005C2447">
        <w:t>Admin Agent Component</w:t>
      </w:r>
    </w:fldSimple>
  </w:p>
  <w:p w:rsidR="005C2447" w:rsidRDefault="00EA1969">
    <w:pPr>
      <w:pStyle w:val="OdsKopfzeile"/>
      <w:pBdr>
        <w:bottom w:val="single" w:sz="6" w:space="3" w:color="auto"/>
      </w:pBdr>
      <w:spacing w:after="0"/>
    </w:pPr>
    <w:fldSimple w:instr=" STYLEREF OdsBerÜberschrift ">
      <w:r w:rsidR="005C2447">
        <w:rPr>
          <w:noProof/>
        </w:rPr>
        <w:t>Table of Contents</w:t>
      </w:r>
    </w:fldSimple>
    <w:r w:rsidR="005C2447">
      <w:tab/>
    </w:r>
    <w:fldSimple w:instr=" DOCPROPERTY OdsDocCatLong ">
      <w:r w:rsidR="005C2447">
        <w:t>Information</w:t>
      </w:r>
    </w:fldSimple>
  </w:p>
  <w:p w:rsidR="005C2447" w:rsidRDefault="005C2447">
    <w:pPr>
      <w:pStyle w:val="OdsKopfzeile"/>
      <w:spacing w:after="0"/>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tabs>
        <w:tab w:val="left" w:pos="-720"/>
      </w:tabs>
      <w:spacing w:line="6" w:lineRule="exact"/>
      <w:jc w:val="both"/>
      <w:rPr>
        <w:spacing w:val="-2"/>
      </w:rPr>
    </w:pPr>
  </w:p>
  <w:p w:rsidR="005C2447" w:rsidRDefault="00EA1969">
    <w:pPr>
      <w:pStyle w:val="OdsKopfzeileU"/>
    </w:pPr>
    <w:fldSimple w:instr=" DOCPROPERTY OdsTitel ">
      <w:r w:rsidR="005C2447">
        <w:t>Admin Agent Component</w:t>
      </w:r>
    </w:fldSimple>
    <w:r w:rsidR="005C2447">
      <w:tab/>
    </w:r>
    <w:fldSimple w:instr=" PAGE ">
      <w:r w:rsidR="000A2D7A">
        <w:rPr>
          <w:noProof/>
        </w:rPr>
        <w:t>31</w:t>
      </w:r>
    </w:fldSimple>
    <w:r w:rsidR="005C2447">
      <w:t xml:space="preserve"> / </w:t>
    </w:r>
    <w:fldSimple w:instr=" NUMPAGES">
      <w:r w:rsidR="000A2D7A">
        <w:rPr>
          <w:noProof/>
        </w:rPr>
        <w:t>31</w:t>
      </w:r>
    </w:fldSimple>
  </w:p>
  <w:p w:rsidR="005C2447" w:rsidRDefault="00EA1969">
    <w:pPr>
      <w:pStyle w:val="OdsKopfzeile"/>
      <w:pBdr>
        <w:bottom w:val="single" w:sz="6" w:space="3" w:color="auto"/>
      </w:pBdr>
      <w:spacing w:after="0"/>
    </w:pPr>
    <w:fldSimple w:instr=" DOCPROPERTY OdsDocCatLong ">
      <w:r w:rsidR="005C2447">
        <w:t>Information</w:t>
      </w:r>
    </w:fldSimple>
    <w:r w:rsidR="005C2447">
      <w:tab/>
    </w:r>
    <w:fldSimple w:instr=" STYLEREF OdsBerÜberschrift ">
      <w:r w:rsidR="000A2D7A">
        <w:rPr>
          <w:noProof/>
        </w:rPr>
        <w:t>Reference</w:t>
      </w:r>
    </w:fldSimple>
  </w:p>
  <w:p w:rsidR="005C2447" w:rsidRDefault="005C2447">
    <w:pPr>
      <w:pStyle w:val="OdsKopfzeile"/>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tabs>
        <w:tab w:val="left" w:pos="-720"/>
      </w:tabs>
      <w:spacing w:line="6" w:lineRule="exact"/>
      <w:jc w:val="both"/>
      <w:rPr>
        <w:spacing w:val="-2"/>
      </w:rPr>
    </w:pPr>
  </w:p>
  <w:p w:rsidR="005C2447" w:rsidRDefault="00EA1969">
    <w:pPr>
      <w:pStyle w:val="OdsKopfzeileU"/>
    </w:pPr>
    <w:r>
      <w:fldChar w:fldCharType="begin"/>
    </w:r>
    <w:r w:rsidR="005C2447" w:rsidRPr="00272E63">
      <w:instrText xml:space="preserve"> DOCPROPERTY OdsTitel </w:instrText>
    </w:r>
    <w:r>
      <w:fldChar w:fldCharType="separate"/>
    </w:r>
    <w:r w:rsidR="005C2447">
      <w:t>Admin Agent Component</w:t>
    </w:r>
    <w:r>
      <w:fldChar w:fldCharType="end"/>
    </w:r>
    <w:r w:rsidR="005C2447" w:rsidRPr="00272E63">
      <w:tab/>
    </w:r>
    <w:r>
      <w:fldChar w:fldCharType="begin"/>
    </w:r>
    <w:r w:rsidR="005C2447" w:rsidRPr="00272E63">
      <w:instrText xml:space="preserve"> PAGE </w:instrText>
    </w:r>
    <w:r>
      <w:fldChar w:fldCharType="separate"/>
    </w:r>
    <w:r w:rsidR="000A2D7A">
      <w:rPr>
        <w:noProof/>
      </w:rPr>
      <w:t>1</w:t>
    </w:r>
    <w:r>
      <w:fldChar w:fldCharType="end"/>
    </w:r>
    <w:r w:rsidR="005C2447">
      <w:t xml:space="preserve"> / </w:t>
    </w:r>
    <w:fldSimple w:instr=" NUMPAGES">
      <w:r w:rsidR="000A2D7A">
        <w:rPr>
          <w:noProof/>
        </w:rPr>
        <w:t>31</w:t>
      </w:r>
    </w:fldSimple>
  </w:p>
  <w:p w:rsidR="005C2447" w:rsidRDefault="00EA1969">
    <w:pPr>
      <w:pStyle w:val="OdsKopfzeile"/>
      <w:pBdr>
        <w:bottom w:val="single" w:sz="6" w:space="3" w:color="auto"/>
      </w:pBdr>
      <w:spacing w:after="0"/>
    </w:pPr>
    <w:fldSimple w:instr=" DOCPROPERTY OdsDocCatLong ">
      <w:r w:rsidR="005C2447">
        <w:t>Information</w:t>
      </w:r>
    </w:fldSimple>
    <w:r w:rsidR="005C2447">
      <w:tab/>
    </w:r>
    <w:fldSimple w:instr=" STYLEREF OdsAdmÜberschrift ">
      <w:r w:rsidR="000A2D7A">
        <w:rPr>
          <w:noProof/>
        </w:rPr>
        <w:t>Document Administration</w:t>
      </w:r>
    </w:fldSimple>
  </w:p>
  <w:p w:rsidR="005C2447" w:rsidRDefault="005C2447">
    <w:pPr>
      <w:pStyle w:val="OdsKopfzeile"/>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Pr="00854A91" w:rsidRDefault="00EA1969">
    <w:pPr>
      <w:pStyle w:val="OdsKopfzeileU"/>
    </w:pPr>
    <w:r>
      <w:fldChar w:fldCharType="begin"/>
    </w:r>
    <w:r w:rsidR="005C2447" w:rsidRPr="00854A91">
      <w:instrText xml:space="preserve"> PAGE </w:instrText>
    </w:r>
    <w:r>
      <w:fldChar w:fldCharType="separate"/>
    </w:r>
    <w:r w:rsidR="005C2447" w:rsidRPr="00854A91">
      <w:rPr>
        <w:noProof/>
      </w:rPr>
      <w:t>2</w:t>
    </w:r>
    <w:r>
      <w:fldChar w:fldCharType="end"/>
    </w:r>
    <w:r w:rsidR="005C2447" w:rsidRPr="00854A91">
      <w:t xml:space="preserve"> / </w:t>
    </w:r>
    <w:r>
      <w:fldChar w:fldCharType="begin"/>
    </w:r>
    <w:r w:rsidR="005C2447" w:rsidRPr="00854A91">
      <w:instrText xml:space="preserve"> NUMPAGES</w:instrText>
    </w:r>
    <w:r>
      <w:fldChar w:fldCharType="separate"/>
    </w:r>
    <w:r w:rsidR="005C2447">
      <w:rPr>
        <w:noProof/>
      </w:rPr>
      <w:t>37</w:t>
    </w:r>
    <w:r>
      <w:fldChar w:fldCharType="end"/>
    </w:r>
    <w:r w:rsidR="005C2447" w:rsidRPr="00854A91">
      <w:tab/>
    </w:r>
    <w:r>
      <w:fldChar w:fldCharType="begin"/>
    </w:r>
    <w:r w:rsidR="005C2447" w:rsidRPr="00854A91">
      <w:instrText xml:space="preserve"> DOCPROPERTY OdsTitel </w:instrText>
    </w:r>
    <w:r>
      <w:fldChar w:fldCharType="separate"/>
    </w:r>
    <w:r w:rsidR="005C2447">
      <w:t>Admin Agent Component</w:t>
    </w:r>
    <w:r>
      <w:fldChar w:fldCharType="end"/>
    </w:r>
  </w:p>
  <w:p w:rsidR="005C2447" w:rsidRPr="00854A91" w:rsidRDefault="00EA1969">
    <w:pPr>
      <w:pStyle w:val="OdsKopfzeile"/>
      <w:pBdr>
        <w:bottom w:val="single" w:sz="6" w:space="3" w:color="auto"/>
      </w:pBdr>
      <w:spacing w:after="0"/>
    </w:pPr>
    <w:r>
      <w:fldChar w:fldCharType="begin"/>
    </w:r>
    <w:r w:rsidR="005C2447" w:rsidRPr="00854A91">
      <w:instrText xml:space="preserve"> STYLEREF OdsBerÜberschrift </w:instrText>
    </w:r>
    <w:r>
      <w:fldChar w:fldCharType="separate"/>
    </w:r>
    <w:r w:rsidR="005C2447">
      <w:rPr>
        <w:noProof/>
      </w:rPr>
      <w:t>Document Organisation</w:t>
    </w:r>
    <w:r>
      <w:fldChar w:fldCharType="end"/>
    </w:r>
    <w:r w:rsidR="005C2447" w:rsidRPr="00854A91">
      <w:tab/>
    </w:r>
    <w:r>
      <w:fldChar w:fldCharType="begin"/>
    </w:r>
    <w:r w:rsidR="005C2447" w:rsidRPr="00854A91">
      <w:instrText xml:space="preserve"> DOCPROPERTY OdsDocCatLong </w:instrText>
    </w:r>
    <w:r>
      <w:fldChar w:fldCharType="separate"/>
    </w:r>
    <w:r w:rsidR="005C2447">
      <w:t>Information</w:t>
    </w:r>
    <w:r>
      <w:fldChar w:fldCharType="end"/>
    </w:r>
  </w:p>
  <w:p w:rsidR="005C2447" w:rsidRPr="00854A91" w:rsidRDefault="005C2447">
    <w:pPr>
      <w:pStyle w:val="OdsKopfzeile"/>
      <w:spacing w:after="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tabs>
        <w:tab w:val="left" w:pos="-720"/>
      </w:tabs>
      <w:spacing w:line="6" w:lineRule="exact"/>
      <w:jc w:val="both"/>
      <w:rPr>
        <w:spacing w:val="-2"/>
      </w:rPr>
    </w:pPr>
  </w:p>
  <w:p w:rsidR="005C2447" w:rsidRDefault="00EA1969">
    <w:pPr>
      <w:pStyle w:val="OdsKopfzeileU"/>
    </w:pPr>
    <w:r>
      <w:fldChar w:fldCharType="begin"/>
    </w:r>
    <w:r w:rsidR="005C2447" w:rsidRPr="00272E63">
      <w:instrText xml:space="preserve"> DOCPROPERTY OdsTitel </w:instrText>
    </w:r>
    <w:r>
      <w:fldChar w:fldCharType="separate"/>
    </w:r>
    <w:r w:rsidR="005C2447">
      <w:t>Admin Agent Component</w:t>
    </w:r>
    <w:r>
      <w:fldChar w:fldCharType="end"/>
    </w:r>
    <w:r w:rsidR="005C2447" w:rsidRPr="00272E63">
      <w:tab/>
    </w:r>
    <w:r>
      <w:fldChar w:fldCharType="begin"/>
    </w:r>
    <w:r w:rsidR="005C2447" w:rsidRPr="00272E63">
      <w:instrText xml:space="preserve"> PAGE </w:instrText>
    </w:r>
    <w:r>
      <w:fldChar w:fldCharType="separate"/>
    </w:r>
    <w:r w:rsidR="000A2D7A">
      <w:rPr>
        <w:noProof/>
      </w:rPr>
      <w:t>4</w:t>
    </w:r>
    <w:r>
      <w:fldChar w:fldCharType="end"/>
    </w:r>
    <w:r w:rsidR="005C2447">
      <w:t xml:space="preserve"> / </w:t>
    </w:r>
    <w:fldSimple w:instr=" NUMPAGES">
      <w:r w:rsidR="000A2D7A">
        <w:rPr>
          <w:noProof/>
        </w:rPr>
        <w:t>31</w:t>
      </w:r>
    </w:fldSimple>
  </w:p>
  <w:p w:rsidR="005C2447" w:rsidRDefault="00EA1969">
    <w:pPr>
      <w:pStyle w:val="OdsKopfzeile"/>
      <w:pBdr>
        <w:bottom w:val="single" w:sz="6" w:space="3" w:color="auto"/>
      </w:pBdr>
      <w:spacing w:after="0"/>
    </w:pPr>
    <w:fldSimple w:instr=" DOCPROPERTY OdsDocCatLong ">
      <w:r w:rsidR="005C2447">
        <w:t>Information</w:t>
      </w:r>
    </w:fldSimple>
    <w:r w:rsidR="005C2447">
      <w:tab/>
    </w:r>
    <w:fldSimple w:instr=" STYLEREF OdsBerÜberschrift ">
      <w:r w:rsidR="000A2D7A">
        <w:rPr>
          <w:noProof/>
        </w:rPr>
        <w:t>Document Organisation</w:t>
      </w:r>
    </w:fldSimple>
  </w:p>
  <w:p w:rsidR="005C2447" w:rsidRDefault="005C2447">
    <w:pPr>
      <w:pStyle w:val="OdsKopfzeile"/>
      <w:spacing w:after="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Pr="00854A91" w:rsidRDefault="00EA1969">
    <w:pPr>
      <w:pStyle w:val="OdsKopfzeileU"/>
    </w:pPr>
    <w:r>
      <w:fldChar w:fldCharType="begin"/>
    </w:r>
    <w:r w:rsidR="005C2447" w:rsidRPr="00854A91">
      <w:instrText xml:space="preserve"> PAGE </w:instrText>
    </w:r>
    <w:r>
      <w:fldChar w:fldCharType="separate"/>
    </w:r>
    <w:r w:rsidR="005C2447" w:rsidRPr="00854A91">
      <w:rPr>
        <w:noProof/>
      </w:rPr>
      <w:t>2</w:t>
    </w:r>
    <w:r>
      <w:fldChar w:fldCharType="end"/>
    </w:r>
    <w:r w:rsidR="005C2447" w:rsidRPr="00854A91">
      <w:t xml:space="preserve"> / </w:t>
    </w:r>
    <w:r>
      <w:fldChar w:fldCharType="begin"/>
    </w:r>
    <w:r w:rsidR="005C2447" w:rsidRPr="00854A91">
      <w:instrText xml:space="preserve"> NUMPAGES</w:instrText>
    </w:r>
    <w:r>
      <w:fldChar w:fldCharType="separate"/>
    </w:r>
    <w:r w:rsidR="005C2447">
      <w:rPr>
        <w:noProof/>
      </w:rPr>
      <w:t>37</w:t>
    </w:r>
    <w:r>
      <w:fldChar w:fldCharType="end"/>
    </w:r>
    <w:r w:rsidR="005C2447" w:rsidRPr="00854A91">
      <w:tab/>
    </w:r>
    <w:r>
      <w:fldChar w:fldCharType="begin"/>
    </w:r>
    <w:r w:rsidR="005C2447" w:rsidRPr="00854A91">
      <w:instrText xml:space="preserve"> DOCPROPERTY OdsTitel </w:instrText>
    </w:r>
    <w:r>
      <w:fldChar w:fldCharType="separate"/>
    </w:r>
    <w:r w:rsidR="005C2447">
      <w:t>Admin Agent Component</w:t>
    </w:r>
    <w:r>
      <w:fldChar w:fldCharType="end"/>
    </w:r>
  </w:p>
  <w:p w:rsidR="005C2447" w:rsidRPr="00854A91" w:rsidRDefault="00EA1969">
    <w:pPr>
      <w:pStyle w:val="OdsKopfzeile"/>
      <w:pBdr>
        <w:bottom w:val="single" w:sz="6" w:space="3" w:color="auto"/>
      </w:pBdr>
      <w:spacing w:after="0"/>
    </w:pPr>
    <w:r>
      <w:fldChar w:fldCharType="begin"/>
    </w:r>
    <w:r w:rsidR="005C2447" w:rsidRPr="00854A91">
      <w:instrText xml:space="preserve"> STYLEREF OdsBerÜberschrift </w:instrText>
    </w:r>
    <w:r>
      <w:fldChar w:fldCharType="separate"/>
    </w:r>
    <w:r w:rsidR="005C2447">
      <w:rPr>
        <w:noProof/>
      </w:rPr>
      <w:t>Document Organisation</w:t>
    </w:r>
    <w:r>
      <w:fldChar w:fldCharType="end"/>
    </w:r>
    <w:r w:rsidR="005C2447" w:rsidRPr="00854A91">
      <w:tab/>
    </w:r>
    <w:r>
      <w:fldChar w:fldCharType="begin"/>
    </w:r>
    <w:r w:rsidR="005C2447" w:rsidRPr="00854A91">
      <w:instrText xml:space="preserve"> DOCPROPERTY OdsDocCatLong </w:instrText>
    </w:r>
    <w:r>
      <w:fldChar w:fldCharType="separate"/>
    </w:r>
    <w:r w:rsidR="005C2447">
      <w:t>Information</w:t>
    </w:r>
    <w:r>
      <w:fldChar w:fldCharType="end"/>
    </w:r>
  </w:p>
  <w:p w:rsidR="005C2447" w:rsidRPr="00854A91" w:rsidRDefault="005C2447">
    <w:pPr>
      <w:pStyle w:val="OdsKopfzeile"/>
      <w:spacing w:after="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tabs>
        <w:tab w:val="left" w:pos="-720"/>
      </w:tabs>
      <w:spacing w:line="6" w:lineRule="exact"/>
      <w:jc w:val="both"/>
      <w:rPr>
        <w:spacing w:val="-2"/>
      </w:rPr>
    </w:pPr>
  </w:p>
  <w:p w:rsidR="005C2447" w:rsidRDefault="00EA1969">
    <w:pPr>
      <w:pStyle w:val="OdsKopfzeileU"/>
    </w:pPr>
    <w:r>
      <w:fldChar w:fldCharType="begin"/>
    </w:r>
    <w:r w:rsidR="005C2447" w:rsidRPr="00272E63">
      <w:instrText xml:space="preserve"> DOCPROPERTY OdsTitel </w:instrText>
    </w:r>
    <w:r>
      <w:fldChar w:fldCharType="separate"/>
    </w:r>
    <w:r w:rsidR="005C2447">
      <w:t>Admin Agent Component</w:t>
    </w:r>
    <w:r>
      <w:fldChar w:fldCharType="end"/>
    </w:r>
    <w:r w:rsidR="005C2447" w:rsidRPr="00272E63">
      <w:tab/>
    </w:r>
    <w:r>
      <w:fldChar w:fldCharType="begin"/>
    </w:r>
    <w:r w:rsidR="005C2447" w:rsidRPr="00272E63">
      <w:instrText xml:space="preserve"> PAGE </w:instrText>
    </w:r>
    <w:r>
      <w:fldChar w:fldCharType="separate"/>
    </w:r>
    <w:r w:rsidR="000A2D7A">
      <w:rPr>
        <w:noProof/>
      </w:rPr>
      <w:t>5</w:t>
    </w:r>
    <w:r>
      <w:fldChar w:fldCharType="end"/>
    </w:r>
    <w:r w:rsidR="005C2447">
      <w:t xml:space="preserve"> / </w:t>
    </w:r>
    <w:fldSimple w:instr=" NUMPAGES">
      <w:r w:rsidR="000A2D7A">
        <w:rPr>
          <w:noProof/>
        </w:rPr>
        <w:t>31</w:t>
      </w:r>
    </w:fldSimple>
  </w:p>
  <w:p w:rsidR="005C2447" w:rsidRDefault="00EA1969">
    <w:pPr>
      <w:pStyle w:val="OdsKopfzeile"/>
      <w:pBdr>
        <w:bottom w:val="single" w:sz="6" w:space="3" w:color="auto"/>
      </w:pBdr>
      <w:spacing w:after="0"/>
    </w:pPr>
    <w:fldSimple w:instr=" DOCPROPERTY OdsDocCatLong ">
      <w:r w:rsidR="005C2447">
        <w:t>Information</w:t>
      </w:r>
    </w:fldSimple>
    <w:r w:rsidR="005C2447">
      <w:tab/>
    </w:r>
    <w:fldSimple w:instr=" STYLEREF OdsBerÜberschrift ">
      <w:r w:rsidR="000A2D7A">
        <w:rPr>
          <w:noProof/>
        </w:rPr>
        <w:t>Table of Contents</w:t>
      </w:r>
    </w:fldSimple>
  </w:p>
  <w:p w:rsidR="005C2447" w:rsidRDefault="005C2447">
    <w:pPr>
      <w:pStyle w:val="OdsKopfzeile"/>
      <w:spacing w:after="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Pr="00854A91" w:rsidRDefault="00EA1969">
    <w:pPr>
      <w:pStyle w:val="OdsKopfzeileU"/>
      <w:rPr>
        <w:lang w:val="de-DE"/>
      </w:rPr>
    </w:pPr>
    <w:r>
      <w:fldChar w:fldCharType="begin"/>
    </w:r>
    <w:r w:rsidR="005C2447" w:rsidRPr="00854A91">
      <w:rPr>
        <w:lang w:val="de-DE"/>
      </w:rPr>
      <w:instrText xml:space="preserve"> PAGE </w:instrText>
    </w:r>
    <w:r>
      <w:fldChar w:fldCharType="separate"/>
    </w:r>
    <w:r w:rsidR="005C2447" w:rsidRPr="00854A91">
      <w:rPr>
        <w:noProof/>
        <w:lang w:val="de-DE"/>
      </w:rPr>
      <w:t>2</w:t>
    </w:r>
    <w:r>
      <w:fldChar w:fldCharType="end"/>
    </w:r>
    <w:r w:rsidR="005C2447" w:rsidRPr="00854A91">
      <w:rPr>
        <w:lang w:val="de-DE"/>
      </w:rPr>
      <w:t xml:space="preserve"> </w:t>
    </w:r>
    <w:r w:rsidR="005C2447" w:rsidRPr="00854A91">
      <w:rPr>
        <w:lang w:val="de-DE"/>
      </w:rPr>
      <w:t xml:space="preserve">/ </w:t>
    </w:r>
    <w:r>
      <w:fldChar w:fldCharType="begin"/>
    </w:r>
    <w:r w:rsidR="005C2447" w:rsidRPr="00854A91">
      <w:rPr>
        <w:lang w:val="de-DE"/>
      </w:rPr>
      <w:instrText xml:space="preserve"> NUMPAGES</w:instrText>
    </w:r>
    <w:r>
      <w:fldChar w:fldCharType="separate"/>
    </w:r>
    <w:r w:rsidR="005C2447">
      <w:rPr>
        <w:noProof/>
        <w:lang w:val="de-DE"/>
      </w:rPr>
      <w:t>37</w:t>
    </w:r>
    <w:r>
      <w:fldChar w:fldCharType="end"/>
    </w:r>
    <w:r w:rsidR="005C2447" w:rsidRPr="00854A91">
      <w:rPr>
        <w:lang w:val="de-DE"/>
      </w:rPr>
      <w:tab/>
    </w:r>
    <w:r>
      <w:fldChar w:fldCharType="begin"/>
    </w:r>
    <w:r w:rsidR="005C2447" w:rsidRPr="00854A91">
      <w:rPr>
        <w:lang w:val="de-DE"/>
      </w:rPr>
      <w:instrText xml:space="preserve"> DOCPROPERTY OdsTitel </w:instrText>
    </w:r>
    <w:r>
      <w:fldChar w:fldCharType="separate"/>
    </w:r>
    <w:r w:rsidR="005C2447">
      <w:rPr>
        <w:lang w:val="de-DE"/>
      </w:rPr>
      <w:t>Admin Agent Component</w:t>
    </w:r>
    <w:r>
      <w:fldChar w:fldCharType="end"/>
    </w:r>
  </w:p>
  <w:p w:rsidR="005C2447" w:rsidRPr="00854A91" w:rsidRDefault="00EA1969">
    <w:pPr>
      <w:pStyle w:val="OdsKopfzeile"/>
      <w:pBdr>
        <w:bottom w:val="single" w:sz="6" w:space="3" w:color="auto"/>
      </w:pBdr>
      <w:spacing w:after="0"/>
      <w:rPr>
        <w:lang w:val="de-DE"/>
      </w:rPr>
    </w:pPr>
    <w:fldSimple w:instr=" STYLEREF OdsKap1">
      <w:r w:rsidR="005C2447">
        <w:rPr>
          <w:noProof/>
        </w:rPr>
        <w:t>Summary</w:t>
      </w:r>
    </w:fldSimple>
    <w:r w:rsidR="005C2447" w:rsidRPr="00854A91">
      <w:rPr>
        <w:lang w:val="de-DE"/>
      </w:rPr>
      <w:tab/>
    </w:r>
    <w:r>
      <w:fldChar w:fldCharType="begin"/>
    </w:r>
    <w:r w:rsidR="005C2447" w:rsidRPr="00854A91">
      <w:rPr>
        <w:lang w:val="de-DE"/>
      </w:rPr>
      <w:instrText xml:space="preserve"> DOCPROPERTY OdsDocCatLong </w:instrText>
    </w:r>
    <w:r>
      <w:fldChar w:fldCharType="separate"/>
    </w:r>
    <w:r w:rsidR="005C2447">
      <w:rPr>
        <w:lang w:val="de-DE"/>
      </w:rPr>
      <w:t>Information</w:t>
    </w:r>
    <w:r>
      <w:fldChar w:fldCharType="end"/>
    </w:r>
  </w:p>
  <w:p w:rsidR="005C2447" w:rsidRPr="00854A91" w:rsidRDefault="005C2447">
    <w:pPr>
      <w:pStyle w:val="OdsKopfzeile"/>
      <w:spacing w:after="0"/>
      <w:rPr>
        <w:lang w:val="de-DE"/>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447" w:rsidRDefault="005C2447">
    <w:pPr>
      <w:tabs>
        <w:tab w:val="left" w:pos="-720"/>
      </w:tabs>
      <w:spacing w:line="6" w:lineRule="exact"/>
      <w:jc w:val="both"/>
      <w:rPr>
        <w:spacing w:val="-2"/>
      </w:rPr>
    </w:pPr>
  </w:p>
  <w:p w:rsidR="005C2447" w:rsidRDefault="00EA1969">
    <w:pPr>
      <w:pStyle w:val="OdsKopfzeileU"/>
    </w:pPr>
    <w:r>
      <w:fldChar w:fldCharType="begin"/>
    </w:r>
    <w:r w:rsidR="005C2447" w:rsidRPr="00272E63">
      <w:instrText xml:space="preserve"> DOCPROPERTY OdsTitel </w:instrText>
    </w:r>
    <w:r>
      <w:fldChar w:fldCharType="separate"/>
    </w:r>
    <w:r w:rsidR="005C2447">
      <w:t>Admin Agent Component</w:t>
    </w:r>
    <w:r>
      <w:fldChar w:fldCharType="end"/>
    </w:r>
    <w:r w:rsidR="005C2447" w:rsidRPr="00272E63">
      <w:tab/>
    </w:r>
    <w:r>
      <w:fldChar w:fldCharType="begin"/>
    </w:r>
    <w:r w:rsidR="005C2447" w:rsidRPr="00272E63">
      <w:instrText xml:space="preserve"> PAGE </w:instrText>
    </w:r>
    <w:r>
      <w:fldChar w:fldCharType="separate"/>
    </w:r>
    <w:r w:rsidR="000A2D7A">
      <w:rPr>
        <w:noProof/>
      </w:rPr>
      <w:t>7</w:t>
    </w:r>
    <w:r>
      <w:fldChar w:fldCharType="end"/>
    </w:r>
    <w:r w:rsidR="005C2447">
      <w:t xml:space="preserve"> / </w:t>
    </w:r>
    <w:fldSimple w:instr=" NUMPAGES">
      <w:r w:rsidR="000A2D7A">
        <w:rPr>
          <w:noProof/>
        </w:rPr>
        <w:t>31</w:t>
      </w:r>
    </w:fldSimple>
  </w:p>
  <w:p w:rsidR="005C2447" w:rsidRDefault="00EA1969">
    <w:pPr>
      <w:pStyle w:val="OdsKopfzeile"/>
      <w:pBdr>
        <w:bottom w:val="single" w:sz="6" w:space="3" w:color="auto"/>
      </w:pBdr>
      <w:spacing w:after="0"/>
    </w:pPr>
    <w:fldSimple w:instr=" DOCPROPERTY OdsDocCatLong ">
      <w:r w:rsidR="005C2447">
        <w:t>Information</w:t>
      </w:r>
    </w:fldSimple>
    <w:r w:rsidR="005C2447">
      <w:tab/>
    </w:r>
    <w:fldSimple w:instr=" STYLEREF OdsKap1">
      <w:r w:rsidR="000A2D7A">
        <w:rPr>
          <w:noProof/>
        </w:rPr>
        <w:t>Admin Agent Session Parameters</w:t>
      </w:r>
    </w:fldSimple>
  </w:p>
  <w:p w:rsidR="005C2447" w:rsidRDefault="005C2447">
    <w:pPr>
      <w:pStyle w:val="OdsKopfzeile"/>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B841163"/>
    <w:multiLevelType w:val="hybridMultilevel"/>
    <w:tmpl w:val="06D8D3FA"/>
    <w:lvl w:ilvl="0" w:tplc="4BDCB99C">
      <w:start w:val="1"/>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363A1DAC"/>
    <w:multiLevelType w:val="hybridMultilevel"/>
    <w:tmpl w:val="6626466C"/>
    <w:lvl w:ilvl="0" w:tplc="BA9EDA4C">
      <w:start w:val="4"/>
      <w:numFmt w:val="bullet"/>
      <w:lvlText w:val="-"/>
      <w:lvlJc w:val="left"/>
      <w:pPr>
        <w:tabs>
          <w:tab w:val="num" w:pos="927"/>
        </w:tabs>
        <w:ind w:left="927" w:hanging="360"/>
      </w:pPr>
      <w:rPr>
        <w:rFonts w:ascii="Arial" w:eastAsia="Times New Roman" w:hAnsi="Arial" w:cs="Arial" w:hint="default"/>
      </w:rPr>
    </w:lvl>
    <w:lvl w:ilvl="1" w:tplc="04070003" w:tentative="1">
      <w:start w:val="1"/>
      <w:numFmt w:val="bullet"/>
      <w:lvlText w:val="o"/>
      <w:lvlJc w:val="left"/>
      <w:pPr>
        <w:tabs>
          <w:tab w:val="num" w:pos="1647"/>
        </w:tabs>
        <w:ind w:left="1647" w:hanging="360"/>
      </w:pPr>
      <w:rPr>
        <w:rFonts w:ascii="Courier New" w:hAnsi="Courier New" w:cs="Courier New" w:hint="default"/>
      </w:rPr>
    </w:lvl>
    <w:lvl w:ilvl="2" w:tplc="04070005" w:tentative="1">
      <w:start w:val="1"/>
      <w:numFmt w:val="bullet"/>
      <w:lvlText w:val=""/>
      <w:lvlJc w:val="left"/>
      <w:pPr>
        <w:tabs>
          <w:tab w:val="num" w:pos="2367"/>
        </w:tabs>
        <w:ind w:left="2367" w:hanging="360"/>
      </w:pPr>
      <w:rPr>
        <w:rFonts w:ascii="Wingdings" w:hAnsi="Wingdings" w:hint="default"/>
      </w:rPr>
    </w:lvl>
    <w:lvl w:ilvl="3" w:tplc="04070001" w:tentative="1">
      <w:start w:val="1"/>
      <w:numFmt w:val="bullet"/>
      <w:lvlText w:val=""/>
      <w:lvlJc w:val="left"/>
      <w:pPr>
        <w:tabs>
          <w:tab w:val="num" w:pos="3087"/>
        </w:tabs>
        <w:ind w:left="3087" w:hanging="360"/>
      </w:pPr>
      <w:rPr>
        <w:rFonts w:ascii="Symbol" w:hAnsi="Symbol" w:hint="default"/>
      </w:rPr>
    </w:lvl>
    <w:lvl w:ilvl="4" w:tplc="04070003" w:tentative="1">
      <w:start w:val="1"/>
      <w:numFmt w:val="bullet"/>
      <w:lvlText w:val="o"/>
      <w:lvlJc w:val="left"/>
      <w:pPr>
        <w:tabs>
          <w:tab w:val="num" w:pos="3807"/>
        </w:tabs>
        <w:ind w:left="3807" w:hanging="360"/>
      </w:pPr>
      <w:rPr>
        <w:rFonts w:ascii="Courier New" w:hAnsi="Courier New" w:cs="Courier New" w:hint="default"/>
      </w:rPr>
    </w:lvl>
    <w:lvl w:ilvl="5" w:tplc="04070005" w:tentative="1">
      <w:start w:val="1"/>
      <w:numFmt w:val="bullet"/>
      <w:lvlText w:val=""/>
      <w:lvlJc w:val="left"/>
      <w:pPr>
        <w:tabs>
          <w:tab w:val="num" w:pos="4527"/>
        </w:tabs>
        <w:ind w:left="4527" w:hanging="360"/>
      </w:pPr>
      <w:rPr>
        <w:rFonts w:ascii="Wingdings" w:hAnsi="Wingdings" w:hint="default"/>
      </w:rPr>
    </w:lvl>
    <w:lvl w:ilvl="6" w:tplc="04070001" w:tentative="1">
      <w:start w:val="1"/>
      <w:numFmt w:val="bullet"/>
      <w:lvlText w:val=""/>
      <w:lvlJc w:val="left"/>
      <w:pPr>
        <w:tabs>
          <w:tab w:val="num" w:pos="5247"/>
        </w:tabs>
        <w:ind w:left="5247" w:hanging="360"/>
      </w:pPr>
      <w:rPr>
        <w:rFonts w:ascii="Symbol" w:hAnsi="Symbol" w:hint="default"/>
      </w:rPr>
    </w:lvl>
    <w:lvl w:ilvl="7" w:tplc="04070003" w:tentative="1">
      <w:start w:val="1"/>
      <w:numFmt w:val="bullet"/>
      <w:lvlText w:val="o"/>
      <w:lvlJc w:val="left"/>
      <w:pPr>
        <w:tabs>
          <w:tab w:val="num" w:pos="5967"/>
        </w:tabs>
        <w:ind w:left="5967" w:hanging="360"/>
      </w:pPr>
      <w:rPr>
        <w:rFonts w:ascii="Courier New" w:hAnsi="Courier New" w:cs="Courier New" w:hint="default"/>
      </w:rPr>
    </w:lvl>
    <w:lvl w:ilvl="8" w:tplc="04070005" w:tentative="1">
      <w:start w:val="1"/>
      <w:numFmt w:val="bullet"/>
      <w:lvlText w:val=""/>
      <w:lvlJc w:val="left"/>
      <w:pPr>
        <w:tabs>
          <w:tab w:val="num" w:pos="6687"/>
        </w:tabs>
        <w:ind w:left="6687" w:hanging="360"/>
      </w:pPr>
      <w:rPr>
        <w:rFonts w:ascii="Wingdings" w:hAnsi="Wingdings" w:hint="default"/>
      </w:rPr>
    </w:lvl>
  </w:abstractNum>
  <w:abstractNum w:abstractNumId="3">
    <w:nsid w:val="55B967AE"/>
    <w:multiLevelType w:val="hybridMultilevel"/>
    <w:tmpl w:val="811A413E"/>
    <w:lvl w:ilvl="0" w:tplc="BA9EDA4C">
      <w:start w:val="4"/>
      <w:numFmt w:val="bullet"/>
      <w:lvlText w:val="-"/>
      <w:lvlJc w:val="left"/>
      <w:pPr>
        <w:tabs>
          <w:tab w:val="num" w:pos="927"/>
        </w:tabs>
        <w:ind w:left="927"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14770CD"/>
    <w:multiLevelType w:val="hybridMultilevel"/>
    <w:tmpl w:val="A09E713C"/>
    <w:lvl w:ilvl="0" w:tplc="54141890">
      <w:start w:val="1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746B77AD"/>
    <w:multiLevelType w:val="hybridMultilevel"/>
    <w:tmpl w:val="732824BC"/>
    <w:lvl w:ilvl="0" w:tplc="BA9EDA4C">
      <w:start w:val="2013"/>
      <w:numFmt w:val="bullet"/>
      <w:lvlText w:val="-"/>
      <w:lvlJc w:val="left"/>
      <w:pPr>
        <w:tabs>
          <w:tab w:val="num" w:pos="927"/>
        </w:tabs>
        <w:ind w:left="927" w:hanging="360"/>
      </w:pPr>
      <w:rPr>
        <w:rFonts w:ascii="Arial" w:eastAsia="Times New Roman" w:hAnsi="Arial" w:cs="Arial" w:hint="default"/>
      </w:rPr>
    </w:lvl>
    <w:lvl w:ilvl="1" w:tplc="04070003">
      <w:start w:val="1"/>
      <w:numFmt w:val="bullet"/>
      <w:lvlText w:val="o"/>
      <w:lvlJc w:val="left"/>
      <w:pPr>
        <w:tabs>
          <w:tab w:val="num" w:pos="1647"/>
        </w:tabs>
        <w:ind w:left="1647" w:hanging="360"/>
      </w:pPr>
      <w:rPr>
        <w:rFonts w:ascii="Courier New" w:hAnsi="Courier New" w:cs="Courier New" w:hint="default"/>
      </w:rPr>
    </w:lvl>
    <w:lvl w:ilvl="2" w:tplc="04070005" w:tentative="1">
      <w:start w:val="1"/>
      <w:numFmt w:val="bullet"/>
      <w:lvlText w:val=""/>
      <w:lvlJc w:val="left"/>
      <w:pPr>
        <w:tabs>
          <w:tab w:val="num" w:pos="2367"/>
        </w:tabs>
        <w:ind w:left="2367" w:hanging="360"/>
      </w:pPr>
      <w:rPr>
        <w:rFonts w:ascii="Wingdings" w:hAnsi="Wingdings" w:hint="default"/>
      </w:rPr>
    </w:lvl>
    <w:lvl w:ilvl="3" w:tplc="04070001" w:tentative="1">
      <w:start w:val="1"/>
      <w:numFmt w:val="bullet"/>
      <w:lvlText w:val=""/>
      <w:lvlJc w:val="left"/>
      <w:pPr>
        <w:tabs>
          <w:tab w:val="num" w:pos="3087"/>
        </w:tabs>
        <w:ind w:left="3087" w:hanging="360"/>
      </w:pPr>
      <w:rPr>
        <w:rFonts w:ascii="Symbol" w:hAnsi="Symbol" w:hint="default"/>
      </w:rPr>
    </w:lvl>
    <w:lvl w:ilvl="4" w:tplc="04070003" w:tentative="1">
      <w:start w:val="1"/>
      <w:numFmt w:val="bullet"/>
      <w:lvlText w:val="o"/>
      <w:lvlJc w:val="left"/>
      <w:pPr>
        <w:tabs>
          <w:tab w:val="num" w:pos="3807"/>
        </w:tabs>
        <w:ind w:left="3807" w:hanging="360"/>
      </w:pPr>
      <w:rPr>
        <w:rFonts w:ascii="Courier New" w:hAnsi="Courier New" w:cs="Courier New" w:hint="default"/>
      </w:rPr>
    </w:lvl>
    <w:lvl w:ilvl="5" w:tplc="04070005" w:tentative="1">
      <w:start w:val="1"/>
      <w:numFmt w:val="bullet"/>
      <w:lvlText w:val=""/>
      <w:lvlJc w:val="left"/>
      <w:pPr>
        <w:tabs>
          <w:tab w:val="num" w:pos="4527"/>
        </w:tabs>
        <w:ind w:left="4527" w:hanging="360"/>
      </w:pPr>
      <w:rPr>
        <w:rFonts w:ascii="Wingdings" w:hAnsi="Wingdings" w:hint="default"/>
      </w:rPr>
    </w:lvl>
    <w:lvl w:ilvl="6" w:tplc="04070001" w:tentative="1">
      <w:start w:val="1"/>
      <w:numFmt w:val="bullet"/>
      <w:lvlText w:val=""/>
      <w:lvlJc w:val="left"/>
      <w:pPr>
        <w:tabs>
          <w:tab w:val="num" w:pos="5247"/>
        </w:tabs>
        <w:ind w:left="5247" w:hanging="360"/>
      </w:pPr>
      <w:rPr>
        <w:rFonts w:ascii="Symbol" w:hAnsi="Symbol" w:hint="default"/>
      </w:rPr>
    </w:lvl>
    <w:lvl w:ilvl="7" w:tplc="04070003" w:tentative="1">
      <w:start w:val="1"/>
      <w:numFmt w:val="bullet"/>
      <w:lvlText w:val="o"/>
      <w:lvlJc w:val="left"/>
      <w:pPr>
        <w:tabs>
          <w:tab w:val="num" w:pos="5967"/>
        </w:tabs>
        <w:ind w:left="5967" w:hanging="360"/>
      </w:pPr>
      <w:rPr>
        <w:rFonts w:ascii="Courier New" w:hAnsi="Courier New" w:cs="Courier New" w:hint="default"/>
      </w:rPr>
    </w:lvl>
    <w:lvl w:ilvl="8" w:tplc="04070005" w:tentative="1">
      <w:start w:val="1"/>
      <w:numFmt w:val="bullet"/>
      <w:lvlText w:val=""/>
      <w:lvlJc w:val="left"/>
      <w:pPr>
        <w:tabs>
          <w:tab w:val="num" w:pos="6687"/>
        </w:tabs>
        <w:ind w:left="6687"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4"/>
  </w:num>
  <w:num w:numId="7">
    <w:abstractNumId w:val="1"/>
  </w:num>
  <w:num w:numId="8">
    <w:abstractNumId w:val="2"/>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attachedTemplate r:id="rId1"/>
  <w:stylePaneFormatFilter w:val="3F01"/>
  <w:defaultTabStop w:val="708"/>
  <w:autoHyphenation/>
  <w:hyphenationZone w:val="425"/>
  <w:drawingGridHorizontalSpacing w:val="26"/>
  <w:displayHorizontalDrawingGridEvery w:val="0"/>
  <w:displayVerticalDrawingGridEvery w:val="0"/>
  <w:noPunctuationKerning/>
  <w:characterSpacingControl w:val="doNotCompress"/>
  <w:hdrShapeDefaults>
    <o:shapedefaults v:ext="edit" spidmax="15362"/>
  </w:hdrShapeDefaults>
  <w:footnotePr>
    <w:footnote w:id="-1"/>
    <w:footnote w:id="0"/>
  </w:footnotePr>
  <w:endnotePr>
    <w:endnote w:id="-1"/>
    <w:endnote w:id="0"/>
  </w:endnotePr>
  <w:compat/>
  <w:docVars>
    <w:docVar w:name="Annahme" w:val="not applicable"/>
    <w:docVar w:name="AnzLitVzEintrag" w:val="0"/>
    <w:docVar w:name="AskInsertContentsStructure" w:val="True"/>
    <w:docVar w:name="CheckID" w:val="1"/>
    <w:docVar w:name="DocOwner" w:val="Marco Weißenborn"/>
    <w:docVar w:name="DokGrp" w:val="General"/>
    <w:docVar w:name="DokkatKurz" w:val="INF"/>
    <w:docVar w:name="DokkatLang" w:val="Information"/>
    <w:docVar w:name="Doktitel" w:val="Admin Agent Component"/>
    <w:docVar w:name="Doppelseitig" w:val="N"/>
    <w:docVar w:name="FreeInputVerfasser" w:val="0"/>
    <w:docVar w:name="FremdDok" w:val="N"/>
    <w:docVar w:name="FrmBestimmen" w:val="J"/>
    <w:docVar w:name="FrmtAdmin" w:val="J"/>
    <w:docVar w:name="FrmtAdminKS" w:val="N"/>
    <w:docVar w:name="FrmtAnhang" w:val="N"/>
    <w:docVar w:name="FrmtDeckb" w:val="Z"/>
    <w:docVar w:name="FrmtDeckbAnn" w:val="N"/>
    <w:docVar w:name="FrmtDeckbGen" w:val="N"/>
    <w:docVar w:name="FrmtDeckbPrüf" w:val="N"/>
    <w:docVar w:name="FrmtInh" w:val="J"/>
    <w:docVar w:name="FrmtInhAnhVz" w:val="N"/>
    <w:docVar w:name="FrmtInhAnlVz" w:val="N"/>
    <w:docVar w:name="FrmtInhDokVz" w:val="N"/>
    <w:docVar w:name="FrmtInhInhVz" w:val="N"/>
    <w:docVar w:name="FrmtInhOrgVz" w:val="N"/>
    <w:docVar w:name="FrmtInhVz" w:val="J"/>
    <w:docVar w:name="FrmtInhVzVz" w:val="N"/>
    <w:docVar w:name="FrmtKern" w:val="Z"/>
    <w:docVar w:name="FrmtOrg" w:val="Z"/>
    <w:docVar w:name="FrmtVz" w:val="J"/>
    <w:docVar w:name="FrmtVzAbbVz" w:val="N"/>
    <w:docVar w:name="FrmtVzAbkVz" w:val="N"/>
    <w:docVar w:name="FrmtVzGloss" w:val="N"/>
    <w:docVar w:name="FrmtVzLitVz" w:val="N"/>
    <w:docVar w:name="FrmtVzStiVz" w:val="N"/>
    <w:docVar w:name="FrmtVzTabVz" w:val="N"/>
    <w:docVar w:name="Gb" w:val="3"/>
    <w:docVar w:name="GenProto" w:val="not applicable"/>
    <w:docVar w:name="GesSeitenZahl" w:val="0"/>
    <w:docVar w:name="Herausgeber" w:val="Morpho Cards GmbH, SAFRAN group"/>
    <w:docVar w:name="HerausgeberOrt" w:val="Paderborn"/>
    <w:docVar w:name="KenBlkDokkat" w:val="INF (Information)"/>
    <w:docVar w:name="KenBlkPPT" w:val="ALLGEMEIN (allgemeines Sammel-Projekt)"/>
    <w:docVar w:name="LenkAnn" w:val="N"/>
    <w:docVar w:name="LenkArchi" w:val="N"/>
    <w:docVar w:name="LenkGen" w:val="N"/>
    <w:docVar w:name="LenkPrüf" w:val="N"/>
    <w:docVar w:name="LenkVermMgm" w:val="J"/>
    <w:docVar w:name="LetzterStandAbsätze" w:val="0"/>
    <w:docVar w:name="LetzterStandSeiten" w:val="1"/>
    <w:docVar w:name="LetzterStandWörter" w:val="0"/>
    <w:docVar w:name="LetzterStandZeichen" w:val="0"/>
    <w:docVar w:name="LetzterStandZeilen" w:val="0"/>
    <w:docVar w:name="OdsDokVorlageVer" w:val="2.00"/>
    <w:docVar w:name="ODSNoDocumentProtect" w:val="N"/>
    <w:docVar w:name="ODSTemplateName" w:val="OdsDok.dot"/>
    <w:docVar w:name="PPTKurz" w:val="ALLGEMEIN"/>
    <w:docVar w:name="PPTLang" w:val="allgemeines Sammel-Projekt"/>
    <w:docVar w:name="PrjAndWrkNo" w:val="Allgemein;"/>
    <w:docVar w:name="PrüfProto" w:val="not applicable"/>
    <w:docVar w:name="Sprache" w:val="E"/>
    <w:docVar w:name="VerDatum" w:val="25.01.2013"/>
    <w:docVar w:name="Verfasser" w:val="Marco Weißenborn"/>
    <w:docVar w:name="Verkennung" w:val="V1.02"/>
    <w:docVar w:name="VerRevision" w:val="02"/>
    <w:docVar w:name="VerStand" w:val="4"/>
    <w:docVar w:name="VerStatus" w:val="V"/>
    <w:docVar w:name="Vertraulichkeit" w:val="project internal"/>
    <w:docVar w:name="VerVersion" w:val="1"/>
    <w:docVar w:name="Vollversion" w:val="J"/>
    <w:docVar w:name="WordVersionsCounter" w:val="28"/>
  </w:docVars>
  <w:rsids>
    <w:rsidRoot w:val="00854A91"/>
    <w:rsid w:val="000034B9"/>
    <w:rsid w:val="000061FB"/>
    <w:rsid w:val="0001029A"/>
    <w:rsid w:val="000106B4"/>
    <w:rsid w:val="00010EB9"/>
    <w:rsid w:val="000132DC"/>
    <w:rsid w:val="00017570"/>
    <w:rsid w:val="00031A73"/>
    <w:rsid w:val="00031DAE"/>
    <w:rsid w:val="0003276D"/>
    <w:rsid w:val="000371B1"/>
    <w:rsid w:val="00041BA4"/>
    <w:rsid w:val="000444C7"/>
    <w:rsid w:val="00046625"/>
    <w:rsid w:val="00060765"/>
    <w:rsid w:val="00071E16"/>
    <w:rsid w:val="000803F0"/>
    <w:rsid w:val="000828CE"/>
    <w:rsid w:val="00084F37"/>
    <w:rsid w:val="000973BA"/>
    <w:rsid w:val="000A2D7A"/>
    <w:rsid w:val="000B2FB9"/>
    <w:rsid w:val="000D500B"/>
    <w:rsid w:val="000E38CE"/>
    <w:rsid w:val="000E5878"/>
    <w:rsid w:val="000F099A"/>
    <w:rsid w:val="00102FA9"/>
    <w:rsid w:val="001058A1"/>
    <w:rsid w:val="0010700E"/>
    <w:rsid w:val="00107C3E"/>
    <w:rsid w:val="00111B79"/>
    <w:rsid w:val="00141A34"/>
    <w:rsid w:val="00142145"/>
    <w:rsid w:val="00146E14"/>
    <w:rsid w:val="00147916"/>
    <w:rsid w:val="00163CDB"/>
    <w:rsid w:val="00175C40"/>
    <w:rsid w:val="0018493B"/>
    <w:rsid w:val="001A2ABF"/>
    <w:rsid w:val="001B7475"/>
    <w:rsid w:val="001C33CC"/>
    <w:rsid w:val="001D414F"/>
    <w:rsid w:val="001E4407"/>
    <w:rsid w:val="001E643D"/>
    <w:rsid w:val="001F3F69"/>
    <w:rsid w:val="00202F15"/>
    <w:rsid w:val="00210CB8"/>
    <w:rsid w:val="00220C29"/>
    <w:rsid w:val="00222D6E"/>
    <w:rsid w:val="002337EE"/>
    <w:rsid w:val="0023402B"/>
    <w:rsid w:val="002372ED"/>
    <w:rsid w:val="00243195"/>
    <w:rsid w:val="00247E94"/>
    <w:rsid w:val="00251FDB"/>
    <w:rsid w:val="0025457F"/>
    <w:rsid w:val="002675CD"/>
    <w:rsid w:val="002718ED"/>
    <w:rsid w:val="00272E63"/>
    <w:rsid w:val="00282EBE"/>
    <w:rsid w:val="00286993"/>
    <w:rsid w:val="002913B3"/>
    <w:rsid w:val="002A1A9D"/>
    <w:rsid w:val="002B1170"/>
    <w:rsid w:val="002B7A50"/>
    <w:rsid w:val="002C20E8"/>
    <w:rsid w:val="002C3137"/>
    <w:rsid w:val="002C64A1"/>
    <w:rsid w:val="002E3CBD"/>
    <w:rsid w:val="002E47A7"/>
    <w:rsid w:val="002E483F"/>
    <w:rsid w:val="002E781C"/>
    <w:rsid w:val="002F3BC6"/>
    <w:rsid w:val="002F4A26"/>
    <w:rsid w:val="002F5724"/>
    <w:rsid w:val="002F7E13"/>
    <w:rsid w:val="00303336"/>
    <w:rsid w:val="003211AB"/>
    <w:rsid w:val="00322741"/>
    <w:rsid w:val="0033266A"/>
    <w:rsid w:val="00350DE5"/>
    <w:rsid w:val="00351EAE"/>
    <w:rsid w:val="0035214D"/>
    <w:rsid w:val="00364869"/>
    <w:rsid w:val="00365086"/>
    <w:rsid w:val="0036598E"/>
    <w:rsid w:val="0038296C"/>
    <w:rsid w:val="00387CDC"/>
    <w:rsid w:val="00391BB9"/>
    <w:rsid w:val="00397E96"/>
    <w:rsid w:val="003A23AD"/>
    <w:rsid w:val="003A4AC5"/>
    <w:rsid w:val="003B0DB4"/>
    <w:rsid w:val="003B25CD"/>
    <w:rsid w:val="003B77D3"/>
    <w:rsid w:val="003C4CB6"/>
    <w:rsid w:val="003E0B1D"/>
    <w:rsid w:val="003E2DFE"/>
    <w:rsid w:val="003F1BD1"/>
    <w:rsid w:val="003F5D96"/>
    <w:rsid w:val="003F75CB"/>
    <w:rsid w:val="003F7E21"/>
    <w:rsid w:val="004027FC"/>
    <w:rsid w:val="00402A1A"/>
    <w:rsid w:val="00405CAA"/>
    <w:rsid w:val="00413BA0"/>
    <w:rsid w:val="00431D2F"/>
    <w:rsid w:val="00436FEC"/>
    <w:rsid w:val="0044498E"/>
    <w:rsid w:val="00445E41"/>
    <w:rsid w:val="0044666C"/>
    <w:rsid w:val="0044732D"/>
    <w:rsid w:val="00454C2A"/>
    <w:rsid w:val="00462DAC"/>
    <w:rsid w:val="004711BF"/>
    <w:rsid w:val="00480D82"/>
    <w:rsid w:val="00482DFA"/>
    <w:rsid w:val="00492200"/>
    <w:rsid w:val="004A0FB6"/>
    <w:rsid w:val="004C29C2"/>
    <w:rsid w:val="004D383D"/>
    <w:rsid w:val="004D3E27"/>
    <w:rsid w:val="004D46F6"/>
    <w:rsid w:val="004E329B"/>
    <w:rsid w:val="004E7B0D"/>
    <w:rsid w:val="004F1614"/>
    <w:rsid w:val="004F24DB"/>
    <w:rsid w:val="004F6966"/>
    <w:rsid w:val="004F7500"/>
    <w:rsid w:val="004F7FF6"/>
    <w:rsid w:val="005070CE"/>
    <w:rsid w:val="0051408C"/>
    <w:rsid w:val="00515DAA"/>
    <w:rsid w:val="005235CC"/>
    <w:rsid w:val="0053270E"/>
    <w:rsid w:val="00532C68"/>
    <w:rsid w:val="0053732E"/>
    <w:rsid w:val="00537E52"/>
    <w:rsid w:val="00537FD9"/>
    <w:rsid w:val="00540775"/>
    <w:rsid w:val="0055464C"/>
    <w:rsid w:val="00554DB6"/>
    <w:rsid w:val="00556175"/>
    <w:rsid w:val="005578A9"/>
    <w:rsid w:val="00562CD2"/>
    <w:rsid w:val="00567B9D"/>
    <w:rsid w:val="0057009D"/>
    <w:rsid w:val="0057721D"/>
    <w:rsid w:val="00577D66"/>
    <w:rsid w:val="00583359"/>
    <w:rsid w:val="0058627A"/>
    <w:rsid w:val="00586E64"/>
    <w:rsid w:val="00591AD7"/>
    <w:rsid w:val="005B3830"/>
    <w:rsid w:val="005B6DDD"/>
    <w:rsid w:val="005C2447"/>
    <w:rsid w:val="005C5228"/>
    <w:rsid w:val="005C5848"/>
    <w:rsid w:val="005C7AC4"/>
    <w:rsid w:val="005D35EB"/>
    <w:rsid w:val="005D4BE9"/>
    <w:rsid w:val="005E47CF"/>
    <w:rsid w:val="005F6B92"/>
    <w:rsid w:val="00614F84"/>
    <w:rsid w:val="00616249"/>
    <w:rsid w:val="00621C78"/>
    <w:rsid w:val="00634B82"/>
    <w:rsid w:val="00654AB7"/>
    <w:rsid w:val="006561EA"/>
    <w:rsid w:val="00657C9C"/>
    <w:rsid w:val="006679BB"/>
    <w:rsid w:val="00671DF7"/>
    <w:rsid w:val="0067509B"/>
    <w:rsid w:val="0068792D"/>
    <w:rsid w:val="00691BE0"/>
    <w:rsid w:val="00693F3D"/>
    <w:rsid w:val="00695243"/>
    <w:rsid w:val="00696667"/>
    <w:rsid w:val="006967D5"/>
    <w:rsid w:val="006A353D"/>
    <w:rsid w:val="006B7247"/>
    <w:rsid w:val="006C0179"/>
    <w:rsid w:val="006C4AE4"/>
    <w:rsid w:val="006D0523"/>
    <w:rsid w:val="006E1AA9"/>
    <w:rsid w:val="006E7801"/>
    <w:rsid w:val="00700975"/>
    <w:rsid w:val="0070100E"/>
    <w:rsid w:val="00722DC6"/>
    <w:rsid w:val="00727759"/>
    <w:rsid w:val="00741777"/>
    <w:rsid w:val="0075042C"/>
    <w:rsid w:val="007513FF"/>
    <w:rsid w:val="00753333"/>
    <w:rsid w:val="00757F72"/>
    <w:rsid w:val="007647C6"/>
    <w:rsid w:val="00775733"/>
    <w:rsid w:val="00775A22"/>
    <w:rsid w:val="00782AF3"/>
    <w:rsid w:val="00784804"/>
    <w:rsid w:val="00786147"/>
    <w:rsid w:val="007A0109"/>
    <w:rsid w:val="007A0C11"/>
    <w:rsid w:val="007B35CB"/>
    <w:rsid w:val="007C2E07"/>
    <w:rsid w:val="007C4A78"/>
    <w:rsid w:val="007D1486"/>
    <w:rsid w:val="007D3E95"/>
    <w:rsid w:val="007E0F9F"/>
    <w:rsid w:val="007E109F"/>
    <w:rsid w:val="007E1EEF"/>
    <w:rsid w:val="007E47DC"/>
    <w:rsid w:val="007E7DE8"/>
    <w:rsid w:val="007F1E6C"/>
    <w:rsid w:val="007F396D"/>
    <w:rsid w:val="007F7865"/>
    <w:rsid w:val="007F7E2C"/>
    <w:rsid w:val="007F7FCE"/>
    <w:rsid w:val="008024FF"/>
    <w:rsid w:val="00804199"/>
    <w:rsid w:val="00810DF2"/>
    <w:rsid w:val="008163B9"/>
    <w:rsid w:val="00817170"/>
    <w:rsid w:val="00820E3B"/>
    <w:rsid w:val="00824D94"/>
    <w:rsid w:val="00836311"/>
    <w:rsid w:val="008447ED"/>
    <w:rsid w:val="00847F9C"/>
    <w:rsid w:val="00854A91"/>
    <w:rsid w:val="00867B5F"/>
    <w:rsid w:val="008718DC"/>
    <w:rsid w:val="008808CD"/>
    <w:rsid w:val="008848E3"/>
    <w:rsid w:val="00891CCD"/>
    <w:rsid w:val="008A22D6"/>
    <w:rsid w:val="008B13F4"/>
    <w:rsid w:val="008B4150"/>
    <w:rsid w:val="008B5CF2"/>
    <w:rsid w:val="008B67FF"/>
    <w:rsid w:val="008C0988"/>
    <w:rsid w:val="008C5B66"/>
    <w:rsid w:val="008E4001"/>
    <w:rsid w:val="00911026"/>
    <w:rsid w:val="00912AFF"/>
    <w:rsid w:val="00915512"/>
    <w:rsid w:val="00915C96"/>
    <w:rsid w:val="00922E24"/>
    <w:rsid w:val="00935AAE"/>
    <w:rsid w:val="009544ED"/>
    <w:rsid w:val="009643EE"/>
    <w:rsid w:val="00973793"/>
    <w:rsid w:val="00977D00"/>
    <w:rsid w:val="00982AD7"/>
    <w:rsid w:val="0098531F"/>
    <w:rsid w:val="009B3004"/>
    <w:rsid w:val="009B7C39"/>
    <w:rsid w:val="009C2953"/>
    <w:rsid w:val="009D2CDD"/>
    <w:rsid w:val="009D559F"/>
    <w:rsid w:val="009D7E1D"/>
    <w:rsid w:val="009E47E0"/>
    <w:rsid w:val="009E6D38"/>
    <w:rsid w:val="009F4F93"/>
    <w:rsid w:val="009F7332"/>
    <w:rsid w:val="009F7EB3"/>
    <w:rsid w:val="00A03ADA"/>
    <w:rsid w:val="00A11A64"/>
    <w:rsid w:val="00A17675"/>
    <w:rsid w:val="00A2595F"/>
    <w:rsid w:val="00A3224A"/>
    <w:rsid w:val="00A51949"/>
    <w:rsid w:val="00A62FE4"/>
    <w:rsid w:val="00A64968"/>
    <w:rsid w:val="00A6680D"/>
    <w:rsid w:val="00A67215"/>
    <w:rsid w:val="00A67F0B"/>
    <w:rsid w:val="00A723BA"/>
    <w:rsid w:val="00A75FB8"/>
    <w:rsid w:val="00A8344B"/>
    <w:rsid w:val="00A87CA1"/>
    <w:rsid w:val="00AB078E"/>
    <w:rsid w:val="00AB0C93"/>
    <w:rsid w:val="00AB282D"/>
    <w:rsid w:val="00AB7D4D"/>
    <w:rsid w:val="00AC26F4"/>
    <w:rsid w:val="00AE182F"/>
    <w:rsid w:val="00AE1B04"/>
    <w:rsid w:val="00AF1CF0"/>
    <w:rsid w:val="00B2025E"/>
    <w:rsid w:val="00B256B7"/>
    <w:rsid w:val="00B3297C"/>
    <w:rsid w:val="00B32C43"/>
    <w:rsid w:val="00B335D0"/>
    <w:rsid w:val="00B52554"/>
    <w:rsid w:val="00B552B8"/>
    <w:rsid w:val="00B657FF"/>
    <w:rsid w:val="00B7197D"/>
    <w:rsid w:val="00B76991"/>
    <w:rsid w:val="00B87DBE"/>
    <w:rsid w:val="00B902D4"/>
    <w:rsid w:val="00B937B2"/>
    <w:rsid w:val="00B93B3E"/>
    <w:rsid w:val="00B945A1"/>
    <w:rsid w:val="00B94DFD"/>
    <w:rsid w:val="00BA19D5"/>
    <w:rsid w:val="00BC6F63"/>
    <w:rsid w:val="00BE0F97"/>
    <w:rsid w:val="00BE2463"/>
    <w:rsid w:val="00BE7E47"/>
    <w:rsid w:val="00BF15C3"/>
    <w:rsid w:val="00C30FD9"/>
    <w:rsid w:val="00C37EC8"/>
    <w:rsid w:val="00C42669"/>
    <w:rsid w:val="00C43C1F"/>
    <w:rsid w:val="00C5150F"/>
    <w:rsid w:val="00C648DF"/>
    <w:rsid w:val="00C64BB2"/>
    <w:rsid w:val="00C804B5"/>
    <w:rsid w:val="00C80570"/>
    <w:rsid w:val="00C80DE2"/>
    <w:rsid w:val="00C86038"/>
    <w:rsid w:val="00C9616D"/>
    <w:rsid w:val="00CA4656"/>
    <w:rsid w:val="00CA527C"/>
    <w:rsid w:val="00CB30CB"/>
    <w:rsid w:val="00CB4C53"/>
    <w:rsid w:val="00CB6571"/>
    <w:rsid w:val="00CC025A"/>
    <w:rsid w:val="00CC50A8"/>
    <w:rsid w:val="00CD1E48"/>
    <w:rsid w:val="00CD20E5"/>
    <w:rsid w:val="00CE19F6"/>
    <w:rsid w:val="00CE7FD1"/>
    <w:rsid w:val="00CF06F4"/>
    <w:rsid w:val="00CF627C"/>
    <w:rsid w:val="00CF639E"/>
    <w:rsid w:val="00D008F3"/>
    <w:rsid w:val="00D0467D"/>
    <w:rsid w:val="00D1260B"/>
    <w:rsid w:val="00D251A1"/>
    <w:rsid w:val="00D3047E"/>
    <w:rsid w:val="00D3150B"/>
    <w:rsid w:val="00D31B36"/>
    <w:rsid w:val="00D35447"/>
    <w:rsid w:val="00D35765"/>
    <w:rsid w:val="00D36ADF"/>
    <w:rsid w:val="00D3757B"/>
    <w:rsid w:val="00D506DD"/>
    <w:rsid w:val="00D62F0D"/>
    <w:rsid w:val="00D652ED"/>
    <w:rsid w:val="00D675BC"/>
    <w:rsid w:val="00D739A1"/>
    <w:rsid w:val="00D76FF1"/>
    <w:rsid w:val="00D777B6"/>
    <w:rsid w:val="00DA6527"/>
    <w:rsid w:val="00DB1BD7"/>
    <w:rsid w:val="00DB2A5C"/>
    <w:rsid w:val="00DB2D33"/>
    <w:rsid w:val="00DC1274"/>
    <w:rsid w:val="00DC75AE"/>
    <w:rsid w:val="00DD1761"/>
    <w:rsid w:val="00DD383A"/>
    <w:rsid w:val="00DD3BFB"/>
    <w:rsid w:val="00DD421B"/>
    <w:rsid w:val="00DE647C"/>
    <w:rsid w:val="00DE69CD"/>
    <w:rsid w:val="00DF4333"/>
    <w:rsid w:val="00DF675B"/>
    <w:rsid w:val="00DF6D85"/>
    <w:rsid w:val="00E01FF5"/>
    <w:rsid w:val="00E15497"/>
    <w:rsid w:val="00E20C07"/>
    <w:rsid w:val="00E22728"/>
    <w:rsid w:val="00E26359"/>
    <w:rsid w:val="00E27391"/>
    <w:rsid w:val="00E42D8E"/>
    <w:rsid w:val="00E43869"/>
    <w:rsid w:val="00E45D6F"/>
    <w:rsid w:val="00E53AFE"/>
    <w:rsid w:val="00E553F0"/>
    <w:rsid w:val="00E73012"/>
    <w:rsid w:val="00E8092F"/>
    <w:rsid w:val="00E86259"/>
    <w:rsid w:val="00E917B9"/>
    <w:rsid w:val="00E9363C"/>
    <w:rsid w:val="00E94705"/>
    <w:rsid w:val="00E94C10"/>
    <w:rsid w:val="00E970C1"/>
    <w:rsid w:val="00EA1969"/>
    <w:rsid w:val="00EA4E3B"/>
    <w:rsid w:val="00EA62BB"/>
    <w:rsid w:val="00EB0B9E"/>
    <w:rsid w:val="00EB5E55"/>
    <w:rsid w:val="00EB5FC4"/>
    <w:rsid w:val="00EC743E"/>
    <w:rsid w:val="00EE05CA"/>
    <w:rsid w:val="00EE6814"/>
    <w:rsid w:val="00EF02FB"/>
    <w:rsid w:val="00EF2BB5"/>
    <w:rsid w:val="00F00464"/>
    <w:rsid w:val="00F02364"/>
    <w:rsid w:val="00F02B0D"/>
    <w:rsid w:val="00F10435"/>
    <w:rsid w:val="00F1625C"/>
    <w:rsid w:val="00F27D56"/>
    <w:rsid w:val="00F3179F"/>
    <w:rsid w:val="00F35A56"/>
    <w:rsid w:val="00F41C0F"/>
    <w:rsid w:val="00F42F8F"/>
    <w:rsid w:val="00F51BD8"/>
    <w:rsid w:val="00F531FF"/>
    <w:rsid w:val="00F54481"/>
    <w:rsid w:val="00F54977"/>
    <w:rsid w:val="00F648AE"/>
    <w:rsid w:val="00F71352"/>
    <w:rsid w:val="00F73488"/>
    <w:rsid w:val="00F754BB"/>
    <w:rsid w:val="00F817D6"/>
    <w:rsid w:val="00F81E7C"/>
    <w:rsid w:val="00F957E7"/>
    <w:rsid w:val="00FA288A"/>
    <w:rsid w:val="00FA53D9"/>
    <w:rsid w:val="00FA5D42"/>
    <w:rsid w:val="00FB17A4"/>
    <w:rsid w:val="00FB637B"/>
    <w:rsid w:val="00FB67D3"/>
    <w:rsid w:val="00FC065F"/>
    <w:rsid w:val="00FC06C9"/>
    <w:rsid w:val="00FD075C"/>
    <w:rsid w:val="00FD5119"/>
    <w:rsid w:val="00FE22D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2AF3"/>
    <w:rPr>
      <w:rFonts w:ascii="Arial" w:hAnsi="Arial"/>
      <w:sz w:val="22"/>
      <w:lang w:val="en-GB"/>
    </w:rPr>
  </w:style>
  <w:style w:type="paragraph" w:styleId="Heading1">
    <w:name w:val="heading 1"/>
    <w:aliases w:val="OdsKap1"/>
    <w:basedOn w:val="Normal"/>
    <w:next w:val="OdsStandard"/>
    <w:qFormat/>
    <w:rsid w:val="00854A91"/>
    <w:pPr>
      <w:keepNext/>
      <w:numPr>
        <w:numId w:val="5"/>
      </w:numPr>
      <w:tabs>
        <w:tab w:val="left" w:pos="567"/>
        <w:tab w:val="left" w:pos="851"/>
        <w:tab w:val="left" w:pos="1134"/>
        <w:tab w:val="left" w:pos="1418"/>
        <w:tab w:val="left" w:pos="1701"/>
        <w:tab w:val="left" w:pos="1985"/>
        <w:tab w:val="left" w:pos="2268"/>
      </w:tabs>
      <w:spacing w:before="360" w:after="120"/>
      <w:outlineLvl w:val="0"/>
    </w:pPr>
    <w:rPr>
      <w:rFonts w:ascii="Arial Rounded MT Bold" w:hAnsi="Arial Rounded MT Bold"/>
      <w:b/>
      <w:sz w:val="28"/>
    </w:rPr>
  </w:style>
  <w:style w:type="paragraph" w:styleId="Heading2">
    <w:name w:val="heading 2"/>
    <w:aliases w:val="OdsKap2"/>
    <w:basedOn w:val="Normal"/>
    <w:next w:val="OdsStandard"/>
    <w:qFormat/>
    <w:rsid w:val="00854A91"/>
    <w:pPr>
      <w:keepNext/>
      <w:numPr>
        <w:ilvl w:val="1"/>
        <w:numId w:val="5"/>
      </w:numPr>
      <w:tabs>
        <w:tab w:val="left" w:pos="567"/>
        <w:tab w:val="left" w:pos="851"/>
        <w:tab w:val="left" w:pos="1134"/>
        <w:tab w:val="left" w:pos="1418"/>
        <w:tab w:val="left" w:pos="1701"/>
        <w:tab w:val="left" w:pos="1985"/>
        <w:tab w:val="left" w:pos="2268"/>
      </w:tabs>
      <w:spacing w:before="240" w:after="60"/>
      <w:outlineLvl w:val="1"/>
    </w:pPr>
    <w:rPr>
      <w:rFonts w:ascii="Arial Rounded MT Bold" w:hAnsi="Arial Rounded MT Bold"/>
      <w:b/>
      <w:sz w:val="24"/>
    </w:rPr>
  </w:style>
  <w:style w:type="paragraph" w:styleId="Heading3">
    <w:name w:val="heading 3"/>
    <w:aliases w:val="OdsKap3"/>
    <w:basedOn w:val="Normal"/>
    <w:next w:val="OdsStandard"/>
    <w:qFormat/>
    <w:rsid w:val="00854A91"/>
    <w:pPr>
      <w:keepNext/>
      <w:numPr>
        <w:ilvl w:val="2"/>
        <w:numId w:val="5"/>
      </w:numPr>
      <w:tabs>
        <w:tab w:val="left" w:pos="567"/>
        <w:tab w:val="left" w:pos="851"/>
        <w:tab w:val="left" w:pos="1134"/>
        <w:tab w:val="left" w:pos="1418"/>
        <w:tab w:val="left" w:pos="1701"/>
        <w:tab w:val="left" w:pos="1985"/>
        <w:tab w:val="left" w:pos="2268"/>
      </w:tabs>
      <w:spacing w:before="240" w:after="60"/>
      <w:outlineLvl w:val="2"/>
    </w:pPr>
    <w:rPr>
      <w:rFonts w:ascii="Arial Rounded MT Bold" w:hAnsi="Arial Rounded MT Bold"/>
      <w:b/>
      <w:sz w:val="24"/>
    </w:rPr>
  </w:style>
  <w:style w:type="paragraph" w:styleId="Heading4">
    <w:name w:val="heading 4"/>
    <w:aliases w:val="OdsKap4"/>
    <w:basedOn w:val="Normal"/>
    <w:next w:val="OdsStandard"/>
    <w:qFormat/>
    <w:rsid w:val="00854A91"/>
    <w:pPr>
      <w:keepNext/>
      <w:numPr>
        <w:ilvl w:val="3"/>
        <w:numId w:val="5"/>
      </w:numPr>
      <w:tabs>
        <w:tab w:val="left" w:pos="567"/>
        <w:tab w:val="left" w:pos="851"/>
        <w:tab w:val="left" w:pos="1134"/>
        <w:tab w:val="left" w:pos="1701"/>
        <w:tab w:val="left" w:pos="1985"/>
        <w:tab w:val="left" w:pos="2268"/>
      </w:tabs>
      <w:spacing w:before="240" w:after="60"/>
      <w:outlineLvl w:val="3"/>
    </w:pPr>
    <w:rPr>
      <w:rFonts w:ascii="Arial Rounded MT Bold" w:hAnsi="Arial Rounded MT Bold"/>
      <w:b/>
      <w:sz w:val="24"/>
    </w:rPr>
  </w:style>
  <w:style w:type="paragraph" w:styleId="Heading5">
    <w:name w:val="heading 5"/>
    <w:basedOn w:val="Normal"/>
    <w:next w:val="Normal"/>
    <w:qFormat/>
    <w:rsid w:val="00782AF3"/>
    <w:pPr>
      <w:numPr>
        <w:ilvl w:val="4"/>
        <w:numId w:val="5"/>
      </w:numPr>
      <w:spacing w:before="240" w:after="60"/>
      <w:outlineLvl w:val="4"/>
    </w:pPr>
  </w:style>
  <w:style w:type="paragraph" w:styleId="Heading6">
    <w:name w:val="heading 6"/>
    <w:basedOn w:val="Normal"/>
    <w:next w:val="Normal"/>
    <w:qFormat/>
    <w:rsid w:val="00782AF3"/>
    <w:pPr>
      <w:numPr>
        <w:ilvl w:val="5"/>
        <w:numId w:val="5"/>
      </w:numPr>
      <w:spacing w:before="240" w:after="60"/>
      <w:outlineLvl w:val="5"/>
    </w:pPr>
    <w:rPr>
      <w:rFonts w:ascii="Times New Roman" w:hAnsi="Times New Roman"/>
      <w:i/>
    </w:rPr>
  </w:style>
  <w:style w:type="paragraph" w:styleId="Heading7">
    <w:name w:val="heading 7"/>
    <w:basedOn w:val="Normal"/>
    <w:next w:val="Normal"/>
    <w:qFormat/>
    <w:rsid w:val="00782AF3"/>
    <w:pPr>
      <w:numPr>
        <w:ilvl w:val="6"/>
        <w:numId w:val="5"/>
      </w:numPr>
      <w:spacing w:before="240" w:after="60"/>
      <w:outlineLvl w:val="6"/>
    </w:pPr>
    <w:rPr>
      <w:sz w:val="20"/>
    </w:rPr>
  </w:style>
  <w:style w:type="paragraph" w:styleId="Heading8">
    <w:name w:val="heading 8"/>
    <w:basedOn w:val="Normal"/>
    <w:next w:val="Normal"/>
    <w:qFormat/>
    <w:rsid w:val="00782AF3"/>
    <w:pPr>
      <w:numPr>
        <w:ilvl w:val="7"/>
        <w:numId w:val="5"/>
      </w:numPr>
      <w:spacing w:before="240" w:after="60"/>
      <w:outlineLvl w:val="7"/>
    </w:pPr>
    <w:rPr>
      <w:i/>
      <w:sz w:val="20"/>
    </w:rPr>
  </w:style>
  <w:style w:type="paragraph" w:styleId="Heading9">
    <w:name w:val="heading 9"/>
    <w:basedOn w:val="Normal"/>
    <w:next w:val="Normal"/>
    <w:qFormat/>
    <w:rsid w:val="00782AF3"/>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dsStandard">
    <w:name w:val="OdsStandard"/>
    <w:basedOn w:val="Normal"/>
    <w:rsid w:val="00782AF3"/>
    <w:pPr>
      <w:tabs>
        <w:tab w:val="left" w:pos="567"/>
      </w:tabs>
      <w:ind w:left="567"/>
      <w:jc w:val="both"/>
    </w:pPr>
  </w:style>
  <w:style w:type="paragraph" w:styleId="Header">
    <w:name w:val="header"/>
    <w:basedOn w:val="Normal"/>
    <w:rsid w:val="00782AF3"/>
    <w:pPr>
      <w:tabs>
        <w:tab w:val="center" w:pos="4536"/>
        <w:tab w:val="right" w:pos="9072"/>
      </w:tabs>
    </w:pPr>
  </w:style>
  <w:style w:type="paragraph" w:customStyle="1" w:styleId="OdsBerberschrift">
    <w:name w:val="OdsBerÜberschrift"/>
    <w:basedOn w:val="Normal"/>
    <w:next w:val="Normal"/>
    <w:rsid w:val="00782AF3"/>
    <w:pPr>
      <w:spacing w:before="240" w:after="60"/>
    </w:pPr>
    <w:rPr>
      <w:rFonts w:ascii="Arial Rounded MT Bold" w:hAnsi="Arial Rounded MT Bold"/>
      <w:b/>
      <w:sz w:val="28"/>
    </w:rPr>
  </w:style>
  <w:style w:type="paragraph" w:customStyle="1" w:styleId="OdsAbsberschrift">
    <w:name w:val="OdsAbsÜberschrift"/>
    <w:basedOn w:val="Normal"/>
    <w:next w:val="Normal"/>
    <w:rsid w:val="00782AF3"/>
    <w:pPr>
      <w:spacing w:before="240" w:after="60"/>
    </w:pPr>
    <w:rPr>
      <w:rFonts w:ascii="Arial Rounded MT Bold" w:hAnsi="Arial Rounded MT Bold"/>
      <w:b/>
      <w:sz w:val="24"/>
    </w:rPr>
  </w:style>
  <w:style w:type="paragraph" w:customStyle="1" w:styleId="OdsAdresse">
    <w:name w:val="OdsAdresse"/>
    <w:basedOn w:val="Normal"/>
    <w:rsid w:val="00782AF3"/>
    <w:pPr>
      <w:pBdr>
        <w:top w:val="single" w:sz="6" w:space="1" w:color="auto"/>
        <w:left w:val="single" w:sz="6" w:space="1" w:color="auto"/>
        <w:bottom w:val="single" w:sz="6" w:space="1" w:color="auto"/>
        <w:right w:val="single" w:sz="6" w:space="1" w:color="auto"/>
      </w:pBdr>
      <w:tabs>
        <w:tab w:val="left" w:pos="567"/>
        <w:tab w:val="left" w:pos="2552"/>
        <w:tab w:val="left" w:pos="7371"/>
      </w:tabs>
      <w:spacing w:before="120"/>
      <w:ind w:left="567"/>
      <w:jc w:val="both"/>
    </w:pPr>
    <w:rPr>
      <w:b/>
      <w:spacing w:val="-3"/>
      <w:sz w:val="20"/>
    </w:rPr>
  </w:style>
  <w:style w:type="paragraph" w:customStyle="1" w:styleId="OdsPGABlock">
    <w:name w:val="OdsPGABlock"/>
    <w:basedOn w:val="Normal"/>
    <w:next w:val="Normal"/>
    <w:rsid w:val="00782AF3"/>
    <w:pPr>
      <w:framePr w:w="8505" w:hSpace="142" w:wrap="around" w:vAnchor="page" w:hAnchor="text" w:xAlign="center" w:y="13042"/>
      <w:pBdr>
        <w:top w:val="single" w:sz="6" w:space="1" w:color="auto" w:shadow="1"/>
        <w:left w:val="single" w:sz="6" w:space="1" w:color="auto" w:shadow="1"/>
        <w:bottom w:val="single" w:sz="6" w:space="1" w:color="auto" w:shadow="1"/>
        <w:right w:val="single" w:sz="6" w:space="1" w:color="auto" w:shadow="1"/>
      </w:pBdr>
      <w:tabs>
        <w:tab w:val="left" w:pos="142"/>
        <w:tab w:val="left" w:pos="284"/>
        <w:tab w:val="left" w:pos="2977"/>
      </w:tabs>
      <w:suppressAutoHyphens/>
      <w:ind w:left="2977" w:hanging="2977"/>
    </w:pPr>
  </w:style>
  <w:style w:type="paragraph" w:styleId="ListBullet4">
    <w:name w:val="List Bullet 4"/>
    <w:basedOn w:val="Normal"/>
    <w:rsid w:val="00782AF3"/>
    <w:pPr>
      <w:ind w:left="1132" w:hanging="283"/>
    </w:pPr>
  </w:style>
  <w:style w:type="paragraph" w:customStyle="1" w:styleId="OdsAnhberschrift">
    <w:name w:val="OdsAnhÜberschrift"/>
    <w:basedOn w:val="Normal"/>
    <w:next w:val="OdsStandard"/>
    <w:rsid w:val="00782AF3"/>
    <w:pPr>
      <w:tabs>
        <w:tab w:val="left" w:pos="1701"/>
        <w:tab w:val="left" w:pos="1985"/>
        <w:tab w:val="left" w:pos="2268"/>
      </w:tabs>
      <w:spacing w:before="240" w:after="60"/>
      <w:ind w:left="1418" w:hanging="1418"/>
    </w:pPr>
    <w:rPr>
      <w:rFonts w:ascii="Arial Rounded MT Bold" w:hAnsi="Arial Rounded MT Bold"/>
      <w:b/>
      <w:sz w:val="24"/>
    </w:rPr>
  </w:style>
  <w:style w:type="paragraph" w:customStyle="1" w:styleId="OdsDeckbCopyright">
    <w:name w:val="OdsDeckbCopyright"/>
    <w:basedOn w:val="Normal"/>
    <w:rsid w:val="00782AF3"/>
    <w:rPr>
      <w:sz w:val="24"/>
    </w:rPr>
  </w:style>
  <w:style w:type="paragraph" w:customStyle="1" w:styleId="OdsFuzeile">
    <w:name w:val="OdsFußzeile"/>
    <w:basedOn w:val="Normal"/>
    <w:rsid w:val="00782AF3"/>
    <w:pPr>
      <w:tabs>
        <w:tab w:val="center" w:pos="4536"/>
        <w:tab w:val="right" w:pos="9072"/>
      </w:tabs>
      <w:spacing w:before="120"/>
    </w:pPr>
    <w:rPr>
      <w:sz w:val="20"/>
    </w:rPr>
  </w:style>
  <w:style w:type="paragraph" w:customStyle="1" w:styleId="OdsInhberschrift">
    <w:name w:val="OdsInhÜberschrift"/>
    <w:basedOn w:val="Normal"/>
    <w:rsid w:val="00782AF3"/>
    <w:pPr>
      <w:tabs>
        <w:tab w:val="left" w:pos="567"/>
      </w:tabs>
      <w:spacing w:before="240" w:after="60"/>
    </w:pPr>
    <w:rPr>
      <w:rFonts w:ascii="Arial Rounded MT Bold" w:hAnsi="Arial Rounded MT Bold"/>
      <w:b/>
      <w:spacing w:val="-3"/>
      <w:sz w:val="24"/>
    </w:rPr>
  </w:style>
  <w:style w:type="paragraph" w:customStyle="1" w:styleId="OdsKennungsBlock">
    <w:name w:val="OdsKennungsBlock"/>
    <w:basedOn w:val="Normal"/>
    <w:next w:val="Normal"/>
    <w:rsid w:val="00782AF3"/>
    <w:pPr>
      <w:framePr w:w="8505" w:hSpace="142" w:wrap="around" w:vAnchor="page" w:hAnchor="text" w:xAlign="center" w:y="9640"/>
      <w:pBdr>
        <w:top w:val="single" w:sz="6" w:space="1" w:color="auto" w:shadow="1"/>
        <w:left w:val="single" w:sz="6" w:space="1" w:color="auto" w:shadow="1"/>
        <w:bottom w:val="single" w:sz="6" w:space="1" w:color="auto" w:shadow="1"/>
        <w:right w:val="single" w:sz="6" w:space="1" w:color="auto" w:shadow="1"/>
      </w:pBdr>
      <w:tabs>
        <w:tab w:val="left" w:pos="142"/>
        <w:tab w:val="left" w:pos="284"/>
        <w:tab w:val="left" w:pos="2977"/>
      </w:tabs>
      <w:suppressAutoHyphens/>
      <w:ind w:left="2977" w:hanging="2977"/>
    </w:pPr>
  </w:style>
  <w:style w:type="paragraph" w:customStyle="1" w:styleId="OdsOrgberschrift">
    <w:name w:val="OdsOrgÜberschrift"/>
    <w:basedOn w:val="Normal"/>
    <w:next w:val="Normal"/>
    <w:rsid w:val="00782AF3"/>
    <w:pPr>
      <w:tabs>
        <w:tab w:val="left" w:pos="567"/>
      </w:tabs>
      <w:spacing w:before="240" w:after="60"/>
    </w:pPr>
    <w:rPr>
      <w:rFonts w:ascii="Arial Rounded MT Bold" w:hAnsi="Arial Rounded MT Bold"/>
      <w:b/>
      <w:sz w:val="24"/>
    </w:rPr>
  </w:style>
  <w:style w:type="paragraph" w:customStyle="1" w:styleId="OdsTitel">
    <w:name w:val="OdsTitel"/>
    <w:basedOn w:val="OdsBerberschrift"/>
    <w:rsid w:val="00782AF3"/>
    <w:pPr>
      <w:suppressAutoHyphens/>
      <w:jc w:val="center"/>
    </w:pPr>
  </w:style>
  <w:style w:type="paragraph" w:customStyle="1" w:styleId="OdsAdressatVT">
    <w:name w:val="OdsAdressatVT"/>
    <w:basedOn w:val="Normal"/>
    <w:rsid w:val="00782AF3"/>
    <w:pPr>
      <w:keepNext/>
      <w:pBdr>
        <w:top w:val="single" w:sz="6" w:space="1" w:color="auto"/>
        <w:left w:val="single" w:sz="6" w:space="1" w:color="auto"/>
        <w:bottom w:val="single" w:sz="6" w:space="1" w:color="auto"/>
        <w:right w:val="single" w:sz="6" w:space="1" w:color="auto"/>
      </w:pBdr>
      <w:tabs>
        <w:tab w:val="left" w:pos="567"/>
        <w:tab w:val="left" w:pos="2552"/>
        <w:tab w:val="left" w:pos="7371"/>
      </w:tabs>
      <w:ind w:left="567"/>
      <w:jc w:val="both"/>
    </w:pPr>
    <w:rPr>
      <w:spacing w:val="-3"/>
    </w:rPr>
  </w:style>
  <w:style w:type="paragraph" w:customStyle="1" w:styleId="OdsKopfzeile">
    <w:name w:val="OdsKopfzeile"/>
    <w:basedOn w:val="Normal"/>
    <w:rsid w:val="00782AF3"/>
    <w:pPr>
      <w:tabs>
        <w:tab w:val="right" w:pos="9072"/>
      </w:tabs>
      <w:spacing w:after="120"/>
      <w:jc w:val="both"/>
    </w:pPr>
    <w:rPr>
      <w:sz w:val="20"/>
    </w:rPr>
  </w:style>
  <w:style w:type="paragraph" w:customStyle="1" w:styleId="OdsVzberschrift">
    <w:name w:val="OdsVzÜberschrift"/>
    <w:basedOn w:val="Normal"/>
    <w:next w:val="OdsStandard"/>
    <w:rsid w:val="00782AF3"/>
    <w:pPr>
      <w:tabs>
        <w:tab w:val="left" w:pos="567"/>
      </w:tabs>
    </w:pPr>
    <w:rPr>
      <w:rFonts w:ascii="Arial Rounded MT Bold" w:hAnsi="Arial Rounded MT Bold"/>
      <w:b/>
      <w:spacing w:val="-3"/>
      <w:sz w:val="24"/>
    </w:rPr>
  </w:style>
  <w:style w:type="paragraph" w:styleId="Caption">
    <w:name w:val="caption"/>
    <w:basedOn w:val="Normal"/>
    <w:next w:val="Normal"/>
    <w:qFormat/>
    <w:rsid w:val="00782AF3"/>
    <w:pPr>
      <w:spacing w:before="120" w:after="120"/>
    </w:pPr>
    <w:rPr>
      <w:b/>
    </w:rPr>
  </w:style>
  <w:style w:type="paragraph" w:styleId="TOC1">
    <w:name w:val="toc 1"/>
    <w:aliases w:val="OdsVz1"/>
    <w:basedOn w:val="Normal"/>
    <w:next w:val="OdsStandard"/>
    <w:uiPriority w:val="39"/>
    <w:rsid w:val="00782AF3"/>
    <w:pPr>
      <w:tabs>
        <w:tab w:val="right" w:leader="dot" w:pos="9071"/>
      </w:tabs>
      <w:suppressAutoHyphens/>
      <w:spacing w:before="120" w:after="60"/>
      <w:ind w:left="1701" w:right="567" w:hanging="1134"/>
    </w:pPr>
    <w:rPr>
      <w:b/>
    </w:rPr>
  </w:style>
  <w:style w:type="paragraph" w:customStyle="1" w:styleId="OdsAdmberschrift">
    <w:name w:val="OdsAdmÜberschrift"/>
    <w:basedOn w:val="OdsBerberschrift"/>
    <w:next w:val="OdsStandard"/>
    <w:rsid w:val="00782AF3"/>
  </w:style>
  <w:style w:type="paragraph" w:styleId="TOC2">
    <w:name w:val="toc 2"/>
    <w:aliases w:val="OdsVz2"/>
    <w:basedOn w:val="Normal"/>
    <w:next w:val="OdsStandard"/>
    <w:uiPriority w:val="39"/>
    <w:rsid w:val="00782AF3"/>
    <w:pPr>
      <w:tabs>
        <w:tab w:val="right" w:leader="dot" w:pos="9071"/>
      </w:tabs>
      <w:suppressAutoHyphens/>
      <w:ind w:left="1701" w:right="567" w:hanging="1134"/>
    </w:pPr>
  </w:style>
  <w:style w:type="paragraph" w:styleId="TOC3">
    <w:name w:val="toc 3"/>
    <w:aliases w:val="OdsVz3"/>
    <w:basedOn w:val="Normal"/>
    <w:next w:val="OdsStandard"/>
    <w:semiHidden/>
    <w:rsid w:val="00782AF3"/>
    <w:pPr>
      <w:tabs>
        <w:tab w:val="right" w:leader="dot" w:pos="9071"/>
      </w:tabs>
      <w:ind w:left="1701" w:right="567" w:hanging="1134"/>
    </w:pPr>
  </w:style>
  <w:style w:type="paragraph" w:styleId="TOC4">
    <w:name w:val="toc 4"/>
    <w:aliases w:val="OdsVz4"/>
    <w:basedOn w:val="Normal"/>
    <w:next w:val="OdsStandard"/>
    <w:semiHidden/>
    <w:rsid w:val="00782AF3"/>
    <w:pPr>
      <w:tabs>
        <w:tab w:val="right" w:leader="dot" w:pos="9071"/>
      </w:tabs>
      <w:ind w:left="1701" w:right="567" w:hanging="1134"/>
    </w:pPr>
  </w:style>
  <w:style w:type="paragraph" w:styleId="TOC9">
    <w:name w:val="toc 9"/>
    <w:aliases w:val="OdsVzBer"/>
    <w:basedOn w:val="Normal"/>
    <w:next w:val="Normal"/>
    <w:uiPriority w:val="39"/>
    <w:rsid w:val="00782AF3"/>
    <w:pPr>
      <w:keepNext/>
      <w:keepLines/>
      <w:tabs>
        <w:tab w:val="right" w:leader="dot" w:pos="9070"/>
      </w:tabs>
      <w:spacing w:before="240" w:after="120"/>
      <w:ind w:left="567" w:right="567"/>
    </w:pPr>
    <w:rPr>
      <w:b/>
      <w:sz w:val="24"/>
    </w:rPr>
  </w:style>
  <w:style w:type="paragraph" w:styleId="TOC8">
    <w:name w:val="toc 8"/>
    <w:aliases w:val="OdsVzSonst"/>
    <w:basedOn w:val="Normal"/>
    <w:next w:val="Normal"/>
    <w:uiPriority w:val="39"/>
    <w:rsid w:val="00B552B8"/>
    <w:pPr>
      <w:tabs>
        <w:tab w:val="right" w:leader="dot" w:pos="9071"/>
      </w:tabs>
      <w:ind w:left="1304" w:right="567" w:hanging="737"/>
    </w:pPr>
    <w:rPr>
      <w:lang w:val="de-DE"/>
    </w:rPr>
  </w:style>
  <w:style w:type="paragraph" w:styleId="TOC7">
    <w:name w:val="toc 7"/>
    <w:aliases w:val="OdsVzAnh"/>
    <w:basedOn w:val="Normal"/>
    <w:next w:val="Normal"/>
    <w:semiHidden/>
    <w:rsid w:val="00782AF3"/>
    <w:pPr>
      <w:tabs>
        <w:tab w:val="right" w:leader="dot" w:pos="9070"/>
      </w:tabs>
      <w:ind w:left="567" w:right="567"/>
    </w:pPr>
  </w:style>
  <w:style w:type="paragraph" w:styleId="TableofFigures">
    <w:name w:val="table of figures"/>
    <w:basedOn w:val="Normal"/>
    <w:next w:val="Normal"/>
    <w:semiHidden/>
    <w:rsid w:val="00782AF3"/>
    <w:pPr>
      <w:tabs>
        <w:tab w:val="right" w:leader="dot" w:pos="9070"/>
      </w:tabs>
      <w:ind w:left="1009" w:hanging="442"/>
    </w:pPr>
  </w:style>
  <w:style w:type="paragraph" w:styleId="Index1">
    <w:name w:val="index 1"/>
    <w:basedOn w:val="Normal"/>
    <w:next w:val="Normal"/>
    <w:semiHidden/>
    <w:rsid w:val="00782AF3"/>
    <w:pPr>
      <w:tabs>
        <w:tab w:val="right" w:leader="dot" w:pos="9071"/>
      </w:tabs>
      <w:ind w:left="1015" w:hanging="221"/>
    </w:pPr>
  </w:style>
  <w:style w:type="paragraph" w:styleId="Index2">
    <w:name w:val="index 2"/>
    <w:basedOn w:val="Normal"/>
    <w:next w:val="Normal"/>
    <w:semiHidden/>
    <w:rsid w:val="00782AF3"/>
    <w:pPr>
      <w:tabs>
        <w:tab w:val="right" w:leader="dot" w:pos="9071"/>
      </w:tabs>
      <w:ind w:left="1242" w:hanging="221"/>
    </w:pPr>
  </w:style>
  <w:style w:type="paragraph" w:styleId="Index3">
    <w:name w:val="index 3"/>
    <w:basedOn w:val="Normal"/>
    <w:next w:val="Normal"/>
    <w:semiHidden/>
    <w:rsid w:val="00782AF3"/>
    <w:pPr>
      <w:tabs>
        <w:tab w:val="right" w:leader="dot" w:pos="9071"/>
      </w:tabs>
      <w:ind w:left="1468" w:hanging="221"/>
    </w:pPr>
  </w:style>
  <w:style w:type="paragraph" w:styleId="Index4">
    <w:name w:val="index 4"/>
    <w:basedOn w:val="Normal"/>
    <w:next w:val="Normal"/>
    <w:semiHidden/>
    <w:rsid w:val="00782AF3"/>
    <w:pPr>
      <w:tabs>
        <w:tab w:val="right" w:leader="dot" w:pos="9071"/>
      </w:tabs>
      <w:ind w:left="1695" w:hanging="221"/>
    </w:pPr>
  </w:style>
  <w:style w:type="paragraph" w:styleId="Index5">
    <w:name w:val="index 5"/>
    <w:basedOn w:val="Normal"/>
    <w:next w:val="Normal"/>
    <w:semiHidden/>
    <w:rsid w:val="00782AF3"/>
    <w:pPr>
      <w:tabs>
        <w:tab w:val="right" w:leader="dot" w:pos="9071"/>
      </w:tabs>
      <w:ind w:left="1922" w:hanging="221"/>
    </w:pPr>
  </w:style>
  <w:style w:type="paragraph" w:styleId="Index6">
    <w:name w:val="index 6"/>
    <w:basedOn w:val="Normal"/>
    <w:next w:val="Normal"/>
    <w:semiHidden/>
    <w:rsid w:val="00782AF3"/>
    <w:pPr>
      <w:tabs>
        <w:tab w:val="right" w:leader="dot" w:pos="9071"/>
      </w:tabs>
      <w:ind w:left="2149" w:hanging="221"/>
    </w:pPr>
  </w:style>
  <w:style w:type="paragraph" w:styleId="Index7">
    <w:name w:val="index 7"/>
    <w:basedOn w:val="Normal"/>
    <w:next w:val="Normal"/>
    <w:semiHidden/>
    <w:rsid w:val="00782AF3"/>
    <w:pPr>
      <w:tabs>
        <w:tab w:val="right" w:leader="dot" w:pos="9071"/>
      </w:tabs>
      <w:ind w:left="2376" w:hanging="221"/>
    </w:pPr>
  </w:style>
  <w:style w:type="paragraph" w:styleId="Index8">
    <w:name w:val="index 8"/>
    <w:basedOn w:val="Normal"/>
    <w:next w:val="Normal"/>
    <w:semiHidden/>
    <w:rsid w:val="00782AF3"/>
    <w:pPr>
      <w:tabs>
        <w:tab w:val="right" w:leader="dot" w:pos="9071"/>
      </w:tabs>
      <w:ind w:left="2602" w:hanging="221"/>
    </w:pPr>
  </w:style>
  <w:style w:type="paragraph" w:styleId="Index9">
    <w:name w:val="index 9"/>
    <w:basedOn w:val="Normal"/>
    <w:next w:val="Normal"/>
    <w:semiHidden/>
    <w:rsid w:val="00782AF3"/>
    <w:pPr>
      <w:tabs>
        <w:tab w:val="right" w:leader="dot" w:pos="9071"/>
      </w:tabs>
      <w:ind w:left="2829" w:hanging="221"/>
    </w:pPr>
  </w:style>
  <w:style w:type="paragraph" w:styleId="IndexHeading">
    <w:name w:val="index heading"/>
    <w:basedOn w:val="Normal"/>
    <w:next w:val="Index1"/>
    <w:semiHidden/>
    <w:rsid w:val="00782AF3"/>
    <w:pPr>
      <w:ind w:left="567"/>
    </w:pPr>
  </w:style>
  <w:style w:type="paragraph" w:styleId="List">
    <w:name w:val="List"/>
    <w:basedOn w:val="Normal"/>
    <w:rsid w:val="00782AF3"/>
    <w:pPr>
      <w:ind w:left="851" w:hanging="284"/>
    </w:pPr>
  </w:style>
  <w:style w:type="paragraph" w:styleId="List2">
    <w:name w:val="List 2"/>
    <w:basedOn w:val="Normal"/>
    <w:rsid w:val="00782AF3"/>
    <w:pPr>
      <w:ind w:left="1135" w:hanging="284"/>
    </w:pPr>
  </w:style>
  <w:style w:type="paragraph" w:styleId="List3">
    <w:name w:val="List 3"/>
    <w:basedOn w:val="Normal"/>
    <w:rsid w:val="00782AF3"/>
    <w:pPr>
      <w:ind w:left="1418" w:hanging="284"/>
    </w:pPr>
  </w:style>
  <w:style w:type="paragraph" w:styleId="List4">
    <w:name w:val="List 4"/>
    <w:basedOn w:val="Normal"/>
    <w:rsid w:val="00782AF3"/>
    <w:pPr>
      <w:ind w:left="1702" w:hanging="284"/>
    </w:pPr>
  </w:style>
  <w:style w:type="paragraph" w:styleId="List5">
    <w:name w:val="List 5"/>
    <w:basedOn w:val="Normal"/>
    <w:rsid w:val="00782AF3"/>
    <w:pPr>
      <w:ind w:left="1985" w:hanging="284"/>
    </w:pPr>
  </w:style>
  <w:style w:type="paragraph" w:styleId="ListContinue">
    <w:name w:val="List Continue"/>
    <w:basedOn w:val="Normal"/>
    <w:rsid w:val="00782AF3"/>
    <w:pPr>
      <w:spacing w:after="120"/>
      <w:ind w:left="851"/>
    </w:pPr>
  </w:style>
  <w:style w:type="paragraph" w:styleId="ListContinue2">
    <w:name w:val="List Continue 2"/>
    <w:basedOn w:val="Normal"/>
    <w:rsid w:val="00782AF3"/>
    <w:pPr>
      <w:spacing w:after="120"/>
      <w:ind w:left="1134"/>
    </w:pPr>
  </w:style>
  <w:style w:type="paragraph" w:styleId="ListContinue3">
    <w:name w:val="List Continue 3"/>
    <w:basedOn w:val="Normal"/>
    <w:rsid w:val="00782AF3"/>
    <w:pPr>
      <w:spacing w:after="120"/>
      <w:ind w:left="1418"/>
    </w:pPr>
  </w:style>
  <w:style w:type="paragraph" w:styleId="ListContinue4">
    <w:name w:val="List Continue 4"/>
    <w:basedOn w:val="Normal"/>
    <w:rsid w:val="00782AF3"/>
    <w:pPr>
      <w:spacing w:after="120"/>
      <w:ind w:left="1701"/>
    </w:pPr>
  </w:style>
  <w:style w:type="paragraph" w:styleId="ListContinue5">
    <w:name w:val="List Continue 5"/>
    <w:basedOn w:val="Normal"/>
    <w:rsid w:val="00782AF3"/>
    <w:pPr>
      <w:spacing w:after="120"/>
      <w:ind w:left="1985"/>
    </w:pPr>
  </w:style>
  <w:style w:type="paragraph" w:styleId="ListNumber">
    <w:name w:val="List Number"/>
    <w:basedOn w:val="Normal"/>
    <w:rsid w:val="00782AF3"/>
    <w:pPr>
      <w:ind w:left="851" w:hanging="284"/>
    </w:pPr>
  </w:style>
  <w:style w:type="paragraph" w:styleId="ListNumber2">
    <w:name w:val="List Number 2"/>
    <w:basedOn w:val="Normal"/>
    <w:rsid w:val="00782AF3"/>
    <w:pPr>
      <w:ind w:left="1135" w:hanging="284"/>
    </w:pPr>
  </w:style>
  <w:style w:type="paragraph" w:styleId="ListNumber3">
    <w:name w:val="List Number 3"/>
    <w:basedOn w:val="Normal"/>
    <w:rsid w:val="00782AF3"/>
    <w:pPr>
      <w:ind w:left="1418" w:hanging="284"/>
    </w:pPr>
  </w:style>
  <w:style w:type="paragraph" w:styleId="ListNumber4">
    <w:name w:val="List Number 4"/>
    <w:basedOn w:val="Normal"/>
    <w:rsid w:val="00782AF3"/>
    <w:pPr>
      <w:ind w:left="1702" w:hanging="284"/>
    </w:pPr>
  </w:style>
  <w:style w:type="paragraph" w:styleId="ListNumber5">
    <w:name w:val="List Number 5"/>
    <w:basedOn w:val="Normal"/>
    <w:rsid w:val="00782AF3"/>
    <w:pPr>
      <w:ind w:left="1985" w:hanging="284"/>
    </w:pPr>
  </w:style>
  <w:style w:type="paragraph" w:styleId="TOAHeading">
    <w:name w:val="toa heading"/>
    <w:basedOn w:val="Normal"/>
    <w:next w:val="Normal"/>
    <w:semiHidden/>
    <w:rsid w:val="00782AF3"/>
    <w:pPr>
      <w:spacing w:before="120"/>
    </w:pPr>
    <w:rPr>
      <w:b/>
      <w:sz w:val="24"/>
    </w:rPr>
  </w:style>
  <w:style w:type="paragraph" w:customStyle="1" w:styleId="OdsAdressatZK">
    <w:name w:val="OdsAdressatZK"/>
    <w:basedOn w:val="Normal"/>
    <w:rsid w:val="00782AF3"/>
    <w:pPr>
      <w:keepNext/>
      <w:pBdr>
        <w:top w:val="single" w:sz="6" w:space="1" w:color="auto"/>
        <w:left w:val="single" w:sz="6" w:space="1" w:color="auto"/>
        <w:bottom w:val="single" w:sz="6" w:space="1" w:color="auto"/>
        <w:right w:val="single" w:sz="6" w:space="1" w:color="auto"/>
      </w:pBdr>
      <w:tabs>
        <w:tab w:val="left" w:pos="567"/>
        <w:tab w:val="left" w:pos="2552"/>
        <w:tab w:val="left" w:pos="7371"/>
      </w:tabs>
      <w:ind w:left="567"/>
      <w:jc w:val="both"/>
    </w:pPr>
    <w:rPr>
      <w:spacing w:val="-3"/>
    </w:rPr>
  </w:style>
  <w:style w:type="paragraph" w:styleId="Footer">
    <w:name w:val="footer"/>
    <w:basedOn w:val="Normal"/>
    <w:rsid w:val="00782AF3"/>
    <w:pPr>
      <w:tabs>
        <w:tab w:val="center" w:pos="4536"/>
        <w:tab w:val="right" w:pos="9072"/>
      </w:tabs>
    </w:pPr>
  </w:style>
  <w:style w:type="table" w:styleId="TableGrid">
    <w:name w:val="Table Grid"/>
    <w:basedOn w:val="TableNormal"/>
    <w:rsid w:val="00854A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dsKopfzeileG">
    <w:name w:val="OdsKopfzeileG"/>
    <w:basedOn w:val="OdsKopfzeile"/>
    <w:rsid w:val="00782AF3"/>
    <w:pPr>
      <w:ind w:left="1418" w:hanging="1418"/>
    </w:pPr>
  </w:style>
  <w:style w:type="paragraph" w:customStyle="1" w:styleId="OdsKopfzeileU">
    <w:name w:val="OdsKopfzeileU"/>
    <w:basedOn w:val="OdsKopfzeile"/>
    <w:rsid w:val="00782AF3"/>
    <w:pPr>
      <w:ind w:right="1418"/>
    </w:pPr>
  </w:style>
  <w:style w:type="paragraph" w:customStyle="1" w:styleId="OdsLitVzEintrag">
    <w:name w:val="OdsLitVzEintrag"/>
    <w:basedOn w:val="OdsStandard"/>
    <w:next w:val="OdsStandard"/>
    <w:rsid w:val="00782AF3"/>
    <w:pPr>
      <w:tabs>
        <w:tab w:val="clear" w:pos="567"/>
      </w:tabs>
      <w:ind w:left="2836" w:hanging="1985"/>
    </w:pPr>
  </w:style>
</w:styles>
</file>

<file path=word/webSettings.xml><?xml version="1.0" encoding="utf-8"?>
<w:webSettings xmlns:r="http://schemas.openxmlformats.org/officeDocument/2006/relationships" xmlns:w="http://schemas.openxmlformats.org/wordprocessingml/2006/main">
  <w:divs>
    <w:div w:id="17025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4.xml"/><Relationship Id="rId26" Type="http://schemas.openxmlformats.org/officeDocument/2006/relationships/image" Target="media/image3.e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header" Target="header9.xml"/><Relationship Id="rId50"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9.emf"/><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oleObject" Target="embeddings/oleObject8.bin"/><Relationship Id="rId40" Type="http://schemas.openxmlformats.org/officeDocument/2006/relationships/image" Target="media/image10.emf"/><Relationship Id="rId45" Type="http://schemas.openxmlformats.org/officeDocument/2006/relationships/oleObject" Target="embeddings/oleObject12.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oleObject" Target="embeddings/oleObject5.bin"/><Relationship Id="rId44" Type="http://schemas.openxmlformats.org/officeDocument/2006/relationships/image" Target="media/image12.emf"/><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oleObject" Target="embeddings/oleObject3.bin"/><Relationship Id="rId30" Type="http://schemas.openxmlformats.org/officeDocument/2006/relationships/image" Target="media/image5.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mweissenborn\anwendungsdaten\microsoft\vorlagen\OdsDok.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EC0201-366E-4C0E-AE57-3D288FB8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OdsDok.dot</Template>
  <TotalTime>2</TotalTime>
  <Pages>31</Pages>
  <Words>5480</Words>
  <Characters>31238</Characters>
  <Application>Microsoft Office Word</Application>
  <DocSecurity>0</DocSecurity>
  <Lines>260</Lines>
  <Paragraphs>73</Paragraphs>
  <ScaleCrop>false</ScaleCrop>
  <HeadingPairs>
    <vt:vector size="2" baseType="variant">
      <vt:variant>
        <vt:lpstr>Titel</vt:lpstr>
      </vt:variant>
      <vt:variant>
        <vt:i4>1</vt:i4>
      </vt:variant>
    </vt:vector>
  </HeadingPairs>
  <TitlesOfParts>
    <vt:vector size="1" baseType="lpstr">
      <vt:lpstr>Admin Agent Component</vt:lpstr>
    </vt:vector>
  </TitlesOfParts>
  <Company>ORGA-Kartensysteme GmbH</Company>
  <LinksUpToDate>false</LinksUpToDate>
  <CharactersWithSpaces>36645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Agent Component</dc:title>
  <dc:creator>Marco Weißenborn</dc:creator>
  <dc:description>OdsDok V2.00q</dc:description>
  <cp:lastModifiedBy>WANG Yuankui (MORPHO)</cp:lastModifiedBy>
  <cp:revision>2</cp:revision>
  <cp:lastPrinted>2013-04-30T08:24:00Z</cp:lastPrinted>
  <dcterms:created xsi:type="dcterms:W3CDTF">2014-06-26T11:46:00Z</dcterms:created>
  <dcterms:modified xsi:type="dcterms:W3CDTF">2014-06-26T11:46:00Z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dsTitel">
    <vt:lpwstr>Admin Agent Component</vt:lpwstr>
  </property>
  <property fmtid="{D5CDD505-2E9C-101B-9397-08002B2CF9AE}" pid="3" name="OdsDocPool">
    <vt:r8>3</vt:r8>
  </property>
  <property fmtid="{D5CDD505-2E9C-101B-9397-08002B2CF9AE}" pid="4" name="OdsDocCatLong">
    <vt:lpwstr>Information</vt:lpwstr>
  </property>
  <property fmtid="{D5CDD505-2E9C-101B-9397-08002B2CF9AE}" pid="5" name="OdsPPTCombined">
    <vt:lpwstr>ALLGEMEIN (allgemeines Sammel-Projekt)</vt:lpwstr>
  </property>
  <property fmtid="{D5CDD505-2E9C-101B-9397-08002B2CF9AE}" pid="6" name="OdsDocCatCombined">
    <vt:lpwstr>INF (Information)</vt:lpwstr>
  </property>
  <property fmtid="{D5CDD505-2E9C-101B-9397-08002B2CF9AE}" pid="7" name="OdsNumber">
    <vt:lpwstr> </vt:lpwstr>
  </property>
  <property fmtid="{D5CDD505-2E9C-101B-9397-08002B2CF9AE}" pid="8" name="OdsDocID">
    <vt:lpwstr> </vt:lpwstr>
  </property>
  <property fmtid="{D5CDD505-2E9C-101B-9397-08002B2CF9AE}" pid="9" name="OdsVerID">
    <vt:lpwstr>V1.02</vt:lpwstr>
  </property>
  <property fmtid="{D5CDD505-2E9C-101B-9397-08002B2CF9AE}" pid="10" name="OdsVerDate">
    <vt:lpwstr>25.01.2013</vt:lpwstr>
  </property>
  <property fmtid="{D5CDD505-2E9C-101B-9397-08002B2CF9AE}" pid="11" name="OdsAuthor">
    <vt:lpwstr>Marco Weißenborn</vt:lpwstr>
  </property>
  <property fmtid="{D5CDD505-2E9C-101B-9397-08002B2CF9AE}" pid="12" name="OdsCompany">
    <vt:lpwstr>Morpho Cards GmbH, SAFRAN group</vt:lpwstr>
  </property>
  <property fmtid="{D5CDD505-2E9C-101B-9397-08002B2CF9AE}" pid="13" name="OdsCompanyCity">
    <vt:lpwstr>Paderborn</vt:lpwstr>
  </property>
  <property fmtid="{D5CDD505-2E9C-101B-9397-08002B2CF9AE}" pid="14" name="OdsConfidentiality">
    <vt:lpwstr>project internal</vt:lpwstr>
  </property>
  <property fmtid="{D5CDD505-2E9C-101B-9397-08002B2CF9AE}" pid="15" name="OdsReviewProto">
    <vt:lpwstr>not applicable</vt:lpwstr>
  </property>
  <property fmtid="{D5CDD505-2E9C-101B-9397-08002B2CF9AE}" pid="16" name="OdsApproval">
    <vt:lpwstr>not applicable</vt:lpwstr>
  </property>
  <property fmtid="{D5CDD505-2E9C-101B-9397-08002B2CF9AE}" pid="17" name="OdsAcceptance">
    <vt:lpwstr>not applicable</vt:lpwstr>
  </property>
</Properties>
</file>